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AFAE0B" w14:textId="77777777" w:rsidR="00F73C6D" w:rsidRDefault="00F73C6D" w:rsidP="00F73C6D">
      <w:pPr>
        <w:spacing w:line="360" w:lineRule="auto"/>
        <w:jc w:val="center"/>
        <w:rPr>
          <w:rFonts w:ascii="Huawei Sans" w:eastAsia="方正兰亭黑简体" w:hAnsi="Huawei Sans" w:cs="Huawei Sans"/>
          <w:sz w:val="72"/>
          <w:szCs w:val="72"/>
        </w:rPr>
      </w:pPr>
      <w:bookmarkStart w:id="0" w:name="_GoBack"/>
      <w:bookmarkEnd w:id="0"/>
    </w:p>
    <w:p w14:paraId="0CB4A98D" w14:textId="77777777" w:rsidR="00F73C6D" w:rsidRDefault="00F73C6D" w:rsidP="00F73C6D">
      <w:pPr>
        <w:spacing w:line="360" w:lineRule="auto"/>
        <w:jc w:val="center"/>
        <w:rPr>
          <w:rFonts w:ascii="Huawei Sans" w:eastAsia="方正兰亭黑简体" w:hAnsi="Huawei Sans" w:cs="Huawei Sans"/>
          <w:sz w:val="72"/>
          <w:szCs w:val="72"/>
        </w:rPr>
      </w:pPr>
      <w:r>
        <w:rPr>
          <w:rFonts w:ascii="Huawei Sans" w:eastAsia="方正兰亭黑简体" w:hAnsi="Huawei Sans" w:cs="Huawei Sans"/>
          <w:sz w:val="72"/>
          <w:szCs w:val="72"/>
        </w:rPr>
        <w:t>openEuler</w:t>
      </w:r>
      <w:r>
        <w:rPr>
          <w:rFonts w:ascii="Huawei Sans" w:eastAsia="方正兰亭黑简体" w:hAnsi="Huawei Sans" w:cs="Huawei Sans" w:hint="eastAsia"/>
          <w:sz w:val="72"/>
          <w:szCs w:val="72"/>
        </w:rPr>
        <w:t>操作系统</w:t>
      </w:r>
      <w:r>
        <w:rPr>
          <w:rFonts w:ascii="Huawei Sans" w:eastAsia="方正兰亭黑简体" w:hAnsi="Huawei Sans" w:cs="Huawei Sans"/>
          <w:sz w:val="72"/>
          <w:szCs w:val="72"/>
        </w:rPr>
        <w:t xml:space="preserve"> </w:t>
      </w:r>
    </w:p>
    <w:p w14:paraId="09D939A1" w14:textId="77777777" w:rsidR="00F73C6D" w:rsidRDefault="00F73C6D" w:rsidP="00F73C6D">
      <w:pPr>
        <w:spacing w:line="360" w:lineRule="auto"/>
        <w:jc w:val="center"/>
        <w:rPr>
          <w:rFonts w:ascii="Huawei Sans" w:eastAsia="方正兰亭黑简体" w:hAnsi="Huawei Sans" w:cs="Huawei Sans"/>
          <w:sz w:val="72"/>
          <w:szCs w:val="72"/>
        </w:rPr>
      </w:pPr>
      <w:r>
        <w:rPr>
          <w:rFonts w:ascii="Huawei Sans" w:eastAsia="方正兰亭黑简体" w:hAnsi="Huawei Sans" w:cs="Huawei Sans" w:hint="eastAsia"/>
          <w:sz w:val="72"/>
          <w:szCs w:val="72"/>
        </w:rPr>
        <w:t>内核实验手册</w:t>
      </w:r>
    </w:p>
    <w:p w14:paraId="6D8479D3" w14:textId="600BA1BE" w:rsidR="00F73C6D" w:rsidRDefault="00F566F0" w:rsidP="00F73C6D">
      <w:pPr>
        <w:spacing w:line="360" w:lineRule="auto"/>
        <w:jc w:val="center"/>
        <w:rPr>
          <w:rFonts w:ascii="Huawei Sans" w:eastAsia="方正兰亭黑简体" w:hAnsi="Huawei Sans" w:cs="Huawei Sans"/>
          <w:sz w:val="72"/>
          <w:szCs w:val="72"/>
        </w:rPr>
      </w:pPr>
      <w:r>
        <w:rPr>
          <w:rFonts w:ascii="Huawei Sans" w:eastAsia="方正兰亭黑简体" w:hAnsi="Huawei Sans" w:cs="Huawei Sans" w:hint="eastAsia"/>
          <w:sz w:val="72"/>
          <w:szCs w:val="72"/>
        </w:rPr>
        <w:t>鲲鹏云</w:t>
      </w:r>
      <w:r w:rsidR="00454F11">
        <w:rPr>
          <w:rFonts w:ascii="Huawei Sans" w:eastAsia="方正兰亭黑简体" w:hAnsi="Huawei Sans" w:cs="Huawei Sans" w:hint="eastAsia"/>
          <w:sz w:val="72"/>
          <w:szCs w:val="72"/>
        </w:rPr>
        <w:t>E</w:t>
      </w:r>
      <w:r w:rsidR="00454F11">
        <w:rPr>
          <w:rFonts w:ascii="Huawei Sans" w:eastAsia="方正兰亭黑简体" w:hAnsi="Huawei Sans" w:cs="Huawei Sans"/>
          <w:sz w:val="72"/>
          <w:szCs w:val="72"/>
        </w:rPr>
        <w:t>CS</w:t>
      </w:r>
      <w:r w:rsidR="00F73C6D">
        <w:rPr>
          <w:rFonts w:ascii="Huawei Sans" w:eastAsia="方正兰亭黑简体" w:hAnsi="Huawei Sans" w:cs="Huawei Sans" w:hint="eastAsia"/>
          <w:sz w:val="72"/>
          <w:szCs w:val="72"/>
        </w:rPr>
        <w:t>版</w:t>
      </w:r>
    </w:p>
    <w:p w14:paraId="2BBBE3E5" w14:textId="0A3C0C8E" w:rsidR="00F73C6D" w:rsidRDefault="00BD066D" w:rsidP="00F73C6D">
      <w:pPr>
        <w:pStyle w:val="Cover2"/>
        <w:spacing w:before="312" w:after="312"/>
        <w:ind w:left="1000" w:right="200" w:firstLine="320"/>
        <w:rPr>
          <w:rFonts w:ascii="Huawei Sans" w:eastAsia="方正兰亭黑简体" w:hAnsi="Huawei Sans" w:cs="Huawei Sans"/>
          <w:lang w:eastAsia="zh-CN"/>
        </w:rPr>
      </w:pPr>
      <w:r>
        <w:rPr>
          <w:rFonts w:ascii="Huawei Sans" w:eastAsia="方正兰亭黑简体" w:hAnsi="Huawei Sans" w:cs="Huawei Sans" w:hint="eastAsia"/>
          <w:lang w:eastAsia="zh-CN"/>
        </w:rPr>
        <w:t>v</w:t>
      </w:r>
      <w:r>
        <w:rPr>
          <w:rFonts w:ascii="Huawei Sans" w:eastAsia="方正兰亭黑简体" w:hAnsi="Huawei Sans" w:cs="Huawei Sans"/>
          <w:lang w:eastAsia="zh-CN"/>
        </w:rPr>
        <w:t>1.0</w:t>
      </w:r>
    </w:p>
    <w:p w14:paraId="6F948A0E" w14:textId="77777777" w:rsidR="00865C2A" w:rsidRDefault="00865C2A" w:rsidP="00F73C6D">
      <w:pPr>
        <w:pStyle w:val="Cover2"/>
        <w:spacing w:before="312" w:after="312"/>
        <w:ind w:left="1000" w:right="200" w:firstLine="320"/>
        <w:rPr>
          <w:rFonts w:ascii="Huawei Sans" w:eastAsia="方正兰亭黑简体" w:hAnsi="Huawei Sans" w:cs="Huawei Sans"/>
          <w:lang w:eastAsia="zh-CN"/>
        </w:rPr>
      </w:pPr>
    </w:p>
    <w:p w14:paraId="62229777" w14:textId="3E4C0B07" w:rsidR="00F73C6D" w:rsidRDefault="00F73C6D" w:rsidP="00F73C6D">
      <w:pPr>
        <w:pStyle w:val="cover--"/>
        <w:rPr>
          <w:rFonts w:ascii="Huawei Sans" w:eastAsia="方正兰亭黑简体" w:hAnsi="Huawei Sans" w:cs="Huawei Sans"/>
          <w:noProof/>
        </w:rPr>
      </w:pPr>
      <w:r>
        <w:rPr>
          <w:rFonts w:ascii="Huawei Sans" w:eastAsia="方正兰亭黑简体" w:hAnsi="Huawei Sans" w:cs="Huawei Sans"/>
          <w:noProof/>
        </w:rPr>
        <w:t xml:space="preserve">   </w:t>
      </w:r>
      <w:r>
        <w:rPr>
          <w:rFonts w:ascii="Huawei Sans" w:eastAsia="方正兰亭黑简体" w:hAnsi="Huawei Sans" w:cs="Huawei Sans"/>
          <w:noProof/>
        </w:rPr>
        <w:drawing>
          <wp:inline distT="0" distB="0" distL="0" distR="0" wp14:anchorId="165FA911" wp14:editId="209C37AC">
            <wp:extent cx="941705" cy="962025"/>
            <wp:effectExtent l="0" t="0" r="0" b="9525"/>
            <wp:docPr id="46" name="图片 46" descr="HW_POS_RBG_Vertical-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W_POS_RBG_Vertical-150p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1705" cy="962025"/>
                    </a:xfrm>
                    <a:prstGeom prst="rect">
                      <a:avLst/>
                    </a:prstGeom>
                    <a:noFill/>
                    <a:ln>
                      <a:noFill/>
                    </a:ln>
                  </pic:spPr>
                </pic:pic>
              </a:graphicData>
            </a:graphic>
          </wp:inline>
        </w:drawing>
      </w:r>
      <w:r w:rsidR="00373BF1">
        <w:rPr>
          <w:rFonts w:ascii="Huawei Sans" w:eastAsia="方正兰亭黑简体" w:hAnsi="Huawei Sans" w:cs="Huawei Sans"/>
          <w:noProof/>
        </w:rPr>
        <w:t xml:space="preserve"> </w:t>
      </w:r>
      <w:r w:rsidR="00373BF1" w:rsidRPr="00373BF1">
        <w:rPr>
          <w:rFonts w:ascii="Huawei Sans" w:eastAsia="方正兰亭黑简体" w:hAnsi="Huawei Sans" w:cs="Huawei Sans"/>
          <w:noProof/>
        </w:rPr>
        <w:drawing>
          <wp:inline distT="0" distB="0" distL="0" distR="0" wp14:anchorId="064FD01B" wp14:editId="3EEF5701">
            <wp:extent cx="4102964" cy="51210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4102964" cy="512108"/>
                    </a:xfrm>
                    <a:prstGeom prst="rect">
                      <a:avLst/>
                    </a:prstGeom>
                  </pic:spPr>
                </pic:pic>
              </a:graphicData>
            </a:graphic>
          </wp:inline>
        </w:drawing>
      </w:r>
    </w:p>
    <w:p w14:paraId="5A5B2B06" w14:textId="77777777" w:rsidR="00373BF1" w:rsidRDefault="00F73C6D" w:rsidP="00F73C6D">
      <w:pPr>
        <w:pStyle w:val="Cover2"/>
        <w:spacing w:before="312" w:after="312"/>
        <w:ind w:left="1000" w:right="200" w:firstLine="320"/>
        <w:rPr>
          <w:rFonts w:ascii="Huawei Sans" w:eastAsia="方正兰亭黑简体" w:hAnsi="Huawei Sans" w:cs="Huawei Sans"/>
          <w:lang w:eastAsia="zh-CN"/>
        </w:rPr>
      </w:pPr>
      <w:r>
        <w:rPr>
          <w:rFonts w:ascii="Huawei Sans" w:eastAsia="方正兰亭黑简体" w:hAnsi="Huawei Sans" w:cs="Huawei Sans" w:hint="eastAsia"/>
          <w:lang w:eastAsia="zh-CN"/>
        </w:rPr>
        <w:t>华为技术有限公司</w:t>
      </w:r>
    </w:p>
    <w:p w14:paraId="43D55A92" w14:textId="7AE60F85" w:rsidR="00F73C6D" w:rsidRDefault="00C50259" w:rsidP="00F73C6D">
      <w:pPr>
        <w:pStyle w:val="Cover2"/>
        <w:spacing w:before="312" w:after="312"/>
        <w:ind w:left="1000" w:right="200" w:firstLine="320"/>
        <w:rPr>
          <w:rFonts w:ascii="Huawei Sans" w:eastAsia="方正兰亭黑简体" w:hAnsi="Huawei Sans" w:cs="Huawei Sans"/>
          <w:lang w:eastAsia="zh-CN"/>
        </w:rPr>
      </w:pPr>
      <w:r>
        <w:rPr>
          <w:rFonts w:ascii="Huawei Sans" w:eastAsia="方正兰亭黑简体" w:hAnsi="Huawei Sans" w:cs="Huawei Sans" w:hint="eastAsia"/>
          <w:lang w:eastAsia="zh-CN"/>
        </w:rPr>
        <w:t>中科院软件所</w:t>
      </w:r>
    </w:p>
    <w:p w14:paraId="075CD629" w14:textId="77777777" w:rsidR="00793309" w:rsidRDefault="00F73C6D" w:rsidP="00F73C6D">
      <w:pPr>
        <w:topLinePunct w:val="0"/>
        <w:adjustRightInd/>
        <w:snapToGrid/>
        <w:spacing w:before="0" w:after="0" w:line="240" w:lineRule="auto"/>
        <w:ind w:left="0"/>
        <w:rPr>
          <w:rFonts w:ascii="Huawei Sans" w:eastAsia="方正兰亭黑简体" w:hAnsi="Huawei Sans" w:cs="Huawei Sans"/>
          <w:sz w:val="44"/>
        </w:rPr>
        <w:sectPr w:rsidR="00793309" w:rsidSect="00793309">
          <w:headerReference w:type="default" r:id="rId14"/>
          <w:footerReference w:type="default" r:id="rId15"/>
          <w:pgSz w:w="11906" w:h="16838" w:code="9"/>
          <w:pgMar w:top="1701" w:right="1134" w:bottom="1701" w:left="1134" w:header="567" w:footer="567" w:gutter="0"/>
          <w:pgNumType w:start="1"/>
          <w:cols w:space="425"/>
          <w:titlePg/>
          <w:docGrid w:linePitch="312"/>
        </w:sectPr>
      </w:pPr>
      <w:r>
        <w:rPr>
          <w:rFonts w:ascii="Huawei Sans" w:eastAsia="方正兰亭黑简体" w:hAnsi="Huawei Sans" w:cs="Huawei Sans"/>
          <w:sz w:val="44"/>
        </w:rPr>
        <w:br w:type="page"/>
      </w:r>
    </w:p>
    <w:bookmarkStart w:id="1" w:name="_Toc437504216" w:displacedByCustomXml="next"/>
    <w:bookmarkStart w:id="2" w:name="_Toc227138864" w:displacedByCustomXml="next"/>
    <w:bookmarkStart w:id="3" w:name="_Toc218425197" w:displacedByCustomXml="next"/>
    <w:bookmarkStart w:id="4" w:name="_Ref218423379" w:displacedByCustomXml="next"/>
    <w:bookmarkStart w:id="5" w:name="_Ref218422900" w:displacedByCustomXml="next"/>
    <w:bookmarkStart w:id="6" w:name="_Ref218422894" w:displacedByCustomXml="next"/>
    <w:bookmarkStart w:id="7" w:name="_Ref218072047" w:displacedByCustomXml="next"/>
    <w:bookmarkStart w:id="8" w:name="_Ref218071784" w:displacedByCustomXml="next"/>
    <w:bookmarkStart w:id="9" w:name="_Ref218071624" w:displacedByCustomXml="next"/>
    <w:bookmarkStart w:id="10" w:name="_Ref218071467" w:displacedByCustomXml="next"/>
    <w:sdt>
      <w:sdtPr>
        <w:rPr>
          <w:rFonts w:ascii="微软雅黑" w:eastAsia="微软雅黑" w:hAnsi="微软雅黑" w:cs="Arial"/>
          <w:b w:val="0"/>
          <w:bCs w:val="0"/>
          <w:sz w:val="21"/>
          <w:szCs w:val="21"/>
          <w:lang w:val="zh-CN"/>
        </w:rPr>
        <w:id w:val="-1966112858"/>
        <w:docPartObj>
          <w:docPartGallery w:val="Table of Contents"/>
          <w:docPartUnique/>
        </w:docPartObj>
      </w:sdtPr>
      <w:sdtEndPr/>
      <w:sdtContent>
        <w:p w14:paraId="0C353034" w14:textId="77777777" w:rsidR="00F73C6D" w:rsidRDefault="00F73C6D" w:rsidP="00F73C6D">
          <w:pPr>
            <w:pStyle w:val="Contents"/>
          </w:pPr>
          <w:r>
            <w:rPr>
              <w:rFonts w:hint="eastAsia"/>
              <w:lang w:val="zh-CN"/>
            </w:rPr>
            <w:t>目录</w:t>
          </w:r>
        </w:p>
        <w:p w14:paraId="28A9E1A1" w14:textId="77777777" w:rsidR="009B6177" w:rsidRDefault="00F73C6D">
          <w:pPr>
            <w:pStyle w:val="12"/>
            <w:tabs>
              <w:tab w:val="right" w:leader="dot" w:pos="9628"/>
            </w:tabs>
            <w:rPr>
              <w:rFonts w:asciiTheme="minorHAnsi" w:eastAsiaTheme="minorEastAsia" w:hAnsiTheme="minorHAnsi" w:cstheme="minorBidi" w:hint="eastAsia"/>
              <w:b w:val="0"/>
              <w:bCs w:val="0"/>
              <w:noProof/>
              <w:kern w:val="2"/>
              <w:sz w:val="21"/>
              <w:szCs w:val="22"/>
            </w:rPr>
          </w:pPr>
          <w:r>
            <w:fldChar w:fldCharType="begin"/>
          </w:r>
          <w:r>
            <w:rPr>
              <w:b w:val="0"/>
              <w:bCs w:val="0"/>
              <w:noProof/>
            </w:rPr>
            <w:instrText xml:space="preserve"> TOC \o "1-3" \h \z \u </w:instrText>
          </w:r>
          <w:r>
            <w:fldChar w:fldCharType="separate"/>
          </w:r>
          <w:hyperlink w:anchor="_Toc57042898" w:history="1">
            <w:r w:rsidR="009B6177" w:rsidRPr="00846A7C">
              <w:rPr>
                <w:rStyle w:val="ad"/>
                <w:rFonts w:hint="eastAsia"/>
                <w:noProof/>
              </w:rPr>
              <w:t>前言</w:t>
            </w:r>
            <w:r w:rsidR="009B6177">
              <w:rPr>
                <w:noProof/>
                <w:webHidden/>
              </w:rPr>
              <w:tab/>
            </w:r>
            <w:r w:rsidR="009B6177">
              <w:rPr>
                <w:noProof/>
                <w:webHidden/>
              </w:rPr>
              <w:fldChar w:fldCharType="begin"/>
            </w:r>
            <w:r w:rsidR="009B6177">
              <w:rPr>
                <w:noProof/>
                <w:webHidden/>
              </w:rPr>
              <w:instrText xml:space="preserve"> PAGEREF _Toc57042898 \h </w:instrText>
            </w:r>
            <w:r w:rsidR="009B6177">
              <w:rPr>
                <w:noProof/>
                <w:webHidden/>
              </w:rPr>
            </w:r>
            <w:r w:rsidR="009B6177">
              <w:rPr>
                <w:noProof/>
                <w:webHidden/>
              </w:rPr>
              <w:fldChar w:fldCharType="separate"/>
            </w:r>
            <w:r w:rsidR="009B6177">
              <w:rPr>
                <w:noProof/>
                <w:webHidden/>
              </w:rPr>
              <w:t>1</w:t>
            </w:r>
            <w:r w:rsidR="009B6177">
              <w:rPr>
                <w:noProof/>
                <w:webHidden/>
              </w:rPr>
              <w:fldChar w:fldCharType="end"/>
            </w:r>
          </w:hyperlink>
        </w:p>
        <w:p w14:paraId="1841B54F" w14:textId="77777777" w:rsidR="009B6177" w:rsidRDefault="00FE07E3">
          <w:pPr>
            <w:pStyle w:val="12"/>
            <w:tabs>
              <w:tab w:val="right" w:leader="dot" w:pos="9628"/>
            </w:tabs>
            <w:rPr>
              <w:rFonts w:asciiTheme="minorHAnsi" w:eastAsiaTheme="minorEastAsia" w:hAnsiTheme="minorHAnsi" w:cstheme="minorBidi" w:hint="eastAsia"/>
              <w:b w:val="0"/>
              <w:bCs w:val="0"/>
              <w:noProof/>
              <w:kern w:val="2"/>
              <w:sz w:val="21"/>
              <w:szCs w:val="22"/>
            </w:rPr>
          </w:pPr>
          <w:hyperlink w:anchor="_Toc57042899" w:history="1">
            <w:r w:rsidR="009B6177" w:rsidRPr="00846A7C">
              <w:rPr>
                <w:rStyle w:val="ad"/>
                <w:rFonts w:cs="Huawei Sans"/>
                <w:noProof/>
              </w:rPr>
              <w:t>1</w:t>
            </w:r>
            <w:r w:rsidR="009B6177" w:rsidRPr="00846A7C">
              <w:rPr>
                <w:rStyle w:val="ad"/>
                <w:rFonts w:hint="eastAsia"/>
                <w:noProof/>
              </w:rPr>
              <w:t xml:space="preserve"> </w:t>
            </w:r>
            <w:r w:rsidR="009B6177" w:rsidRPr="00846A7C">
              <w:rPr>
                <w:rStyle w:val="ad"/>
                <w:rFonts w:hint="eastAsia"/>
                <w:noProof/>
              </w:rPr>
              <w:t>实验一</w:t>
            </w:r>
            <w:r w:rsidR="009B6177" w:rsidRPr="00846A7C">
              <w:rPr>
                <w:rStyle w:val="ad"/>
                <w:noProof/>
              </w:rPr>
              <w:t xml:space="preserve"> </w:t>
            </w:r>
            <w:r w:rsidR="009B6177" w:rsidRPr="00846A7C">
              <w:rPr>
                <w:rStyle w:val="ad"/>
                <w:rFonts w:hint="eastAsia"/>
                <w:noProof/>
              </w:rPr>
              <w:t>鲲鹏云</w:t>
            </w:r>
            <w:r w:rsidR="009B6177" w:rsidRPr="00846A7C">
              <w:rPr>
                <w:rStyle w:val="ad"/>
                <w:noProof/>
              </w:rPr>
              <w:t>ECS</w:t>
            </w:r>
            <w:r w:rsidR="009B6177" w:rsidRPr="00846A7C">
              <w:rPr>
                <w:rStyle w:val="ad"/>
                <w:rFonts w:hint="eastAsia"/>
                <w:noProof/>
              </w:rPr>
              <w:t>的构建及内核编译</w:t>
            </w:r>
            <w:r w:rsidR="009B6177">
              <w:rPr>
                <w:noProof/>
                <w:webHidden/>
              </w:rPr>
              <w:tab/>
            </w:r>
            <w:r w:rsidR="009B6177">
              <w:rPr>
                <w:noProof/>
                <w:webHidden/>
              </w:rPr>
              <w:fldChar w:fldCharType="begin"/>
            </w:r>
            <w:r w:rsidR="009B6177">
              <w:rPr>
                <w:noProof/>
                <w:webHidden/>
              </w:rPr>
              <w:instrText xml:space="preserve"> PAGEREF _Toc57042899 \h </w:instrText>
            </w:r>
            <w:r w:rsidR="009B6177">
              <w:rPr>
                <w:noProof/>
                <w:webHidden/>
              </w:rPr>
            </w:r>
            <w:r w:rsidR="009B6177">
              <w:rPr>
                <w:noProof/>
                <w:webHidden/>
              </w:rPr>
              <w:fldChar w:fldCharType="separate"/>
            </w:r>
            <w:r w:rsidR="009B6177">
              <w:rPr>
                <w:noProof/>
                <w:webHidden/>
              </w:rPr>
              <w:t>3</w:t>
            </w:r>
            <w:r w:rsidR="009B6177">
              <w:rPr>
                <w:noProof/>
                <w:webHidden/>
              </w:rPr>
              <w:fldChar w:fldCharType="end"/>
            </w:r>
          </w:hyperlink>
        </w:p>
        <w:p w14:paraId="2BD546AE"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00" w:history="1">
            <w:r w:rsidR="009B6177" w:rsidRPr="00846A7C">
              <w:rPr>
                <w:rStyle w:val="ad"/>
                <w:rFonts w:cs="Huawei Sans"/>
                <w:snapToGrid w:val="0"/>
              </w:rPr>
              <w:t>1.1</w:t>
            </w:r>
            <w:r w:rsidR="009B6177" w:rsidRPr="00846A7C">
              <w:rPr>
                <w:rStyle w:val="ad"/>
                <w:rFonts w:hint="eastAsia"/>
              </w:rPr>
              <w:t xml:space="preserve"> </w:t>
            </w:r>
            <w:r w:rsidR="009B6177" w:rsidRPr="00846A7C">
              <w:rPr>
                <w:rStyle w:val="ad"/>
                <w:rFonts w:hint="eastAsia"/>
              </w:rPr>
              <w:t>实验介绍</w:t>
            </w:r>
            <w:r w:rsidR="009B6177">
              <w:rPr>
                <w:webHidden/>
              </w:rPr>
              <w:tab/>
            </w:r>
            <w:r w:rsidR="009B6177">
              <w:rPr>
                <w:webHidden/>
              </w:rPr>
              <w:fldChar w:fldCharType="begin"/>
            </w:r>
            <w:r w:rsidR="009B6177">
              <w:rPr>
                <w:webHidden/>
              </w:rPr>
              <w:instrText xml:space="preserve"> PAGEREF _Toc57042900 \h </w:instrText>
            </w:r>
            <w:r w:rsidR="009B6177">
              <w:rPr>
                <w:webHidden/>
              </w:rPr>
            </w:r>
            <w:r w:rsidR="009B6177">
              <w:rPr>
                <w:webHidden/>
              </w:rPr>
              <w:fldChar w:fldCharType="separate"/>
            </w:r>
            <w:r w:rsidR="009B6177">
              <w:rPr>
                <w:webHidden/>
              </w:rPr>
              <w:t>3</w:t>
            </w:r>
            <w:r w:rsidR="009B6177">
              <w:rPr>
                <w:webHidden/>
              </w:rPr>
              <w:fldChar w:fldCharType="end"/>
            </w:r>
          </w:hyperlink>
        </w:p>
        <w:p w14:paraId="300556C8"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01" w:history="1">
            <w:r w:rsidR="009B6177" w:rsidRPr="00846A7C">
              <w:rPr>
                <w:rStyle w:val="ad"/>
                <w:rFonts w:cs="Huawei Sans"/>
                <w:bCs/>
                <w:snapToGrid w:val="0"/>
              </w:rPr>
              <w:t>1.1.1</w:t>
            </w:r>
            <w:r w:rsidR="009B6177" w:rsidRPr="00846A7C">
              <w:rPr>
                <w:rStyle w:val="ad"/>
                <w:rFonts w:hint="eastAsia"/>
              </w:rPr>
              <w:t xml:space="preserve"> </w:t>
            </w:r>
            <w:r w:rsidR="009B6177" w:rsidRPr="00846A7C">
              <w:rPr>
                <w:rStyle w:val="ad"/>
                <w:rFonts w:hint="eastAsia"/>
              </w:rPr>
              <w:t>任务描述</w:t>
            </w:r>
            <w:r w:rsidR="009B6177">
              <w:rPr>
                <w:webHidden/>
              </w:rPr>
              <w:tab/>
            </w:r>
            <w:r w:rsidR="009B6177">
              <w:rPr>
                <w:webHidden/>
              </w:rPr>
              <w:fldChar w:fldCharType="begin"/>
            </w:r>
            <w:r w:rsidR="009B6177">
              <w:rPr>
                <w:webHidden/>
              </w:rPr>
              <w:instrText xml:space="preserve"> PAGEREF _Toc57042901 \h </w:instrText>
            </w:r>
            <w:r w:rsidR="009B6177">
              <w:rPr>
                <w:webHidden/>
              </w:rPr>
            </w:r>
            <w:r w:rsidR="009B6177">
              <w:rPr>
                <w:webHidden/>
              </w:rPr>
              <w:fldChar w:fldCharType="separate"/>
            </w:r>
            <w:r w:rsidR="009B6177">
              <w:rPr>
                <w:webHidden/>
              </w:rPr>
              <w:t>3</w:t>
            </w:r>
            <w:r w:rsidR="009B6177">
              <w:rPr>
                <w:webHidden/>
              </w:rPr>
              <w:fldChar w:fldCharType="end"/>
            </w:r>
          </w:hyperlink>
        </w:p>
        <w:p w14:paraId="57DEFAC4"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02" w:history="1">
            <w:r w:rsidR="009B6177" w:rsidRPr="00846A7C">
              <w:rPr>
                <w:rStyle w:val="ad"/>
                <w:rFonts w:cs="Huawei Sans"/>
                <w:snapToGrid w:val="0"/>
              </w:rPr>
              <w:t>1.2</w:t>
            </w:r>
            <w:r w:rsidR="009B6177" w:rsidRPr="00846A7C">
              <w:rPr>
                <w:rStyle w:val="ad"/>
                <w:rFonts w:hint="eastAsia"/>
              </w:rPr>
              <w:t xml:space="preserve"> </w:t>
            </w:r>
            <w:r w:rsidR="009B6177" w:rsidRPr="00846A7C">
              <w:rPr>
                <w:rStyle w:val="ad"/>
                <w:rFonts w:hint="eastAsia"/>
              </w:rPr>
              <w:t>实验目的</w:t>
            </w:r>
            <w:r w:rsidR="009B6177">
              <w:rPr>
                <w:webHidden/>
              </w:rPr>
              <w:tab/>
            </w:r>
            <w:r w:rsidR="009B6177">
              <w:rPr>
                <w:webHidden/>
              </w:rPr>
              <w:fldChar w:fldCharType="begin"/>
            </w:r>
            <w:r w:rsidR="009B6177">
              <w:rPr>
                <w:webHidden/>
              </w:rPr>
              <w:instrText xml:space="preserve"> PAGEREF _Toc57042902 \h </w:instrText>
            </w:r>
            <w:r w:rsidR="009B6177">
              <w:rPr>
                <w:webHidden/>
              </w:rPr>
            </w:r>
            <w:r w:rsidR="009B6177">
              <w:rPr>
                <w:webHidden/>
              </w:rPr>
              <w:fldChar w:fldCharType="separate"/>
            </w:r>
            <w:r w:rsidR="009B6177">
              <w:rPr>
                <w:webHidden/>
              </w:rPr>
              <w:t>3</w:t>
            </w:r>
            <w:r w:rsidR="009B6177">
              <w:rPr>
                <w:webHidden/>
              </w:rPr>
              <w:fldChar w:fldCharType="end"/>
            </w:r>
          </w:hyperlink>
        </w:p>
        <w:p w14:paraId="20470F51"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03" w:history="1">
            <w:r w:rsidR="009B6177" w:rsidRPr="00846A7C">
              <w:rPr>
                <w:rStyle w:val="ad"/>
                <w:rFonts w:cs="Huawei Sans"/>
                <w:snapToGrid w:val="0"/>
              </w:rPr>
              <w:t>1.3</w:t>
            </w:r>
            <w:r w:rsidR="009B6177" w:rsidRPr="00846A7C">
              <w:rPr>
                <w:rStyle w:val="ad"/>
                <w:rFonts w:hint="eastAsia"/>
              </w:rPr>
              <w:t xml:space="preserve"> </w:t>
            </w:r>
            <w:r w:rsidR="009B6177" w:rsidRPr="00846A7C">
              <w:rPr>
                <w:rStyle w:val="ad"/>
                <w:rFonts w:hint="eastAsia"/>
              </w:rPr>
              <w:t>构建云实验环境</w:t>
            </w:r>
            <w:r w:rsidR="009B6177">
              <w:rPr>
                <w:webHidden/>
              </w:rPr>
              <w:tab/>
            </w:r>
            <w:r w:rsidR="009B6177">
              <w:rPr>
                <w:webHidden/>
              </w:rPr>
              <w:fldChar w:fldCharType="begin"/>
            </w:r>
            <w:r w:rsidR="009B6177">
              <w:rPr>
                <w:webHidden/>
              </w:rPr>
              <w:instrText xml:space="preserve"> PAGEREF _Toc57042903 \h </w:instrText>
            </w:r>
            <w:r w:rsidR="009B6177">
              <w:rPr>
                <w:webHidden/>
              </w:rPr>
            </w:r>
            <w:r w:rsidR="009B6177">
              <w:rPr>
                <w:webHidden/>
              </w:rPr>
              <w:fldChar w:fldCharType="separate"/>
            </w:r>
            <w:r w:rsidR="009B6177">
              <w:rPr>
                <w:webHidden/>
              </w:rPr>
              <w:t>3</w:t>
            </w:r>
            <w:r w:rsidR="009B6177">
              <w:rPr>
                <w:webHidden/>
              </w:rPr>
              <w:fldChar w:fldCharType="end"/>
            </w:r>
          </w:hyperlink>
        </w:p>
        <w:p w14:paraId="61234F4B"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04" w:history="1">
            <w:r w:rsidR="009B6177" w:rsidRPr="00846A7C">
              <w:rPr>
                <w:rStyle w:val="ad"/>
                <w:rFonts w:cs="Huawei Sans"/>
                <w:bCs/>
                <w:snapToGrid w:val="0"/>
              </w:rPr>
              <w:t>1.3.1</w:t>
            </w:r>
            <w:r w:rsidR="009B6177" w:rsidRPr="00846A7C">
              <w:rPr>
                <w:rStyle w:val="ad"/>
                <w:rFonts w:hint="eastAsia"/>
              </w:rPr>
              <w:t xml:space="preserve"> </w:t>
            </w:r>
            <w:r w:rsidR="009B6177" w:rsidRPr="00846A7C">
              <w:rPr>
                <w:rStyle w:val="ad"/>
                <w:rFonts w:hint="eastAsia"/>
              </w:rPr>
              <w:t>创建</w:t>
            </w:r>
            <w:r w:rsidR="009B6177" w:rsidRPr="00846A7C">
              <w:rPr>
                <w:rStyle w:val="ad"/>
              </w:rPr>
              <w:t>VPC</w:t>
            </w:r>
            <w:r w:rsidR="009B6177">
              <w:rPr>
                <w:webHidden/>
              </w:rPr>
              <w:tab/>
            </w:r>
            <w:r w:rsidR="009B6177">
              <w:rPr>
                <w:webHidden/>
              </w:rPr>
              <w:fldChar w:fldCharType="begin"/>
            </w:r>
            <w:r w:rsidR="009B6177">
              <w:rPr>
                <w:webHidden/>
              </w:rPr>
              <w:instrText xml:space="preserve"> PAGEREF _Toc57042904 \h </w:instrText>
            </w:r>
            <w:r w:rsidR="009B6177">
              <w:rPr>
                <w:webHidden/>
              </w:rPr>
            </w:r>
            <w:r w:rsidR="009B6177">
              <w:rPr>
                <w:webHidden/>
              </w:rPr>
              <w:fldChar w:fldCharType="separate"/>
            </w:r>
            <w:r w:rsidR="009B6177">
              <w:rPr>
                <w:webHidden/>
              </w:rPr>
              <w:t>3</w:t>
            </w:r>
            <w:r w:rsidR="009B6177">
              <w:rPr>
                <w:webHidden/>
              </w:rPr>
              <w:fldChar w:fldCharType="end"/>
            </w:r>
          </w:hyperlink>
        </w:p>
        <w:p w14:paraId="22A5EB48"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05" w:history="1">
            <w:r w:rsidR="009B6177" w:rsidRPr="00846A7C">
              <w:rPr>
                <w:rStyle w:val="ad"/>
                <w:rFonts w:cs="Huawei Sans"/>
                <w:bCs/>
                <w:snapToGrid w:val="0"/>
              </w:rPr>
              <w:t>1.3.2</w:t>
            </w:r>
            <w:r w:rsidR="009B6177" w:rsidRPr="00846A7C">
              <w:rPr>
                <w:rStyle w:val="ad"/>
                <w:rFonts w:hint="eastAsia"/>
              </w:rPr>
              <w:t xml:space="preserve"> </w:t>
            </w:r>
            <w:r w:rsidR="009B6177" w:rsidRPr="00846A7C">
              <w:rPr>
                <w:rStyle w:val="ad"/>
                <w:rFonts w:hint="eastAsia"/>
              </w:rPr>
              <w:t>购买</w:t>
            </w:r>
            <w:r w:rsidR="009B6177" w:rsidRPr="00846A7C">
              <w:rPr>
                <w:rStyle w:val="ad"/>
              </w:rPr>
              <w:t>ECS</w:t>
            </w:r>
            <w:r w:rsidR="009B6177">
              <w:rPr>
                <w:webHidden/>
              </w:rPr>
              <w:tab/>
            </w:r>
            <w:r w:rsidR="009B6177">
              <w:rPr>
                <w:webHidden/>
              </w:rPr>
              <w:fldChar w:fldCharType="begin"/>
            </w:r>
            <w:r w:rsidR="009B6177">
              <w:rPr>
                <w:webHidden/>
              </w:rPr>
              <w:instrText xml:space="preserve"> PAGEREF _Toc57042905 \h </w:instrText>
            </w:r>
            <w:r w:rsidR="009B6177">
              <w:rPr>
                <w:webHidden/>
              </w:rPr>
            </w:r>
            <w:r w:rsidR="009B6177">
              <w:rPr>
                <w:webHidden/>
              </w:rPr>
              <w:fldChar w:fldCharType="separate"/>
            </w:r>
            <w:r w:rsidR="009B6177">
              <w:rPr>
                <w:webHidden/>
              </w:rPr>
              <w:t>6</w:t>
            </w:r>
            <w:r w:rsidR="009B6177">
              <w:rPr>
                <w:webHidden/>
              </w:rPr>
              <w:fldChar w:fldCharType="end"/>
            </w:r>
          </w:hyperlink>
        </w:p>
        <w:p w14:paraId="523FE65F"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06" w:history="1">
            <w:r w:rsidR="009B6177" w:rsidRPr="00846A7C">
              <w:rPr>
                <w:rStyle w:val="ad"/>
                <w:rFonts w:cs="Huawei Sans"/>
                <w:bCs/>
                <w:snapToGrid w:val="0"/>
              </w:rPr>
              <w:t>1.3.3</w:t>
            </w:r>
            <w:r w:rsidR="009B6177" w:rsidRPr="00846A7C">
              <w:rPr>
                <w:rStyle w:val="ad"/>
                <w:rFonts w:hint="eastAsia"/>
              </w:rPr>
              <w:t xml:space="preserve"> </w:t>
            </w:r>
            <w:r w:rsidR="009B6177" w:rsidRPr="00846A7C">
              <w:rPr>
                <w:rStyle w:val="ad"/>
                <w:rFonts w:hint="eastAsia"/>
              </w:rPr>
              <w:t>通过</w:t>
            </w:r>
            <w:r w:rsidR="009B6177" w:rsidRPr="00846A7C">
              <w:rPr>
                <w:rStyle w:val="ad"/>
              </w:rPr>
              <w:t>ssh</w:t>
            </w:r>
            <w:r w:rsidR="009B6177" w:rsidRPr="00846A7C">
              <w:rPr>
                <w:rStyle w:val="ad"/>
                <w:rFonts w:hint="eastAsia"/>
              </w:rPr>
              <w:t>登录系统</w:t>
            </w:r>
            <w:r w:rsidR="009B6177">
              <w:rPr>
                <w:webHidden/>
              </w:rPr>
              <w:tab/>
            </w:r>
            <w:r w:rsidR="009B6177">
              <w:rPr>
                <w:webHidden/>
              </w:rPr>
              <w:fldChar w:fldCharType="begin"/>
            </w:r>
            <w:r w:rsidR="009B6177">
              <w:rPr>
                <w:webHidden/>
              </w:rPr>
              <w:instrText xml:space="preserve"> PAGEREF _Toc57042906 \h </w:instrText>
            </w:r>
            <w:r w:rsidR="009B6177">
              <w:rPr>
                <w:webHidden/>
              </w:rPr>
            </w:r>
            <w:r w:rsidR="009B6177">
              <w:rPr>
                <w:webHidden/>
              </w:rPr>
              <w:fldChar w:fldCharType="separate"/>
            </w:r>
            <w:r w:rsidR="009B6177">
              <w:rPr>
                <w:webHidden/>
              </w:rPr>
              <w:t>8</w:t>
            </w:r>
            <w:r w:rsidR="009B6177">
              <w:rPr>
                <w:webHidden/>
              </w:rPr>
              <w:fldChar w:fldCharType="end"/>
            </w:r>
          </w:hyperlink>
        </w:p>
        <w:p w14:paraId="7875B3B5"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07" w:history="1">
            <w:r w:rsidR="009B6177" w:rsidRPr="00846A7C">
              <w:rPr>
                <w:rStyle w:val="ad"/>
                <w:rFonts w:cs="Huawei Sans"/>
                <w:snapToGrid w:val="0"/>
              </w:rPr>
              <w:t>1.4</w:t>
            </w:r>
            <w:r w:rsidR="009B6177" w:rsidRPr="00846A7C">
              <w:rPr>
                <w:rStyle w:val="ad"/>
                <w:rFonts w:hint="eastAsia"/>
              </w:rPr>
              <w:t xml:space="preserve"> </w:t>
            </w:r>
            <w:r w:rsidR="009B6177" w:rsidRPr="00846A7C">
              <w:rPr>
                <w:rStyle w:val="ad"/>
                <w:rFonts w:hint="eastAsia"/>
              </w:rPr>
              <w:t>实验任务</w:t>
            </w:r>
            <w:r w:rsidR="009B6177">
              <w:rPr>
                <w:webHidden/>
              </w:rPr>
              <w:tab/>
            </w:r>
            <w:r w:rsidR="009B6177">
              <w:rPr>
                <w:webHidden/>
              </w:rPr>
              <w:fldChar w:fldCharType="begin"/>
            </w:r>
            <w:r w:rsidR="009B6177">
              <w:rPr>
                <w:webHidden/>
              </w:rPr>
              <w:instrText xml:space="preserve"> PAGEREF _Toc57042907 \h </w:instrText>
            </w:r>
            <w:r w:rsidR="009B6177">
              <w:rPr>
                <w:webHidden/>
              </w:rPr>
            </w:r>
            <w:r w:rsidR="009B6177">
              <w:rPr>
                <w:webHidden/>
              </w:rPr>
              <w:fldChar w:fldCharType="separate"/>
            </w:r>
            <w:r w:rsidR="009B6177">
              <w:rPr>
                <w:webHidden/>
              </w:rPr>
              <w:t>9</w:t>
            </w:r>
            <w:r w:rsidR="009B6177">
              <w:rPr>
                <w:webHidden/>
              </w:rPr>
              <w:fldChar w:fldCharType="end"/>
            </w:r>
          </w:hyperlink>
        </w:p>
        <w:p w14:paraId="567C27DB"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08" w:history="1">
            <w:r w:rsidR="009B6177" w:rsidRPr="00846A7C">
              <w:rPr>
                <w:rStyle w:val="ad"/>
                <w:rFonts w:cs="Huawei Sans"/>
                <w:bCs/>
                <w:snapToGrid w:val="0"/>
              </w:rPr>
              <w:t>1.4.1</w:t>
            </w:r>
            <w:r w:rsidR="009B6177" w:rsidRPr="00846A7C">
              <w:rPr>
                <w:rStyle w:val="ad"/>
              </w:rPr>
              <w:t xml:space="preserve"> openEuler</w:t>
            </w:r>
            <w:r w:rsidR="009B6177" w:rsidRPr="00846A7C">
              <w:rPr>
                <w:rStyle w:val="ad"/>
                <w:rFonts w:hint="eastAsia"/>
              </w:rPr>
              <w:t>内核编译与安装</w:t>
            </w:r>
            <w:r w:rsidR="009B6177">
              <w:rPr>
                <w:webHidden/>
              </w:rPr>
              <w:tab/>
            </w:r>
            <w:r w:rsidR="009B6177">
              <w:rPr>
                <w:webHidden/>
              </w:rPr>
              <w:fldChar w:fldCharType="begin"/>
            </w:r>
            <w:r w:rsidR="009B6177">
              <w:rPr>
                <w:webHidden/>
              </w:rPr>
              <w:instrText xml:space="preserve"> PAGEREF _Toc57042908 \h </w:instrText>
            </w:r>
            <w:r w:rsidR="009B6177">
              <w:rPr>
                <w:webHidden/>
              </w:rPr>
            </w:r>
            <w:r w:rsidR="009B6177">
              <w:rPr>
                <w:webHidden/>
              </w:rPr>
              <w:fldChar w:fldCharType="separate"/>
            </w:r>
            <w:r w:rsidR="009B6177">
              <w:rPr>
                <w:webHidden/>
              </w:rPr>
              <w:t>9</w:t>
            </w:r>
            <w:r w:rsidR="009B6177">
              <w:rPr>
                <w:webHidden/>
              </w:rPr>
              <w:fldChar w:fldCharType="end"/>
            </w:r>
          </w:hyperlink>
        </w:p>
        <w:p w14:paraId="7411D532"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09" w:history="1">
            <w:r w:rsidR="009B6177" w:rsidRPr="00846A7C">
              <w:rPr>
                <w:rStyle w:val="ad"/>
                <w:rFonts w:cs="Huawei Sans"/>
                <w:bCs/>
                <w:snapToGrid w:val="0"/>
              </w:rPr>
              <w:t>1.4.2</w:t>
            </w:r>
            <w:r w:rsidR="009B6177" w:rsidRPr="00846A7C">
              <w:rPr>
                <w:rStyle w:val="ad"/>
              </w:rPr>
              <w:t xml:space="preserve"> Hello, world!</w:t>
            </w:r>
            <w:r w:rsidR="009B6177">
              <w:rPr>
                <w:webHidden/>
              </w:rPr>
              <w:tab/>
            </w:r>
            <w:r w:rsidR="009B6177">
              <w:rPr>
                <w:webHidden/>
              </w:rPr>
              <w:fldChar w:fldCharType="begin"/>
            </w:r>
            <w:r w:rsidR="009B6177">
              <w:rPr>
                <w:webHidden/>
              </w:rPr>
              <w:instrText xml:space="preserve"> PAGEREF _Toc57042909 \h </w:instrText>
            </w:r>
            <w:r w:rsidR="009B6177">
              <w:rPr>
                <w:webHidden/>
              </w:rPr>
            </w:r>
            <w:r w:rsidR="009B6177">
              <w:rPr>
                <w:webHidden/>
              </w:rPr>
              <w:fldChar w:fldCharType="separate"/>
            </w:r>
            <w:r w:rsidR="009B6177">
              <w:rPr>
                <w:webHidden/>
              </w:rPr>
              <w:t>12</w:t>
            </w:r>
            <w:r w:rsidR="009B6177">
              <w:rPr>
                <w:webHidden/>
              </w:rPr>
              <w:fldChar w:fldCharType="end"/>
            </w:r>
          </w:hyperlink>
        </w:p>
        <w:p w14:paraId="6B2CDACB"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10" w:history="1">
            <w:r w:rsidR="009B6177" w:rsidRPr="00846A7C">
              <w:rPr>
                <w:rStyle w:val="ad"/>
                <w:rFonts w:cs="Huawei Sans"/>
                <w:snapToGrid w:val="0"/>
              </w:rPr>
              <w:t>1.5</w:t>
            </w:r>
            <w:r w:rsidR="009B6177" w:rsidRPr="00846A7C">
              <w:rPr>
                <w:rStyle w:val="ad"/>
                <w:rFonts w:hint="eastAsia"/>
              </w:rPr>
              <w:t xml:space="preserve"> </w:t>
            </w:r>
            <w:r w:rsidR="009B6177" w:rsidRPr="00846A7C">
              <w:rPr>
                <w:rStyle w:val="ad"/>
                <w:rFonts w:hint="eastAsia"/>
              </w:rPr>
              <w:t>云环境资源清理</w:t>
            </w:r>
            <w:r w:rsidR="009B6177">
              <w:rPr>
                <w:webHidden/>
              </w:rPr>
              <w:tab/>
            </w:r>
            <w:r w:rsidR="009B6177">
              <w:rPr>
                <w:webHidden/>
              </w:rPr>
              <w:fldChar w:fldCharType="begin"/>
            </w:r>
            <w:r w:rsidR="009B6177">
              <w:rPr>
                <w:webHidden/>
              </w:rPr>
              <w:instrText xml:space="preserve"> PAGEREF _Toc57042910 \h </w:instrText>
            </w:r>
            <w:r w:rsidR="009B6177">
              <w:rPr>
                <w:webHidden/>
              </w:rPr>
            </w:r>
            <w:r w:rsidR="009B6177">
              <w:rPr>
                <w:webHidden/>
              </w:rPr>
              <w:fldChar w:fldCharType="separate"/>
            </w:r>
            <w:r w:rsidR="009B6177">
              <w:rPr>
                <w:webHidden/>
              </w:rPr>
              <w:t>14</w:t>
            </w:r>
            <w:r w:rsidR="009B6177">
              <w:rPr>
                <w:webHidden/>
              </w:rPr>
              <w:fldChar w:fldCharType="end"/>
            </w:r>
          </w:hyperlink>
        </w:p>
        <w:p w14:paraId="32D292DC"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11" w:history="1">
            <w:r w:rsidR="009B6177" w:rsidRPr="00846A7C">
              <w:rPr>
                <w:rStyle w:val="ad"/>
                <w:rFonts w:cs="Huawei Sans"/>
                <w:bCs/>
                <w:snapToGrid w:val="0"/>
              </w:rPr>
              <w:t>1.5.1</w:t>
            </w:r>
            <w:r w:rsidR="009B6177" w:rsidRPr="00846A7C">
              <w:rPr>
                <w:rStyle w:val="ad"/>
              </w:rPr>
              <w:t xml:space="preserve"> ECS</w:t>
            </w:r>
            <w:r w:rsidR="009B6177" w:rsidRPr="00846A7C">
              <w:rPr>
                <w:rStyle w:val="ad"/>
                <w:rFonts w:hint="eastAsia"/>
              </w:rPr>
              <w:t>关机</w:t>
            </w:r>
            <w:r w:rsidR="009B6177">
              <w:rPr>
                <w:webHidden/>
              </w:rPr>
              <w:tab/>
            </w:r>
            <w:r w:rsidR="009B6177">
              <w:rPr>
                <w:webHidden/>
              </w:rPr>
              <w:fldChar w:fldCharType="begin"/>
            </w:r>
            <w:r w:rsidR="009B6177">
              <w:rPr>
                <w:webHidden/>
              </w:rPr>
              <w:instrText xml:space="preserve"> PAGEREF _Toc57042911 \h </w:instrText>
            </w:r>
            <w:r w:rsidR="009B6177">
              <w:rPr>
                <w:webHidden/>
              </w:rPr>
            </w:r>
            <w:r w:rsidR="009B6177">
              <w:rPr>
                <w:webHidden/>
              </w:rPr>
              <w:fldChar w:fldCharType="separate"/>
            </w:r>
            <w:r w:rsidR="009B6177">
              <w:rPr>
                <w:webHidden/>
              </w:rPr>
              <w:t>14</w:t>
            </w:r>
            <w:r w:rsidR="009B6177">
              <w:rPr>
                <w:webHidden/>
              </w:rPr>
              <w:fldChar w:fldCharType="end"/>
            </w:r>
          </w:hyperlink>
        </w:p>
        <w:p w14:paraId="5358D82A"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12" w:history="1">
            <w:r w:rsidR="009B6177" w:rsidRPr="00846A7C">
              <w:rPr>
                <w:rStyle w:val="ad"/>
                <w:rFonts w:cs="Huawei Sans"/>
                <w:bCs/>
                <w:snapToGrid w:val="0"/>
              </w:rPr>
              <w:t>1.5.2</w:t>
            </w:r>
            <w:r w:rsidR="009B6177" w:rsidRPr="00846A7C">
              <w:rPr>
                <w:rStyle w:val="ad"/>
                <w:rFonts w:hint="eastAsia"/>
              </w:rPr>
              <w:t xml:space="preserve"> </w:t>
            </w:r>
            <w:r w:rsidR="009B6177" w:rsidRPr="00846A7C">
              <w:rPr>
                <w:rStyle w:val="ad"/>
                <w:rFonts w:hint="eastAsia"/>
              </w:rPr>
              <w:t>删除</w:t>
            </w:r>
            <w:r w:rsidR="009B6177" w:rsidRPr="00846A7C">
              <w:rPr>
                <w:rStyle w:val="ad"/>
              </w:rPr>
              <w:t>ECS</w:t>
            </w:r>
            <w:r w:rsidR="009B6177">
              <w:rPr>
                <w:webHidden/>
              </w:rPr>
              <w:tab/>
            </w:r>
            <w:r w:rsidR="009B6177">
              <w:rPr>
                <w:webHidden/>
              </w:rPr>
              <w:fldChar w:fldCharType="begin"/>
            </w:r>
            <w:r w:rsidR="009B6177">
              <w:rPr>
                <w:webHidden/>
              </w:rPr>
              <w:instrText xml:space="preserve"> PAGEREF _Toc57042912 \h </w:instrText>
            </w:r>
            <w:r w:rsidR="009B6177">
              <w:rPr>
                <w:webHidden/>
              </w:rPr>
            </w:r>
            <w:r w:rsidR="009B6177">
              <w:rPr>
                <w:webHidden/>
              </w:rPr>
              <w:fldChar w:fldCharType="separate"/>
            </w:r>
            <w:r w:rsidR="009B6177">
              <w:rPr>
                <w:webHidden/>
              </w:rPr>
              <w:t>14</w:t>
            </w:r>
            <w:r w:rsidR="009B6177">
              <w:rPr>
                <w:webHidden/>
              </w:rPr>
              <w:fldChar w:fldCharType="end"/>
            </w:r>
          </w:hyperlink>
        </w:p>
        <w:p w14:paraId="12699FB9" w14:textId="77777777" w:rsidR="009B6177" w:rsidRDefault="00FE07E3">
          <w:pPr>
            <w:pStyle w:val="12"/>
            <w:tabs>
              <w:tab w:val="right" w:leader="dot" w:pos="9628"/>
            </w:tabs>
            <w:rPr>
              <w:rFonts w:asciiTheme="minorHAnsi" w:eastAsiaTheme="minorEastAsia" w:hAnsiTheme="minorHAnsi" w:cstheme="minorBidi" w:hint="eastAsia"/>
              <w:b w:val="0"/>
              <w:bCs w:val="0"/>
              <w:noProof/>
              <w:kern w:val="2"/>
              <w:sz w:val="21"/>
              <w:szCs w:val="22"/>
            </w:rPr>
          </w:pPr>
          <w:hyperlink w:anchor="_Toc57042913" w:history="1">
            <w:r w:rsidR="009B6177" w:rsidRPr="00846A7C">
              <w:rPr>
                <w:rStyle w:val="ad"/>
                <w:rFonts w:cs="Huawei Sans"/>
                <w:noProof/>
              </w:rPr>
              <w:t>2</w:t>
            </w:r>
            <w:r w:rsidR="009B6177" w:rsidRPr="00846A7C">
              <w:rPr>
                <w:rStyle w:val="ad"/>
                <w:rFonts w:hint="eastAsia"/>
                <w:noProof/>
              </w:rPr>
              <w:t xml:space="preserve"> </w:t>
            </w:r>
            <w:r w:rsidR="009B6177" w:rsidRPr="00846A7C">
              <w:rPr>
                <w:rStyle w:val="ad"/>
                <w:rFonts w:hint="eastAsia"/>
                <w:noProof/>
              </w:rPr>
              <w:t>实验二</w:t>
            </w:r>
            <w:r w:rsidR="009B6177" w:rsidRPr="00846A7C">
              <w:rPr>
                <w:rStyle w:val="ad"/>
                <w:noProof/>
              </w:rPr>
              <w:t xml:space="preserve"> </w:t>
            </w:r>
            <w:r w:rsidR="009B6177" w:rsidRPr="00846A7C">
              <w:rPr>
                <w:rStyle w:val="ad"/>
                <w:rFonts w:hint="eastAsia"/>
                <w:noProof/>
              </w:rPr>
              <w:t>内存管理</w:t>
            </w:r>
            <w:r w:rsidR="009B6177">
              <w:rPr>
                <w:noProof/>
                <w:webHidden/>
              </w:rPr>
              <w:tab/>
            </w:r>
            <w:r w:rsidR="009B6177">
              <w:rPr>
                <w:noProof/>
                <w:webHidden/>
              </w:rPr>
              <w:fldChar w:fldCharType="begin"/>
            </w:r>
            <w:r w:rsidR="009B6177">
              <w:rPr>
                <w:noProof/>
                <w:webHidden/>
              </w:rPr>
              <w:instrText xml:space="preserve"> PAGEREF _Toc57042913 \h </w:instrText>
            </w:r>
            <w:r w:rsidR="009B6177">
              <w:rPr>
                <w:noProof/>
                <w:webHidden/>
              </w:rPr>
            </w:r>
            <w:r w:rsidR="009B6177">
              <w:rPr>
                <w:noProof/>
                <w:webHidden/>
              </w:rPr>
              <w:fldChar w:fldCharType="separate"/>
            </w:r>
            <w:r w:rsidR="009B6177">
              <w:rPr>
                <w:noProof/>
                <w:webHidden/>
              </w:rPr>
              <w:t>17</w:t>
            </w:r>
            <w:r w:rsidR="009B6177">
              <w:rPr>
                <w:noProof/>
                <w:webHidden/>
              </w:rPr>
              <w:fldChar w:fldCharType="end"/>
            </w:r>
          </w:hyperlink>
        </w:p>
        <w:p w14:paraId="79213539"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14" w:history="1">
            <w:r w:rsidR="009B6177" w:rsidRPr="00846A7C">
              <w:rPr>
                <w:rStyle w:val="ad"/>
                <w:rFonts w:cs="Huawei Sans"/>
                <w:snapToGrid w:val="0"/>
                <w:lang w:bidi="hi-IN"/>
              </w:rPr>
              <w:t>2.1</w:t>
            </w:r>
            <w:r w:rsidR="009B6177" w:rsidRPr="00846A7C">
              <w:rPr>
                <w:rStyle w:val="ad"/>
                <w:rFonts w:hint="eastAsia"/>
                <w:lang w:bidi="hi-IN"/>
              </w:rPr>
              <w:t xml:space="preserve"> </w:t>
            </w:r>
            <w:r w:rsidR="009B6177" w:rsidRPr="00846A7C">
              <w:rPr>
                <w:rStyle w:val="ad"/>
                <w:rFonts w:hint="eastAsia"/>
                <w:lang w:bidi="hi-IN"/>
              </w:rPr>
              <w:t>实验介绍</w:t>
            </w:r>
            <w:r w:rsidR="009B6177">
              <w:rPr>
                <w:webHidden/>
              </w:rPr>
              <w:tab/>
            </w:r>
            <w:r w:rsidR="009B6177">
              <w:rPr>
                <w:webHidden/>
              </w:rPr>
              <w:fldChar w:fldCharType="begin"/>
            </w:r>
            <w:r w:rsidR="009B6177">
              <w:rPr>
                <w:webHidden/>
              </w:rPr>
              <w:instrText xml:space="preserve"> PAGEREF _Toc57042914 \h </w:instrText>
            </w:r>
            <w:r w:rsidR="009B6177">
              <w:rPr>
                <w:webHidden/>
              </w:rPr>
            </w:r>
            <w:r w:rsidR="009B6177">
              <w:rPr>
                <w:webHidden/>
              </w:rPr>
              <w:fldChar w:fldCharType="separate"/>
            </w:r>
            <w:r w:rsidR="009B6177">
              <w:rPr>
                <w:webHidden/>
              </w:rPr>
              <w:t>17</w:t>
            </w:r>
            <w:r w:rsidR="009B6177">
              <w:rPr>
                <w:webHidden/>
              </w:rPr>
              <w:fldChar w:fldCharType="end"/>
            </w:r>
          </w:hyperlink>
        </w:p>
        <w:p w14:paraId="0A03D4AE"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15" w:history="1">
            <w:r w:rsidR="009B6177" w:rsidRPr="00846A7C">
              <w:rPr>
                <w:rStyle w:val="ad"/>
                <w:rFonts w:cs="Huawei Sans"/>
                <w:bCs/>
                <w:snapToGrid w:val="0"/>
              </w:rPr>
              <w:t>2.1.1</w:t>
            </w:r>
            <w:r w:rsidR="009B6177" w:rsidRPr="00846A7C">
              <w:rPr>
                <w:rStyle w:val="ad"/>
                <w:rFonts w:hint="eastAsia"/>
              </w:rPr>
              <w:t xml:space="preserve"> </w:t>
            </w:r>
            <w:r w:rsidR="009B6177" w:rsidRPr="00846A7C">
              <w:rPr>
                <w:rStyle w:val="ad"/>
                <w:rFonts w:hint="eastAsia"/>
              </w:rPr>
              <w:t>相关知识</w:t>
            </w:r>
            <w:r w:rsidR="009B6177">
              <w:rPr>
                <w:webHidden/>
              </w:rPr>
              <w:tab/>
            </w:r>
            <w:r w:rsidR="009B6177">
              <w:rPr>
                <w:webHidden/>
              </w:rPr>
              <w:fldChar w:fldCharType="begin"/>
            </w:r>
            <w:r w:rsidR="009B6177">
              <w:rPr>
                <w:webHidden/>
              </w:rPr>
              <w:instrText xml:space="preserve"> PAGEREF _Toc57042915 \h </w:instrText>
            </w:r>
            <w:r w:rsidR="009B6177">
              <w:rPr>
                <w:webHidden/>
              </w:rPr>
            </w:r>
            <w:r w:rsidR="009B6177">
              <w:rPr>
                <w:webHidden/>
              </w:rPr>
              <w:fldChar w:fldCharType="separate"/>
            </w:r>
            <w:r w:rsidR="009B6177">
              <w:rPr>
                <w:webHidden/>
              </w:rPr>
              <w:t>17</w:t>
            </w:r>
            <w:r w:rsidR="009B6177">
              <w:rPr>
                <w:webHidden/>
              </w:rPr>
              <w:fldChar w:fldCharType="end"/>
            </w:r>
          </w:hyperlink>
        </w:p>
        <w:p w14:paraId="5002CC2F"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16" w:history="1">
            <w:r w:rsidR="009B6177" w:rsidRPr="00846A7C">
              <w:rPr>
                <w:rStyle w:val="ad"/>
                <w:rFonts w:cs="Huawei Sans"/>
                <w:bCs/>
                <w:snapToGrid w:val="0"/>
              </w:rPr>
              <w:t>2.1.2</w:t>
            </w:r>
            <w:r w:rsidR="009B6177" w:rsidRPr="00846A7C">
              <w:rPr>
                <w:rStyle w:val="ad"/>
                <w:rFonts w:hint="eastAsia"/>
              </w:rPr>
              <w:t xml:space="preserve"> </w:t>
            </w:r>
            <w:r w:rsidR="009B6177" w:rsidRPr="00846A7C">
              <w:rPr>
                <w:rStyle w:val="ad"/>
                <w:rFonts w:hint="eastAsia"/>
              </w:rPr>
              <w:t>任务描述</w:t>
            </w:r>
            <w:r w:rsidR="009B6177">
              <w:rPr>
                <w:webHidden/>
              </w:rPr>
              <w:tab/>
            </w:r>
            <w:r w:rsidR="009B6177">
              <w:rPr>
                <w:webHidden/>
              </w:rPr>
              <w:fldChar w:fldCharType="begin"/>
            </w:r>
            <w:r w:rsidR="009B6177">
              <w:rPr>
                <w:webHidden/>
              </w:rPr>
              <w:instrText xml:space="preserve"> PAGEREF _Toc57042916 \h </w:instrText>
            </w:r>
            <w:r w:rsidR="009B6177">
              <w:rPr>
                <w:webHidden/>
              </w:rPr>
            </w:r>
            <w:r w:rsidR="009B6177">
              <w:rPr>
                <w:webHidden/>
              </w:rPr>
              <w:fldChar w:fldCharType="separate"/>
            </w:r>
            <w:r w:rsidR="009B6177">
              <w:rPr>
                <w:webHidden/>
              </w:rPr>
              <w:t>18</w:t>
            </w:r>
            <w:r w:rsidR="009B6177">
              <w:rPr>
                <w:webHidden/>
              </w:rPr>
              <w:fldChar w:fldCharType="end"/>
            </w:r>
          </w:hyperlink>
        </w:p>
        <w:p w14:paraId="16601107"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17" w:history="1">
            <w:r w:rsidR="009B6177" w:rsidRPr="00846A7C">
              <w:rPr>
                <w:rStyle w:val="ad"/>
                <w:rFonts w:cs="Huawei Sans"/>
                <w:snapToGrid w:val="0"/>
              </w:rPr>
              <w:t>2.2</w:t>
            </w:r>
            <w:r w:rsidR="009B6177" w:rsidRPr="00846A7C">
              <w:rPr>
                <w:rStyle w:val="ad"/>
                <w:rFonts w:hint="eastAsia"/>
              </w:rPr>
              <w:t xml:space="preserve"> </w:t>
            </w:r>
            <w:r w:rsidR="009B6177" w:rsidRPr="00846A7C">
              <w:rPr>
                <w:rStyle w:val="ad"/>
                <w:rFonts w:hint="eastAsia"/>
              </w:rPr>
              <w:t>实验目的</w:t>
            </w:r>
            <w:r w:rsidR="009B6177">
              <w:rPr>
                <w:webHidden/>
              </w:rPr>
              <w:tab/>
            </w:r>
            <w:r w:rsidR="009B6177">
              <w:rPr>
                <w:webHidden/>
              </w:rPr>
              <w:fldChar w:fldCharType="begin"/>
            </w:r>
            <w:r w:rsidR="009B6177">
              <w:rPr>
                <w:webHidden/>
              </w:rPr>
              <w:instrText xml:space="preserve"> PAGEREF _Toc57042917 \h </w:instrText>
            </w:r>
            <w:r w:rsidR="009B6177">
              <w:rPr>
                <w:webHidden/>
              </w:rPr>
            </w:r>
            <w:r w:rsidR="009B6177">
              <w:rPr>
                <w:webHidden/>
              </w:rPr>
              <w:fldChar w:fldCharType="separate"/>
            </w:r>
            <w:r w:rsidR="009B6177">
              <w:rPr>
                <w:webHidden/>
              </w:rPr>
              <w:t>18</w:t>
            </w:r>
            <w:r w:rsidR="009B6177">
              <w:rPr>
                <w:webHidden/>
              </w:rPr>
              <w:fldChar w:fldCharType="end"/>
            </w:r>
          </w:hyperlink>
        </w:p>
        <w:p w14:paraId="7E79E6DF"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18" w:history="1">
            <w:r w:rsidR="009B6177" w:rsidRPr="00846A7C">
              <w:rPr>
                <w:rStyle w:val="ad"/>
                <w:rFonts w:cs="Huawei Sans"/>
                <w:snapToGrid w:val="0"/>
              </w:rPr>
              <w:t>2.3</w:t>
            </w:r>
            <w:r w:rsidR="009B6177" w:rsidRPr="00846A7C">
              <w:rPr>
                <w:rStyle w:val="ad"/>
                <w:rFonts w:hint="eastAsia"/>
              </w:rPr>
              <w:t xml:space="preserve"> </w:t>
            </w:r>
            <w:r w:rsidR="009B6177" w:rsidRPr="00846A7C">
              <w:rPr>
                <w:rStyle w:val="ad"/>
                <w:rFonts w:hint="eastAsia"/>
              </w:rPr>
              <w:t>实验任务</w:t>
            </w:r>
            <w:r w:rsidR="009B6177">
              <w:rPr>
                <w:webHidden/>
              </w:rPr>
              <w:tab/>
            </w:r>
            <w:r w:rsidR="009B6177">
              <w:rPr>
                <w:webHidden/>
              </w:rPr>
              <w:fldChar w:fldCharType="begin"/>
            </w:r>
            <w:r w:rsidR="009B6177">
              <w:rPr>
                <w:webHidden/>
              </w:rPr>
              <w:instrText xml:space="preserve"> PAGEREF _Toc57042918 \h </w:instrText>
            </w:r>
            <w:r w:rsidR="009B6177">
              <w:rPr>
                <w:webHidden/>
              </w:rPr>
            </w:r>
            <w:r w:rsidR="009B6177">
              <w:rPr>
                <w:webHidden/>
              </w:rPr>
              <w:fldChar w:fldCharType="separate"/>
            </w:r>
            <w:r w:rsidR="009B6177">
              <w:rPr>
                <w:webHidden/>
              </w:rPr>
              <w:t>19</w:t>
            </w:r>
            <w:r w:rsidR="009B6177">
              <w:rPr>
                <w:webHidden/>
              </w:rPr>
              <w:fldChar w:fldCharType="end"/>
            </w:r>
          </w:hyperlink>
        </w:p>
        <w:p w14:paraId="259AF518"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19" w:history="1">
            <w:r w:rsidR="009B6177" w:rsidRPr="00846A7C">
              <w:rPr>
                <w:rStyle w:val="ad"/>
                <w:rFonts w:cs="Huawei Sans"/>
                <w:bCs/>
                <w:snapToGrid w:val="0"/>
              </w:rPr>
              <w:t>2.3.1</w:t>
            </w:r>
            <w:r w:rsidR="009B6177" w:rsidRPr="00846A7C">
              <w:rPr>
                <w:rStyle w:val="ad"/>
                <w:rFonts w:hint="eastAsia"/>
              </w:rPr>
              <w:t xml:space="preserve"> </w:t>
            </w:r>
            <w:r w:rsidR="009B6177" w:rsidRPr="00846A7C">
              <w:rPr>
                <w:rStyle w:val="ad"/>
                <w:rFonts w:hint="eastAsia"/>
              </w:rPr>
              <w:t>使用</w:t>
            </w:r>
            <w:r w:rsidR="009B6177" w:rsidRPr="00846A7C">
              <w:rPr>
                <w:rStyle w:val="ad"/>
              </w:rPr>
              <w:t>kmalloc</w:t>
            </w:r>
            <w:r w:rsidR="009B6177" w:rsidRPr="00846A7C">
              <w:rPr>
                <w:rStyle w:val="ad"/>
                <w:rFonts w:hint="eastAsia"/>
              </w:rPr>
              <w:t>分配</w:t>
            </w:r>
            <w:r w:rsidR="009B6177" w:rsidRPr="00846A7C">
              <w:rPr>
                <w:rStyle w:val="ad"/>
              </w:rPr>
              <w:t>1KB</w:t>
            </w:r>
            <w:r w:rsidR="009B6177" w:rsidRPr="00846A7C">
              <w:rPr>
                <w:rStyle w:val="ad"/>
                <w:rFonts w:hint="eastAsia"/>
              </w:rPr>
              <w:t>，</w:t>
            </w:r>
            <w:r w:rsidR="009B6177" w:rsidRPr="00846A7C">
              <w:rPr>
                <w:rStyle w:val="ad"/>
              </w:rPr>
              <w:t>8KB</w:t>
            </w:r>
            <w:r w:rsidR="009B6177" w:rsidRPr="00846A7C">
              <w:rPr>
                <w:rStyle w:val="ad"/>
                <w:rFonts w:hint="eastAsia"/>
              </w:rPr>
              <w:t>的内存，打印指针地址</w:t>
            </w:r>
            <w:r w:rsidR="009B6177">
              <w:rPr>
                <w:webHidden/>
              </w:rPr>
              <w:tab/>
            </w:r>
            <w:r w:rsidR="009B6177">
              <w:rPr>
                <w:webHidden/>
              </w:rPr>
              <w:fldChar w:fldCharType="begin"/>
            </w:r>
            <w:r w:rsidR="009B6177">
              <w:rPr>
                <w:webHidden/>
              </w:rPr>
              <w:instrText xml:space="preserve"> PAGEREF _Toc57042919 \h </w:instrText>
            </w:r>
            <w:r w:rsidR="009B6177">
              <w:rPr>
                <w:webHidden/>
              </w:rPr>
            </w:r>
            <w:r w:rsidR="009B6177">
              <w:rPr>
                <w:webHidden/>
              </w:rPr>
              <w:fldChar w:fldCharType="separate"/>
            </w:r>
            <w:r w:rsidR="009B6177">
              <w:rPr>
                <w:webHidden/>
              </w:rPr>
              <w:t>19</w:t>
            </w:r>
            <w:r w:rsidR="009B6177">
              <w:rPr>
                <w:webHidden/>
              </w:rPr>
              <w:fldChar w:fldCharType="end"/>
            </w:r>
          </w:hyperlink>
        </w:p>
        <w:p w14:paraId="44B96BC4"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20" w:history="1">
            <w:r w:rsidR="009B6177" w:rsidRPr="00846A7C">
              <w:rPr>
                <w:rStyle w:val="ad"/>
                <w:rFonts w:cs="Huawei Sans"/>
                <w:bCs/>
                <w:snapToGrid w:val="0"/>
              </w:rPr>
              <w:t>2.3.2</w:t>
            </w:r>
            <w:r w:rsidR="009B6177" w:rsidRPr="00846A7C">
              <w:rPr>
                <w:rStyle w:val="ad"/>
                <w:rFonts w:hint="eastAsia"/>
              </w:rPr>
              <w:t xml:space="preserve"> </w:t>
            </w:r>
            <w:r w:rsidR="009B6177" w:rsidRPr="00846A7C">
              <w:rPr>
                <w:rStyle w:val="ad"/>
                <w:rFonts w:hint="eastAsia"/>
              </w:rPr>
              <w:t>使用</w:t>
            </w:r>
            <w:r w:rsidR="009B6177" w:rsidRPr="00846A7C">
              <w:rPr>
                <w:rStyle w:val="ad"/>
              </w:rPr>
              <w:t>vmalloc</w:t>
            </w:r>
            <w:r w:rsidR="009B6177" w:rsidRPr="00846A7C">
              <w:rPr>
                <w:rStyle w:val="ad"/>
                <w:rFonts w:hint="eastAsia"/>
              </w:rPr>
              <w:t>分配</w:t>
            </w:r>
            <w:r w:rsidR="009B6177" w:rsidRPr="00846A7C">
              <w:rPr>
                <w:rStyle w:val="ad"/>
              </w:rPr>
              <w:t>8KB</w:t>
            </w:r>
            <w:r w:rsidR="009B6177" w:rsidRPr="00846A7C">
              <w:rPr>
                <w:rStyle w:val="ad"/>
                <w:rFonts w:hint="eastAsia"/>
              </w:rPr>
              <w:t>、</w:t>
            </w:r>
            <w:r w:rsidR="009B6177" w:rsidRPr="00846A7C">
              <w:rPr>
                <w:rStyle w:val="ad"/>
              </w:rPr>
              <w:t>1MB</w:t>
            </w:r>
            <w:r w:rsidR="009B6177" w:rsidRPr="00846A7C">
              <w:rPr>
                <w:rStyle w:val="ad"/>
                <w:rFonts w:hint="eastAsia"/>
              </w:rPr>
              <w:t>、</w:t>
            </w:r>
            <w:r w:rsidR="009B6177" w:rsidRPr="00846A7C">
              <w:rPr>
                <w:rStyle w:val="ad"/>
              </w:rPr>
              <w:t>64MB</w:t>
            </w:r>
            <w:r w:rsidR="009B6177" w:rsidRPr="00846A7C">
              <w:rPr>
                <w:rStyle w:val="ad"/>
                <w:rFonts w:hint="eastAsia"/>
              </w:rPr>
              <w:t>的内存，打印指针地址</w:t>
            </w:r>
            <w:r w:rsidR="009B6177">
              <w:rPr>
                <w:webHidden/>
              </w:rPr>
              <w:tab/>
            </w:r>
            <w:r w:rsidR="009B6177">
              <w:rPr>
                <w:webHidden/>
              </w:rPr>
              <w:fldChar w:fldCharType="begin"/>
            </w:r>
            <w:r w:rsidR="009B6177">
              <w:rPr>
                <w:webHidden/>
              </w:rPr>
              <w:instrText xml:space="preserve"> PAGEREF _Toc57042920 \h </w:instrText>
            </w:r>
            <w:r w:rsidR="009B6177">
              <w:rPr>
                <w:webHidden/>
              </w:rPr>
            </w:r>
            <w:r w:rsidR="009B6177">
              <w:rPr>
                <w:webHidden/>
              </w:rPr>
              <w:fldChar w:fldCharType="separate"/>
            </w:r>
            <w:r w:rsidR="009B6177">
              <w:rPr>
                <w:webHidden/>
              </w:rPr>
              <w:t>20</w:t>
            </w:r>
            <w:r w:rsidR="009B6177">
              <w:rPr>
                <w:webHidden/>
              </w:rPr>
              <w:fldChar w:fldCharType="end"/>
            </w:r>
          </w:hyperlink>
        </w:p>
        <w:p w14:paraId="18681413"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21" w:history="1">
            <w:r w:rsidR="009B6177" w:rsidRPr="00846A7C">
              <w:rPr>
                <w:rStyle w:val="ad"/>
                <w:rFonts w:cs="Huawei Sans"/>
                <w:bCs/>
                <w:snapToGrid w:val="0"/>
              </w:rPr>
              <w:t>2.3.3</w:t>
            </w:r>
            <w:r w:rsidR="009B6177" w:rsidRPr="00846A7C">
              <w:rPr>
                <w:rStyle w:val="ad"/>
                <w:rFonts w:hint="eastAsia"/>
              </w:rPr>
              <w:t xml:space="preserve"> </w:t>
            </w:r>
            <w:r w:rsidR="009B6177" w:rsidRPr="00846A7C">
              <w:rPr>
                <w:rStyle w:val="ad"/>
                <w:rFonts w:hint="eastAsia"/>
              </w:rPr>
              <w:t>实验结果分析</w:t>
            </w:r>
            <w:r w:rsidR="009B6177">
              <w:rPr>
                <w:webHidden/>
              </w:rPr>
              <w:tab/>
            </w:r>
            <w:r w:rsidR="009B6177">
              <w:rPr>
                <w:webHidden/>
              </w:rPr>
              <w:fldChar w:fldCharType="begin"/>
            </w:r>
            <w:r w:rsidR="009B6177">
              <w:rPr>
                <w:webHidden/>
              </w:rPr>
              <w:instrText xml:space="preserve"> PAGEREF _Toc57042921 \h </w:instrText>
            </w:r>
            <w:r w:rsidR="009B6177">
              <w:rPr>
                <w:webHidden/>
              </w:rPr>
            </w:r>
            <w:r w:rsidR="009B6177">
              <w:rPr>
                <w:webHidden/>
              </w:rPr>
              <w:fldChar w:fldCharType="separate"/>
            </w:r>
            <w:r w:rsidR="009B6177">
              <w:rPr>
                <w:webHidden/>
              </w:rPr>
              <w:t>20</w:t>
            </w:r>
            <w:r w:rsidR="009B6177">
              <w:rPr>
                <w:webHidden/>
              </w:rPr>
              <w:fldChar w:fldCharType="end"/>
            </w:r>
          </w:hyperlink>
        </w:p>
        <w:p w14:paraId="6BD6D685"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22" w:history="1">
            <w:r w:rsidR="009B6177" w:rsidRPr="00846A7C">
              <w:rPr>
                <w:rStyle w:val="ad"/>
                <w:rFonts w:cs="Huawei Sans"/>
                <w:snapToGrid w:val="0"/>
                <w:lang w:bidi="hi-IN"/>
              </w:rPr>
              <w:t>2.4</w:t>
            </w:r>
            <w:r w:rsidR="009B6177" w:rsidRPr="00846A7C">
              <w:rPr>
                <w:rStyle w:val="ad"/>
                <w:rFonts w:hint="eastAsia"/>
                <w:lang w:bidi="hi-IN"/>
              </w:rPr>
              <w:t xml:space="preserve"> </w:t>
            </w:r>
            <w:r w:rsidR="009B6177" w:rsidRPr="00846A7C">
              <w:rPr>
                <w:rStyle w:val="ad"/>
                <w:rFonts w:hint="eastAsia"/>
                <w:lang w:bidi="hi-IN"/>
              </w:rPr>
              <w:t>思考题</w:t>
            </w:r>
            <w:r w:rsidR="009B6177">
              <w:rPr>
                <w:webHidden/>
              </w:rPr>
              <w:tab/>
            </w:r>
            <w:r w:rsidR="009B6177">
              <w:rPr>
                <w:webHidden/>
              </w:rPr>
              <w:fldChar w:fldCharType="begin"/>
            </w:r>
            <w:r w:rsidR="009B6177">
              <w:rPr>
                <w:webHidden/>
              </w:rPr>
              <w:instrText xml:space="preserve"> PAGEREF _Toc57042922 \h </w:instrText>
            </w:r>
            <w:r w:rsidR="009B6177">
              <w:rPr>
                <w:webHidden/>
              </w:rPr>
            </w:r>
            <w:r w:rsidR="009B6177">
              <w:rPr>
                <w:webHidden/>
              </w:rPr>
              <w:fldChar w:fldCharType="separate"/>
            </w:r>
            <w:r w:rsidR="009B6177">
              <w:rPr>
                <w:webHidden/>
              </w:rPr>
              <w:t>21</w:t>
            </w:r>
            <w:r w:rsidR="009B6177">
              <w:rPr>
                <w:webHidden/>
              </w:rPr>
              <w:fldChar w:fldCharType="end"/>
            </w:r>
          </w:hyperlink>
        </w:p>
        <w:p w14:paraId="2BF0A04F" w14:textId="77777777" w:rsidR="009B6177" w:rsidRDefault="00FE07E3">
          <w:pPr>
            <w:pStyle w:val="12"/>
            <w:tabs>
              <w:tab w:val="right" w:leader="dot" w:pos="9628"/>
            </w:tabs>
            <w:rPr>
              <w:rFonts w:asciiTheme="minorHAnsi" w:eastAsiaTheme="minorEastAsia" w:hAnsiTheme="minorHAnsi" w:cstheme="minorBidi" w:hint="eastAsia"/>
              <w:b w:val="0"/>
              <w:bCs w:val="0"/>
              <w:noProof/>
              <w:kern w:val="2"/>
              <w:sz w:val="21"/>
              <w:szCs w:val="22"/>
            </w:rPr>
          </w:pPr>
          <w:hyperlink w:anchor="_Toc57042923" w:history="1">
            <w:r w:rsidR="009B6177" w:rsidRPr="00846A7C">
              <w:rPr>
                <w:rStyle w:val="ad"/>
                <w:rFonts w:cs="Huawei Sans"/>
                <w:noProof/>
              </w:rPr>
              <w:t>3</w:t>
            </w:r>
            <w:r w:rsidR="009B6177" w:rsidRPr="00846A7C">
              <w:rPr>
                <w:rStyle w:val="ad"/>
                <w:rFonts w:hint="eastAsia"/>
                <w:noProof/>
              </w:rPr>
              <w:t xml:space="preserve"> </w:t>
            </w:r>
            <w:r w:rsidR="009B6177" w:rsidRPr="00846A7C">
              <w:rPr>
                <w:rStyle w:val="ad"/>
                <w:rFonts w:hint="eastAsia"/>
                <w:noProof/>
              </w:rPr>
              <w:t>实验三</w:t>
            </w:r>
            <w:r w:rsidR="009B6177" w:rsidRPr="00846A7C">
              <w:rPr>
                <w:rStyle w:val="ad"/>
                <w:noProof/>
              </w:rPr>
              <w:t xml:space="preserve"> </w:t>
            </w:r>
            <w:r w:rsidR="009B6177" w:rsidRPr="00846A7C">
              <w:rPr>
                <w:rStyle w:val="ad"/>
                <w:rFonts w:hint="eastAsia"/>
                <w:noProof/>
              </w:rPr>
              <w:t>进程管理</w:t>
            </w:r>
            <w:r w:rsidR="009B6177">
              <w:rPr>
                <w:noProof/>
                <w:webHidden/>
              </w:rPr>
              <w:tab/>
            </w:r>
            <w:r w:rsidR="009B6177">
              <w:rPr>
                <w:noProof/>
                <w:webHidden/>
              </w:rPr>
              <w:fldChar w:fldCharType="begin"/>
            </w:r>
            <w:r w:rsidR="009B6177">
              <w:rPr>
                <w:noProof/>
                <w:webHidden/>
              </w:rPr>
              <w:instrText xml:space="preserve"> PAGEREF _Toc57042923 \h </w:instrText>
            </w:r>
            <w:r w:rsidR="009B6177">
              <w:rPr>
                <w:noProof/>
                <w:webHidden/>
              </w:rPr>
            </w:r>
            <w:r w:rsidR="009B6177">
              <w:rPr>
                <w:noProof/>
                <w:webHidden/>
              </w:rPr>
              <w:fldChar w:fldCharType="separate"/>
            </w:r>
            <w:r w:rsidR="009B6177">
              <w:rPr>
                <w:noProof/>
                <w:webHidden/>
              </w:rPr>
              <w:t>23</w:t>
            </w:r>
            <w:r w:rsidR="009B6177">
              <w:rPr>
                <w:noProof/>
                <w:webHidden/>
              </w:rPr>
              <w:fldChar w:fldCharType="end"/>
            </w:r>
          </w:hyperlink>
        </w:p>
        <w:p w14:paraId="4942B111"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24" w:history="1">
            <w:r w:rsidR="009B6177" w:rsidRPr="00846A7C">
              <w:rPr>
                <w:rStyle w:val="ad"/>
                <w:rFonts w:cs="Huawei Sans"/>
                <w:snapToGrid w:val="0"/>
              </w:rPr>
              <w:t>3.1</w:t>
            </w:r>
            <w:r w:rsidR="009B6177" w:rsidRPr="00846A7C">
              <w:rPr>
                <w:rStyle w:val="ad"/>
                <w:rFonts w:hint="eastAsia"/>
              </w:rPr>
              <w:t xml:space="preserve"> </w:t>
            </w:r>
            <w:r w:rsidR="009B6177" w:rsidRPr="00846A7C">
              <w:rPr>
                <w:rStyle w:val="ad"/>
                <w:rFonts w:hint="eastAsia"/>
              </w:rPr>
              <w:t>实验介绍</w:t>
            </w:r>
            <w:r w:rsidR="009B6177">
              <w:rPr>
                <w:webHidden/>
              </w:rPr>
              <w:tab/>
            </w:r>
            <w:r w:rsidR="009B6177">
              <w:rPr>
                <w:webHidden/>
              </w:rPr>
              <w:fldChar w:fldCharType="begin"/>
            </w:r>
            <w:r w:rsidR="009B6177">
              <w:rPr>
                <w:webHidden/>
              </w:rPr>
              <w:instrText xml:space="preserve"> PAGEREF _Toc57042924 \h </w:instrText>
            </w:r>
            <w:r w:rsidR="009B6177">
              <w:rPr>
                <w:webHidden/>
              </w:rPr>
            </w:r>
            <w:r w:rsidR="009B6177">
              <w:rPr>
                <w:webHidden/>
              </w:rPr>
              <w:fldChar w:fldCharType="separate"/>
            </w:r>
            <w:r w:rsidR="009B6177">
              <w:rPr>
                <w:webHidden/>
              </w:rPr>
              <w:t>23</w:t>
            </w:r>
            <w:r w:rsidR="009B6177">
              <w:rPr>
                <w:webHidden/>
              </w:rPr>
              <w:fldChar w:fldCharType="end"/>
            </w:r>
          </w:hyperlink>
        </w:p>
        <w:p w14:paraId="1E8FC620"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25" w:history="1">
            <w:r w:rsidR="009B6177" w:rsidRPr="00846A7C">
              <w:rPr>
                <w:rStyle w:val="ad"/>
                <w:rFonts w:cs="Huawei Sans"/>
                <w:bCs/>
                <w:snapToGrid w:val="0"/>
              </w:rPr>
              <w:t>3.1.1</w:t>
            </w:r>
            <w:r w:rsidR="009B6177" w:rsidRPr="00846A7C">
              <w:rPr>
                <w:rStyle w:val="ad"/>
                <w:rFonts w:hint="eastAsia"/>
              </w:rPr>
              <w:t xml:space="preserve"> </w:t>
            </w:r>
            <w:r w:rsidR="009B6177" w:rsidRPr="00846A7C">
              <w:rPr>
                <w:rStyle w:val="ad"/>
                <w:rFonts w:hint="eastAsia"/>
              </w:rPr>
              <w:t>任务描述</w:t>
            </w:r>
            <w:r w:rsidR="009B6177">
              <w:rPr>
                <w:webHidden/>
              </w:rPr>
              <w:tab/>
            </w:r>
            <w:r w:rsidR="009B6177">
              <w:rPr>
                <w:webHidden/>
              </w:rPr>
              <w:fldChar w:fldCharType="begin"/>
            </w:r>
            <w:r w:rsidR="009B6177">
              <w:rPr>
                <w:webHidden/>
              </w:rPr>
              <w:instrText xml:space="preserve"> PAGEREF _Toc57042925 \h </w:instrText>
            </w:r>
            <w:r w:rsidR="009B6177">
              <w:rPr>
                <w:webHidden/>
              </w:rPr>
            </w:r>
            <w:r w:rsidR="009B6177">
              <w:rPr>
                <w:webHidden/>
              </w:rPr>
              <w:fldChar w:fldCharType="separate"/>
            </w:r>
            <w:r w:rsidR="009B6177">
              <w:rPr>
                <w:webHidden/>
              </w:rPr>
              <w:t>23</w:t>
            </w:r>
            <w:r w:rsidR="009B6177">
              <w:rPr>
                <w:webHidden/>
              </w:rPr>
              <w:fldChar w:fldCharType="end"/>
            </w:r>
          </w:hyperlink>
        </w:p>
        <w:p w14:paraId="0CB07126"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26" w:history="1">
            <w:r w:rsidR="009B6177" w:rsidRPr="00846A7C">
              <w:rPr>
                <w:rStyle w:val="ad"/>
                <w:rFonts w:cs="Huawei Sans"/>
                <w:snapToGrid w:val="0"/>
              </w:rPr>
              <w:t>3.2</w:t>
            </w:r>
            <w:r w:rsidR="009B6177" w:rsidRPr="00846A7C">
              <w:rPr>
                <w:rStyle w:val="ad"/>
                <w:rFonts w:hint="eastAsia"/>
              </w:rPr>
              <w:t xml:space="preserve"> </w:t>
            </w:r>
            <w:r w:rsidR="009B6177" w:rsidRPr="00846A7C">
              <w:rPr>
                <w:rStyle w:val="ad"/>
                <w:rFonts w:hint="eastAsia"/>
              </w:rPr>
              <w:t>实验目的</w:t>
            </w:r>
            <w:r w:rsidR="009B6177">
              <w:rPr>
                <w:webHidden/>
              </w:rPr>
              <w:tab/>
            </w:r>
            <w:r w:rsidR="009B6177">
              <w:rPr>
                <w:webHidden/>
              </w:rPr>
              <w:fldChar w:fldCharType="begin"/>
            </w:r>
            <w:r w:rsidR="009B6177">
              <w:rPr>
                <w:webHidden/>
              </w:rPr>
              <w:instrText xml:space="preserve"> PAGEREF _Toc57042926 \h </w:instrText>
            </w:r>
            <w:r w:rsidR="009B6177">
              <w:rPr>
                <w:webHidden/>
              </w:rPr>
            </w:r>
            <w:r w:rsidR="009B6177">
              <w:rPr>
                <w:webHidden/>
              </w:rPr>
              <w:fldChar w:fldCharType="separate"/>
            </w:r>
            <w:r w:rsidR="009B6177">
              <w:rPr>
                <w:webHidden/>
              </w:rPr>
              <w:t>23</w:t>
            </w:r>
            <w:r w:rsidR="009B6177">
              <w:rPr>
                <w:webHidden/>
              </w:rPr>
              <w:fldChar w:fldCharType="end"/>
            </w:r>
          </w:hyperlink>
        </w:p>
        <w:p w14:paraId="67F18922"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27" w:history="1">
            <w:r w:rsidR="009B6177" w:rsidRPr="00846A7C">
              <w:rPr>
                <w:rStyle w:val="ad"/>
                <w:rFonts w:cs="Huawei Sans"/>
                <w:snapToGrid w:val="0"/>
              </w:rPr>
              <w:t>3.3</w:t>
            </w:r>
            <w:r w:rsidR="009B6177" w:rsidRPr="00846A7C">
              <w:rPr>
                <w:rStyle w:val="ad"/>
                <w:rFonts w:hint="eastAsia"/>
              </w:rPr>
              <w:t xml:space="preserve"> </w:t>
            </w:r>
            <w:r w:rsidR="009B6177" w:rsidRPr="00846A7C">
              <w:rPr>
                <w:rStyle w:val="ad"/>
                <w:rFonts w:hint="eastAsia"/>
              </w:rPr>
              <w:t>实验任务</w:t>
            </w:r>
            <w:r w:rsidR="009B6177">
              <w:rPr>
                <w:webHidden/>
              </w:rPr>
              <w:tab/>
            </w:r>
            <w:r w:rsidR="009B6177">
              <w:rPr>
                <w:webHidden/>
              </w:rPr>
              <w:fldChar w:fldCharType="begin"/>
            </w:r>
            <w:r w:rsidR="009B6177">
              <w:rPr>
                <w:webHidden/>
              </w:rPr>
              <w:instrText xml:space="preserve"> PAGEREF _Toc57042927 \h </w:instrText>
            </w:r>
            <w:r w:rsidR="009B6177">
              <w:rPr>
                <w:webHidden/>
              </w:rPr>
            </w:r>
            <w:r w:rsidR="009B6177">
              <w:rPr>
                <w:webHidden/>
              </w:rPr>
              <w:fldChar w:fldCharType="separate"/>
            </w:r>
            <w:r w:rsidR="009B6177">
              <w:rPr>
                <w:webHidden/>
              </w:rPr>
              <w:t>23</w:t>
            </w:r>
            <w:r w:rsidR="009B6177">
              <w:rPr>
                <w:webHidden/>
              </w:rPr>
              <w:fldChar w:fldCharType="end"/>
            </w:r>
          </w:hyperlink>
        </w:p>
        <w:p w14:paraId="3826BE62"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28" w:history="1">
            <w:r w:rsidR="009B6177" w:rsidRPr="00846A7C">
              <w:rPr>
                <w:rStyle w:val="ad"/>
                <w:rFonts w:cs="Huawei Sans"/>
                <w:bCs/>
                <w:snapToGrid w:val="0"/>
              </w:rPr>
              <w:t>3.3.1</w:t>
            </w:r>
            <w:r w:rsidR="009B6177" w:rsidRPr="00846A7C">
              <w:rPr>
                <w:rStyle w:val="ad"/>
                <w:rFonts w:hint="eastAsia"/>
                <w:b/>
                <w:bCs/>
              </w:rPr>
              <w:t xml:space="preserve"> </w:t>
            </w:r>
            <w:r w:rsidR="009B6177" w:rsidRPr="00846A7C">
              <w:rPr>
                <w:rStyle w:val="ad"/>
                <w:rFonts w:hint="eastAsia"/>
                <w:b/>
                <w:bCs/>
              </w:rPr>
              <w:t>创建内核进程</w:t>
            </w:r>
            <w:r w:rsidR="009B6177">
              <w:rPr>
                <w:webHidden/>
              </w:rPr>
              <w:tab/>
            </w:r>
            <w:r w:rsidR="009B6177">
              <w:rPr>
                <w:webHidden/>
              </w:rPr>
              <w:fldChar w:fldCharType="begin"/>
            </w:r>
            <w:r w:rsidR="009B6177">
              <w:rPr>
                <w:webHidden/>
              </w:rPr>
              <w:instrText xml:space="preserve"> PAGEREF _Toc57042928 \h </w:instrText>
            </w:r>
            <w:r w:rsidR="009B6177">
              <w:rPr>
                <w:webHidden/>
              </w:rPr>
            </w:r>
            <w:r w:rsidR="009B6177">
              <w:rPr>
                <w:webHidden/>
              </w:rPr>
              <w:fldChar w:fldCharType="separate"/>
            </w:r>
            <w:r w:rsidR="009B6177">
              <w:rPr>
                <w:webHidden/>
              </w:rPr>
              <w:t>23</w:t>
            </w:r>
            <w:r w:rsidR="009B6177">
              <w:rPr>
                <w:webHidden/>
              </w:rPr>
              <w:fldChar w:fldCharType="end"/>
            </w:r>
          </w:hyperlink>
        </w:p>
        <w:p w14:paraId="4162980F"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29" w:history="1">
            <w:r w:rsidR="009B6177" w:rsidRPr="00846A7C">
              <w:rPr>
                <w:rStyle w:val="ad"/>
                <w:rFonts w:cs="Huawei Sans"/>
                <w:bCs/>
                <w:snapToGrid w:val="0"/>
              </w:rPr>
              <w:t>3.3.2</w:t>
            </w:r>
            <w:r w:rsidR="009B6177" w:rsidRPr="00846A7C">
              <w:rPr>
                <w:rStyle w:val="ad"/>
                <w:rFonts w:hint="eastAsia"/>
              </w:rPr>
              <w:t xml:space="preserve"> </w:t>
            </w:r>
            <w:r w:rsidR="009B6177" w:rsidRPr="00846A7C">
              <w:rPr>
                <w:rStyle w:val="ad"/>
                <w:rFonts w:hint="eastAsia"/>
              </w:rPr>
              <w:t>打印输出当前系统</w:t>
            </w:r>
            <w:r w:rsidR="009B6177" w:rsidRPr="00846A7C">
              <w:rPr>
                <w:rStyle w:val="ad"/>
              </w:rPr>
              <w:t>CPU</w:t>
            </w:r>
            <w:r w:rsidR="009B6177" w:rsidRPr="00846A7C">
              <w:rPr>
                <w:rStyle w:val="ad"/>
                <w:rFonts w:hint="eastAsia"/>
              </w:rPr>
              <w:t>负载情况</w:t>
            </w:r>
            <w:r w:rsidR="009B6177">
              <w:rPr>
                <w:webHidden/>
              </w:rPr>
              <w:tab/>
            </w:r>
            <w:r w:rsidR="009B6177">
              <w:rPr>
                <w:webHidden/>
              </w:rPr>
              <w:fldChar w:fldCharType="begin"/>
            </w:r>
            <w:r w:rsidR="009B6177">
              <w:rPr>
                <w:webHidden/>
              </w:rPr>
              <w:instrText xml:space="preserve"> PAGEREF _Toc57042929 \h </w:instrText>
            </w:r>
            <w:r w:rsidR="009B6177">
              <w:rPr>
                <w:webHidden/>
              </w:rPr>
            </w:r>
            <w:r w:rsidR="009B6177">
              <w:rPr>
                <w:webHidden/>
              </w:rPr>
              <w:fldChar w:fldCharType="separate"/>
            </w:r>
            <w:r w:rsidR="009B6177">
              <w:rPr>
                <w:webHidden/>
              </w:rPr>
              <w:t>26</w:t>
            </w:r>
            <w:r w:rsidR="009B6177">
              <w:rPr>
                <w:webHidden/>
              </w:rPr>
              <w:fldChar w:fldCharType="end"/>
            </w:r>
          </w:hyperlink>
        </w:p>
        <w:p w14:paraId="7E7044D9"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30" w:history="1">
            <w:r w:rsidR="009B6177" w:rsidRPr="00846A7C">
              <w:rPr>
                <w:rStyle w:val="ad"/>
                <w:rFonts w:cs="Huawei Sans"/>
                <w:bCs/>
                <w:snapToGrid w:val="0"/>
              </w:rPr>
              <w:t>3.3.3</w:t>
            </w:r>
            <w:r w:rsidR="009B6177" w:rsidRPr="00846A7C">
              <w:rPr>
                <w:rStyle w:val="ad"/>
                <w:rFonts w:hint="eastAsia"/>
              </w:rPr>
              <w:t xml:space="preserve"> </w:t>
            </w:r>
            <w:r w:rsidR="009B6177" w:rsidRPr="00846A7C">
              <w:rPr>
                <w:rStyle w:val="ad"/>
                <w:rFonts w:hint="eastAsia"/>
              </w:rPr>
              <w:t>打印输出当前处于运行状态的进程的</w:t>
            </w:r>
            <w:r w:rsidR="009B6177" w:rsidRPr="00846A7C">
              <w:rPr>
                <w:rStyle w:val="ad"/>
              </w:rPr>
              <w:t>PID</w:t>
            </w:r>
            <w:r w:rsidR="009B6177" w:rsidRPr="00846A7C">
              <w:rPr>
                <w:rStyle w:val="ad"/>
                <w:rFonts w:hint="eastAsia"/>
              </w:rPr>
              <w:t>和名字</w:t>
            </w:r>
            <w:r w:rsidR="009B6177">
              <w:rPr>
                <w:webHidden/>
              </w:rPr>
              <w:tab/>
            </w:r>
            <w:r w:rsidR="009B6177">
              <w:rPr>
                <w:webHidden/>
              </w:rPr>
              <w:fldChar w:fldCharType="begin"/>
            </w:r>
            <w:r w:rsidR="009B6177">
              <w:rPr>
                <w:webHidden/>
              </w:rPr>
              <w:instrText xml:space="preserve"> PAGEREF _Toc57042930 \h </w:instrText>
            </w:r>
            <w:r w:rsidR="009B6177">
              <w:rPr>
                <w:webHidden/>
              </w:rPr>
            </w:r>
            <w:r w:rsidR="009B6177">
              <w:rPr>
                <w:webHidden/>
              </w:rPr>
              <w:fldChar w:fldCharType="separate"/>
            </w:r>
            <w:r w:rsidR="009B6177">
              <w:rPr>
                <w:webHidden/>
              </w:rPr>
              <w:t>28</w:t>
            </w:r>
            <w:r w:rsidR="009B6177">
              <w:rPr>
                <w:webHidden/>
              </w:rPr>
              <w:fldChar w:fldCharType="end"/>
            </w:r>
          </w:hyperlink>
        </w:p>
        <w:p w14:paraId="340E2B06"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31" w:history="1">
            <w:r w:rsidR="009B6177" w:rsidRPr="00846A7C">
              <w:rPr>
                <w:rStyle w:val="ad"/>
                <w:rFonts w:cs="Huawei Sans"/>
                <w:bCs/>
                <w:snapToGrid w:val="0"/>
              </w:rPr>
              <w:t>3.3.4</w:t>
            </w:r>
            <w:r w:rsidR="009B6177" w:rsidRPr="00846A7C">
              <w:rPr>
                <w:rStyle w:val="ad"/>
                <w:rFonts w:hint="eastAsia"/>
              </w:rPr>
              <w:t xml:space="preserve"> </w:t>
            </w:r>
            <w:r w:rsidR="009B6177" w:rsidRPr="00846A7C">
              <w:rPr>
                <w:rStyle w:val="ad"/>
                <w:rFonts w:hint="eastAsia"/>
              </w:rPr>
              <w:t>使用</w:t>
            </w:r>
            <w:r w:rsidR="009B6177" w:rsidRPr="00846A7C">
              <w:rPr>
                <w:rStyle w:val="ad"/>
              </w:rPr>
              <w:t>cgroup</w:t>
            </w:r>
            <w:r w:rsidR="009B6177" w:rsidRPr="00846A7C">
              <w:rPr>
                <w:rStyle w:val="ad"/>
                <w:rFonts w:hint="eastAsia"/>
              </w:rPr>
              <w:t>实现限制</w:t>
            </w:r>
            <w:r w:rsidR="009B6177" w:rsidRPr="00846A7C">
              <w:rPr>
                <w:rStyle w:val="ad"/>
              </w:rPr>
              <w:t>CPU</w:t>
            </w:r>
            <w:r w:rsidR="009B6177" w:rsidRPr="00846A7C">
              <w:rPr>
                <w:rStyle w:val="ad"/>
                <w:rFonts w:hint="eastAsia"/>
              </w:rPr>
              <w:t>核数</w:t>
            </w:r>
            <w:r w:rsidR="009B6177">
              <w:rPr>
                <w:webHidden/>
              </w:rPr>
              <w:tab/>
            </w:r>
            <w:r w:rsidR="009B6177">
              <w:rPr>
                <w:webHidden/>
              </w:rPr>
              <w:fldChar w:fldCharType="begin"/>
            </w:r>
            <w:r w:rsidR="009B6177">
              <w:rPr>
                <w:webHidden/>
              </w:rPr>
              <w:instrText xml:space="preserve"> PAGEREF _Toc57042931 \h </w:instrText>
            </w:r>
            <w:r w:rsidR="009B6177">
              <w:rPr>
                <w:webHidden/>
              </w:rPr>
            </w:r>
            <w:r w:rsidR="009B6177">
              <w:rPr>
                <w:webHidden/>
              </w:rPr>
              <w:fldChar w:fldCharType="separate"/>
            </w:r>
            <w:r w:rsidR="009B6177">
              <w:rPr>
                <w:webHidden/>
              </w:rPr>
              <w:t>30</w:t>
            </w:r>
            <w:r w:rsidR="009B6177">
              <w:rPr>
                <w:webHidden/>
              </w:rPr>
              <w:fldChar w:fldCharType="end"/>
            </w:r>
          </w:hyperlink>
        </w:p>
        <w:p w14:paraId="1E955821" w14:textId="77777777" w:rsidR="009B6177" w:rsidRDefault="00FE07E3">
          <w:pPr>
            <w:pStyle w:val="12"/>
            <w:tabs>
              <w:tab w:val="right" w:leader="dot" w:pos="9628"/>
            </w:tabs>
            <w:rPr>
              <w:rFonts w:asciiTheme="minorHAnsi" w:eastAsiaTheme="minorEastAsia" w:hAnsiTheme="minorHAnsi" w:cstheme="minorBidi" w:hint="eastAsia"/>
              <w:b w:val="0"/>
              <w:bCs w:val="0"/>
              <w:noProof/>
              <w:kern w:val="2"/>
              <w:sz w:val="21"/>
              <w:szCs w:val="22"/>
            </w:rPr>
          </w:pPr>
          <w:hyperlink w:anchor="_Toc57042932" w:history="1">
            <w:r w:rsidR="009B6177" w:rsidRPr="00846A7C">
              <w:rPr>
                <w:rStyle w:val="ad"/>
                <w:rFonts w:cs="Huawei Sans"/>
                <w:noProof/>
              </w:rPr>
              <w:t>4</w:t>
            </w:r>
            <w:r w:rsidR="009B6177" w:rsidRPr="00846A7C">
              <w:rPr>
                <w:rStyle w:val="ad"/>
                <w:rFonts w:hint="eastAsia"/>
                <w:noProof/>
              </w:rPr>
              <w:t xml:space="preserve"> </w:t>
            </w:r>
            <w:r w:rsidR="009B6177" w:rsidRPr="00846A7C">
              <w:rPr>
                <w:rStyle w:val="ad"/>
                <w:rFonts w:hint="eastAsia"/>
                <w:noProof/>
              </w:rPr>
              <w:t>实验四</w:t>
            </w:r>
            <w:r w:rsidR="009B6177" w:rsidRPr="00846A7C">
              <w:rPr>
                <w:rStyle w:val="ad"/>
                <w:noProof/>
              </w:rPr>
              <w:t xml:space="preserve"> </w:t>
            </w:r>
            <w:r w:rsidR="009B6177" w:rsidRPr="00846A7C">
              <w:rPr>
                <w:rStyle w:val="ad"/>
                <w:rFonts w:hint="eastAsia"/>
                <w:noProof/>
              </w:rPr>
              <w:t>中断和异常管理</w:t>
            </w:r>
            <w:r w:rsidR="009B6177">
              <w:rPr>
                <w:noProof/>
                <w:webHidden/>
              </w:rPr>
              <w:tab/>
            </w:r>
            <w:r w:rsidR="009B6177">
              <w:rPr>
                <w:noProof/>
                <w:webHidden/>
              </w:rPr>
              <w:fldChar w:fldCharType="begin"/>
            </w:r>
            <w:r w:rsidR="009B6177">
              <w:rPr>
                <w:noProof/>
                <w:webHidden/>
              </w:rPr>
              <w:instrText xml:space="preserve"> PAGEREF _Toc57042932 \h </w:instrText>
            </w:r>
            <w:r w:rsidR="009B6177">
              <w:rPr>
                <w:noProof/>
                <w:webHidden/>
              </w:rPr>
            </w:r>
            <w:r w:rsidR="009B6177">
              <w:rPr>
                <w:noProof/>
                <w:webHidden/>
              </w:rPr>
              <w:fldChar w:fldCharType="separate"/>
            </w:r>
            <w:r w:rsidR="009B6177">
              <w:rPr>
                <w:noProof/>
                <w:webHidden/>
              </w:rPr>
              <w:t>35</w:t>
            </w:r>
            <w:r w:rsidR="009B6177">
              <w:rPr>
                <w:noProof/>
                <w:webHidden/>
              </w:rPr>
              <w:fldChar w:fldCharType="end"/>
            </w:r>
          </w:hyperlink>
        </w:p>
        <w:p w14:paraId="6262A062"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33" w:history="1">
            <w:r w:rsidR="009B6177" w:rsidRPr="00846A7C">
              <w:rPr>
                <w:rStyle w:val="ad"/>
                <w:rFonts w:cs="Huawei Sans"/>
                <w:snapToGrid w:val="0"/>
                <w:lang w:bidi="hi-IN"/>
              </w:rPr>
              <w:t>4.1</w:t>
            </w:r>
            <w:r w:rsidR="009B6177" w:rsidRPr="00846A7C">
              <w:rPr>
                <w:rStyle w:val="ad"/>
                <w:rFonts w:hint="eastAsia"/>
                <w:lang w:bidi="hi-IN"/>
              </w:rPr>
              <w:t xml:space="preserve"> </w:t>
            </w:r>
            <w:r w:rsidR="009B6177" w:rsidRPr="00846A7C">
              <w:rPr>
                <w:rStyle w:val="ad"/>
                <w:rFonts w:hint="eastAsia"/>
                <w:lang w:bidi="hi-IN"/>
              </w:rPr>
              <w:t>实验介绍</w:t>
            </w:r>
            <w:r w:rsidR="009B6177">
              <w:rPr>
                <w:webHidden/>
              </w:rPr>
              <w:tab/>
            </w:r>
            <w:r w:rsidR="009B6177">
              <w:rPr>
                <w:webHidden/>
              </w:rPr>
              <w:fldChar w:fldCharType="begin"/>
            </w:r>
            <w:r w:rsidR="009B6177">
              <w:rPr>
                <w:webHidden/>
              </w:rPr>
              <w:instrText xml:space="preserve"> PAGEREF _Toc57042933 \h </w:instrText>
            </w:r>
            <w:r w:rsidR="009B6177">
              <w:rPr>
                <w:webHidden/>
              </w:rPr>
            </w:r>
            <w:r w:rsidR="009B6177">
              <w:rPr>
                <w:webHidden/>
              </w:rPr>
              <w:fldChar w:fldCharType="separate"/>
            </w:r>
            <w:r w:rsidR="009B6177">
              <w:rPr>
                <w:webHidden/>
              </w:rPr>
              <w:t>35</w:t>
            </w:r>
            <w:r w:rsidR="009B6177">
              <w:rPr>
                <w:webHidden/>
              </w:rPr>
              <w:fldChar w:fldCharType="end"/>
            </w:r>
          </w:hyperlink>
        </w:p>
        <w:p w14:paraId="7CAFCADB"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34" w:history="1">
            <w:r w:rsidR="009B6177" w:rsidRPr="00846A7C">
              <w:rPr>
                <w:rStyle w:val="ad"/>
                <w:rFonts w:cs="Huawei Sans"/>
                <w:bCs/>
                <w:snapToGrid w:val="0"/>
                <w:lang w:bidi="hi-IN"/>
              </w:rPr>
              <w:t>4.1.1</w:t>
            </w:r>
            <w:r w:rsidR="009B6177" w:rsidRPr="00846A7C">
              <w:rPr>
                <w:rStyle w:val="ad"/>
                <w:rFonts w:hint="eastAsia"/>
                <w:lang w:bidi="hi-IN"/>
              </w:rPr>
              <w:t xml:space="preserve"> </w:t>
            </w:r>
            <w:r w:rsidR="009B6177" w:rsidRPr="00846A7C">
              <w:rPr>
                <w:rStyle w:val="ad"/>
                <w:rFonts w:hint="eastAsia"/>
                <w:lang w:bidi="hi-IN"/>
              </w:rPr>
              <w:t>相关概念</w:t>
            </w:r>
            <w:r w:rsidR="009B6177">
              <w:rPr>
                <w:webHidden/>
              </w:rPr>
              <w:tab/>
            </w:r>
            <w:r w:rsidR="009B6177">
              <w:rPr>
                <w:webHidden/>
              </w:rPr>
              <w:fldChar w:fldCharType="begin"/>
            </w:r>
            <w:r w:rsidR="009B6177">
              <w:rPr>
                <w:webHidden/>
              </w:rPr>
              <w:instrText xml:space="preserve"> PAGEREF _Toc57042934 \h </w:instrText>
            </w:r>
            <w:r w:rsidR="009B6177">
              <w:rPr>
                <w:webHidden/>
              </w:rPr>
            </w:r>
            <w:r w:rsidR="009B6177">
              <w:rPr>
                <w:webHidden/>
              </w:rPr>
              <w:fldChar w:fldCharType="separate"/>
            </w:r>
            <w:r w:rsidR="009B6177">
              <w:rPr>
                <w:webHidden/>
              </w:rPr>
              <w:t>35</w:t>
            </w:r>
            <w:r w:rsidR="009B6177">
              <w:rPr>
                <w:webHidden/>
              </w:rPr>
              <w:fldChar w:fldCharType="end"/>
            </w:r>
          </w:hyperlink>
        </w:p>
        <w:p w14:paraId="7F062C0A"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35" w:history="1">
            <w:r w:rsidR="009B6177" w:rsidRPr="00846A7C">
              <w:rPr>
                <w:rStyle w:val="ad"/>
                <w:rFonts w:cs="Huawei Sans"/>
                <w:bCs/>
                <w:snapToGrid w:val="0"/>
              </w:rPr>
              <w:t>4.1.2</w:t>
            </w:r>
            <w:r w:rsidR="009B6177" w:rsidRPr="00846A7C">
              <w:rPr>
                <w:rStyle w:val="ad"/>
                <w:rFonts w:hint="eastAsia"/>
              </w:rPr>
              <w:t xml:space="preserve"> </w:t>
            </w:r>
            <w:r w:rsidR="009B6177" w:rsidRPr="00846A7C">
              <w:rPr>
                <w:rStyle w:val="ad"/>
                <w:rFonts w:hint="eastAsia"/>
              </w:rPr>
              <w:t>任务描述</w:t>
            </w:r>
            <w:r w:rsidR="009B6177">
              <w:rPr>
                <w:webHidden/>
              </w:rPr>
              <w:tab/>
            </w:r>
            <w:r w:rsidR="009B6177">
              <w:rPr>
                <w:webHidden/>
              </w:rPr>
              <w:fldChar w:fldCharType="begin"/>
            </w:r>
            <w:r w:rsidR="009B6177">
              <w:rPr>
                <w:webHidden/>
              </w:rPr>
              <w:instrText xml:space="preserve"> PAGEREF _Toc57042935 \h </w:instrText>
            </w:r>
            <w:r w:rsidR="009B6177">
              <w:rPr>
                <w:webHidden/>
              </w:rPr>
            </w:r>
            <w:r w:rsidR="009B6177">
              <w:rPr>
                <w:webHidden/>
              </w:rPr>
              <w:fldChar w:fldCharType="separate"/>
            </w:r>
            <w:r w:rsidR="009B6177">
              <w:rPr>
                <w:webHidden/>
              </w:rPr>
              <w:t>36</w:t>
            </w:r>
            <w:r w:rsidR="009B6177">
              <w:rPr>
                <w:webHidden/>
              </w:rPr>
              <w:fldChar w:fldCharType="end"/>
            </w:r>
          </w:hyperlink>
        </w:p>
        <w:p w14:paraId="2AD47ED5"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36" w:history="1">
            <w:r w:rsidR="009B6177" w:rsidRPr="00846A7C">
              <w:rPr>
                <w:rStyle w:val="ad"/>
                <w:rFonts w:cs="Huawei Sans"/>
                <w:snapToGrid w:val="0"/>
              </w:rPr>
              <w:t>4.2</w:t>
            </w:r>
            <w:r w:rsidR="009B6177" w:rsidRPr="00846A7C">
              <w:rPr>
                <w:rStyle w:val="ad"/>
                <w:rFonts w:hint="eastAsia"/>
              </w:rPr>
              <w:t xml:space="preserve"> </w:t>
            </w:r>
            <w:r w:rsidR="009B6177" w:rsidRPr="00846A7C">
              <w:rPr>
                <w:rStyle w:val="ad"/>
                <w:rFonts w:hint="eastAsia"/>
              </w:rPr>
              <w:t>实验目的</w:t>
            </w:r>
            <w:r w:rsidR="009B6177">
              <w:rPr>
                <w:webHidden/>
              </w:rPr>
              <w:tab/>
            </w:r>
            <w:r w:rsidR="009B6177">
              <w:rPr>
                <w:webHidden/>
              </w:rPr>
              <w:fldChar w:fldCharType="begin"/>
            </w:r>
            <w:r w:rsidR="009B6177">
              <w:rPr>
                <w:webHidden/>
              </w:rPr>
              <w:instrText xml:space="preserve"> PAGEREF _Toc57042936 \h </w:instrText>
            </w:r>
            <w:r w:rsidR="009B6177">
              <w:rPr>
                <w:webHidden/>
              </w:rPr>
            </w:r>
            <w:r w:rsidR="009B6177">
              <w:rPr>
                <w:webHidden/>
              </w:rPr>
              <w:fldChar w:fldCharType="separate"/>
            </w:r>
            <w:r w:rsidR="009B6177">
              <w:rPr>
                <w:webHidden/>
              </w:rPr>
              <w:t>37</w:t>
            </w:r>
            <w:r w:rsidR="009B6177">
              <w:rPr>
                <w:webHidden/>
              </w:rPr>
              <w:fldChar w:fldCharType="end"/>
            </w:r>
          </w:hyperlink>
        </w:p>
        <w:p w14:paraId="35128D51"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37" w:history="1">
            <w:r w:rsidR="009B6177" w:rsidRPr="00846A7C">
              <w:rPr>
                <w:rStyle w:val="ad"/>
                <w:rFonts w:cs="Huawei Sans"/>
                <w:snapToGrid w:val="0"/>
              </w:rPr>
              <w:t>4.3</w:t>
            </w:r>
            <w:r w:rsidR="009B6177" w:rsidRPr="00846A7C">
              <w:rPr>
                <w:rStyle w:val="ad"/>
                <w:rFonts w:hint="eastAsia"/>
              </w:rPr>
              <w:t xml:space="preserve"> </w:t>
            </w:r>
            <w:r w:rsidR="009B6177" w:rsidRPr="00846A7C">
              <w:rPr>
                <w:rStyle w:val="ad"/>
                <w:rFonts w:hint="eastAsia"/>
              </w:rPr>
              <w:t>实验任务</w:t>
            </w:r>
            <w:r w:rsidR="009B6177">
              <w:rPr>
                <w:webHidden/>
              </w:rPr>
              <w:tab/>
            </w:r>
            <w:r w:rsidR="009B6177">
              <w:rPr>
                <w:webHidden/>
              </w:rPr>
              <w:fldChar w:fldCharType="begin"/>
            </w:r>
            <w:r w:rsidR="009B6177">
              <w:rPr>
                <w:webHidden/>
              </w:rPr>
              <w:instrText xml:space="preserve"> PAGEREF _Toc57042937 \h </w:instrText>
            </w:r>
            <w:r w:rsidR="009B6177">
              <w:rPr>
                <w:webHidden/>
              </w:rPr>
            </w:r>
            <w:r w:rsidR="009B6177">
              <w:rPr>
                <w:webHidden/>
              </w:rPr>
              <w:fldChar w:fldCharType="separate"/>
            </w:r>
            <w:r w:rsidR="009B6177">
              <w:rPr>
                <w:webHidden/>
              </w:rPr>
              <w:t>37</w:t>
            </w:r>
            <w:r w:rsidR="009B6177">
              <w:rPr>
                <w:webHidden/>
              </w:rPr>
              <w:fldChar w:fldCharType="end"/>
            </w:r>
          </w:hyperlink>
        </w:p>
        <w:p w14:paraId="23C43166"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38" w:history="1">
            <w:r w:rsidR="009B6177" w:rsidRPr="00846A7C">
              <w:rPr>
                <w:rStyle w:val="ad"/>
                <w:rFonts w:cs="Huawei Sans"/>
                <w:bCs/>
                <w:snapToGrid w:val="0"/>
                <w:lang w:bidi="hi-IN"/>
              </w:rPr>
              <w:t>4.3.1</w:t>
            </w:r>
            <w:r w:rsidR="009B6177" w:rsidRPr="00846A7C">
              <w:rPr>
                <w:rStyle w:val="ad"/>
                <w:rFonts w:hint="eastAsia"/>
              </w:rPr>
              <w:t xml:space="preserve"> </w:t>
            </w:r>
            <w:r w:rsidR="009B6177" w:rsidRPr="00846A7C">
              <w:rPr>
                <w:rStyle w:val="ad"/>
                <w:rFonts w:hint="eastAsia"/>
              </w:rPr>
              <w:t>使用</w:t>
            </w:r>
            <w:r w:rsidR="009B6177" w:rsidRPr="00846A7C">
              <w:rPr>
                <w:rStyle w:val="ad"/>
              </w:rPr>
              <w:t>tasklet</w:t>
            </w:r>
            <w:r w:rsidR="009B6177" w:rsidRPr="00846A7C">
              <w:rPr>
                <w:rStyle w:val="ad"/>
                <w:rFonts w:hint="eastAsia"/>
              </w:rPr>
              <w:t>实现打印</w:t>
            </w:r>
            <w:r w:rsidR="009B6177" w:rsidRPr="00846A7C">
              <w:rPr>
                <w:rStyle w:val="ad"/>
              </w:rPr>
              <w:t>helloworld</w:t>
            </w:r>
            <w:r w:rsidR="009B6177">
              <w:rPr>
                <w:webHidden/>
              </w:rPr>
              <w:tab/>
            </w:r>
            <w:r w:rsidR="009B6177">
              <w:rPr>
                <w:webHidden/>
              </w:rPr>
              <w:fldChar w:fldCharType="begin"/>
            </w:r>
            <w:r w:rsidR="009B6177">
              <w:rPr>
                <w:webHidden/>
              </w:rPr>
              <w:instrText xml:space="preserve"> PAGEREF _Toc57042938 \h </w:instrText>
            </w:r>
            <w:r w:rsidR="009B6177">
              <w:rPr>
                <w:webHidden/>
              </w:rPr>
            </w:r>
            <w:r w:rsidR="009B6177">
              <w:rPr>
                <w:webHidden/>
              </w:rPr>
              <w:fldChar w:fldCharType="separate"/>
            </w:r>
            <w:r w:rsidR="009B6177">
              <w:rPr>
                <w:webHidden/>
              </w:rPr>
              <w:t>37</w:t>
            </w:r>
            <w:r w:rsidR="009B6177">
              <w:rPr>
                <w:webHidden/>
              </w:rPr>
              <w:fldChar w:fldCharType="end"/>
            </w:r>
          </w:hyperlink>
        </w:p>
        <w:p w14:paraId="38A7C8C8"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39" w:history="1">
            <w:r w:rsidR="009B6177" w:rsidRPr="00846A7C">
              <w:rPr>
                <w:rStyle w:val="ad"/>
                <w:rFonts w:cs="Huawei Sans"/>
                <w:bCs/>
                <w:snapToGrid w:val="0"/>
              </w:rPr>
              <w:t>4.3.2</w:t>
            </w:r>
            <w:r w:rsidR="009B6177" w:rsidRPr="00846A7C">
              <w:rPr>
                <w:rStyle w:val="ad"/>
                <w:rFonts w:hint="eastAsia"/>
              </w:rPr>
              <w:t xml:space="preserve"> </w:t>
            </w:r>
            <w:r w:rsidR="009B6177" w:rsidRPr="00846A7C">
              <w:rPr>
                <w:rStyle w:val="ad"/>
                <w:rFonts w:hint="eastAsia"/>
              </w:rPr>
              <w:t>用工作队列实现周期打印</w:t>
            </w:r>
            <w:r w:rsidR="009B6177" w:rsidRPr="00846A7C">
              <w:rPr>
                <w:rStyle w:val="ad"/>
              </w:rPr>
              <w:t>helloworld</w:t>
            </w:r>
            <w:r w:rsidR="009B6177">
              <w:rPr>
                <w:webHidden/>
              </w:rPr>
              <w:tab/>
            </w:r>
            <w:r w:rsidR="009B6177">
              <w:rPr>
                <w:webHidden/>
              </w:rPr>
              <w:fldChar w:fldCharType="begin"/>
            </w:r>
            <w:r w:rsidR="009B6177">
              <w:rPr>
                <w:webHidden/>
              </w:rPr>
              <w:instrText xml:space="preserve"> PAGEREF _Toc57042939 \h </w:instrText>
            </w:r>
            <w:r w:rsidR="009B6177">
              <w:rPr>
                <w:webHidden/>
              </w:rPr>
            </w:r>
            <w:r w:rsidR="009B6177">
              <w:rPr>
                <w:webHidden/>
              </w:rPr>
              <w:fldChar w:fldCharType="separate"/>
            </w:r>
            <w:r w:rsidR="009B6177">
              <w:rPr>
                <w:webHidden/>
              </w:rPr>
              <w:t>38</w:t>
            </w:r>
            <w:r w:rsidR="009B6177">
              <w:rPr>
                <w:webHidden/>
              </w:rPr>
              <w:fldChar w:fldCharType="end"/>
            </w:r>
          </w:hyperlink>
        </w:p>
        <w:p w14:paraId="17CE7960"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40" w:history="1">
            <w:r w:rsidR="009B6177" w:rsidRPr="00846A7C">
              <w:rPr>
                <w:rStyle w:val="ad"/>
                <w:rFonts w:cs="Huawei Sans"/>
                <w:bCs/>
                <w:snapToGrid w:val="0"/>
              </w:rPr>
              <w:t>4.3.3</w:t>
            </w:r>
            <w:r w:rsidR="009B6177" w:rsidRPr="00846A7C">
              <w:rPr>
                <w:rStyle w:val="ad"/>
                <w:rFonts w:hint="eastAsia"/>
              </w:rPr>
              <w:t xml:space="preserve"> </w:t>
            </w:r>
            <w:r w:rsidR="009B6177" w:rsidRPr="00846A7C">
              <w:rPr>
                <w:rStyle w:val="ad"/>
                <w:rFonts w:hint="eastAsia"/>
              </w:rPr>
              <w:t>编写一个信号捕获程序，捕获终端按键信号</w:t>
            </w:r>
            <w:r w:rsidR="009B6177">
              <w:rPr>
                <w:webHidden/>
              </w:rPr>
              <w:tab/>
            </w:r>
            <w:r w:rsidR="009B6177">
              <w:rPr>
                <w:webHidden/>
              </w:rPr>
              <w:fldChar w:fldCharType="begin"/>
            </w:r>
            <w:r w:rsidR="009B6177">
              <w:rPr>
                <w:webHidden/>
              </w:rPr>
              <w:instrText xml:space="preserve"> PAGEREF _Toc57042940 \h </w:instrText>
            </w:r>
            <w:r w:rsidR="009B6177">
              <w:rPr>
                <w:webHidden/>
              </w:rPr>
            </w:r>
            <w:r w:rsidR="009B6177">
              <w:rPr>
                <w:webHidden/>
              </w:rPr>
              <w:fldChar w:fldCharType="separate"/>
            </w:r>
            <w:r w:rsidR="009B6177">
              <w:rPr>
                <w:webHidden/>
              </w:rPr>
              <w:t>41</w:t>
            </w:r>
            <w:r w:rsidR="009B6177">
              <w:rPr>
                <w:webHidden/>
              </w:rPr>
              <w:fldChar w:fldCharType="end"/>
            </w:r>
          </w:hyperlink>
        </w:p>
        <w:p w14:paraId="67130DBF" w14:textId="77777777" w:rsidR="009B6177" w:rsidRDefault="00FE07E3">
          <w:pPr>
            <w:pStyle w:val="12"/>
            <w:tabs>
              <w:tab w:val="right" w:leader="dot" w:pos="9628"/>
            </w:tabs>
            <w:rPr>
              <w:rFonts w:asciiTheme="minorHAnsi" w:eastAsiaTheme="minorEastAsia" w:hAnsiTheme="minorHAnsi" w:cstheme="minorBidi" w:hint="eastAsia"/>
              <w:b w:val="0"/>
              <w:bCs w:val="0"/>
              <w:noProof/>
              <w:kern w:val="2"/>
              <w:sz w:val="21"/>
              <w:szCs w:val="22"/>
            </w:rPr>
          </w:pPr>
          <w:hyperlink w:anchor="_Toc57042941" w:history="1">
            <w:r w:rsidR="009B6177" w:rsidRPr="00846A7C">
              <w:rPr>
                <w:rStyle w:val="ad"/>
                <w:rFonts w:cs="Huawei Sans"/>
                <w:noProof/>
              </w:rPr>
              <w:t>5</w:t>
            </w:r>
            <w:r w:rsidR="009B6177" w:rsidRPr="00846A7C">
              <w:rPr>
                <w:rStyle w:val="ad"/>
                <w:rFonts w:hint="eastAsia"/>
                <w:noProof/>
              </w:rPr>
              <w:t xml:space="preserve"> </w:t>
            </w:r>
            <w:r w:rsidR="009B6177" w:rsidRPr="00846A7C">
              <w:rPr>
                <w:rStyle w:val="ad"/>
                <w:rFonts w:hint="eastAsia"/>
                <w:noProof/>
              </w:rPr>
              <w:t>实验五</w:t>
            </w:r>
            <w:r w:rsidR="009B6177" w:rsidRPr="00846A7C">
              <w:rPr>
                <w:rStyle w:val="ad"/>
                <w:noProof/>
              </w:rPr>
              <w:t xml:space="preserve"> </w:t>
            </w:r>
            <w:r w:rsidR="009B6177" w:rsidRPr="00846A7C">
              <w:rPr>
                <w:rStyle w:val="ad"/>
                <w:rFonts w:hint="eastAsia"/>
                <w:noProof/>
              </w:rPr>
              <w:t>内核时间管理</w:t>
            </w:r>
            <w:r w:rsidR="009B6177">
              <w:rPr>
                <w:noProof/>
                <w:webHidden/>
              </w:rPr>
              <w:tab/>
            </w:r>
            <w:r w:rsidR="009B6177">
              <w:rPr>
                <w:noProof/>
                <w:webHidden/>
              </w:rPr>
              <w:fldChar w:fldCharType="begin"/>
            </w:r>
            <w:r w:rsidR="009B6177">
              <w:rPr>
                <w:noProof/>
                <w:webHidden/>
              </w:rPr>
              <w:instrText xml:space="preserve"> PAGEREF _Toc57042941 \h </w:instrText>
            </w:r>
            <w:r w:rsidR="009B6177">
              <w:rPr>
                <w:noProof/>
                <w:webHidden/>
              </w:rPr>
            </w:r>
            <w:r w:rsidR="009B6177">
              <w:rPr>
                <w:noProof/>
                <w:webHidden/>
              </w:rPr>
              <w:fldChar w:fldCharType="separate"/>
            </w:r>
            <w:r w:rsidR="009B6177">
              <w:rPr>
                <w:noProof/>
                <w:webHidden/>
              </w:rPr>
              <w:t>47</w:t>
            </w:r>
            <w:r w:rsidR="009B6177">
              <w:rPr>
                <w:noProof/>
                <w:webHidden/>
              </w:rPr>
              <w:fldChar w:fldCharType="end"/>
            </w:r>
          </w:hyperlink>
        </w:p>
        <w:p w14:paraId="6103493A"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42" w:history="1">
            <w:r w:rsidR="009B6177" w:rsidRPr="00846A7C">
              <w:rPr>
                <w:rStyle w:val="ad"/>
                <w:rFonts w:cs="Huawei Sans"/>
                <w:snapToGrid w:val="0"/>
                <w:lang w:bidi="hi-IN"/>
              </w:rPr>
              <w:t>5.1</w:t>
            </w:r>
            <w:r w:rsidR="009B6177" w:rsidRPr="00846A7C">
              <w:rPr>
                <w:rStyle w:val="ad"/>
                <w:rFonts w:hint="eastAsia"/>
                <w:lang w:bidi="hi-IN"/>
              </w:rPr>
              <w:t xml:space="preserve"> </w:t>
            </w:r>
            <w:r w:rsidR="009B6177" w:rsidRPr="00846A7C">
              <w:rPr>
                <w:rStyle w:val="ad"/>
                <w:rFonts w:hint="eastAsia"/>
                <w:lang w:bidi="hi-IN"/>
              </w:rPr>
              <w:t>实验介绍</w:t>
            </w:r>
            <w:r w:rsidR="009B6177">
              <w:rPr>
                <w:webHidden/>
              </w:rPr>
              <w:tab/>
            </w:r>
            <w:r w:rsidR="009B6177">
              <w:rPr>
                <w:webHidden/>
              </w:rPr>
              <w:fldChar w:fldCharType="begin"/>
            </w:r>
            <w:r w:rsidR="009B6177">
              <w:rPr>
                <w:webHidden/>
              </w:rPr>
              <w:instrText xml:space="preserve"> PAGEREF _Toc57042942 \h </w:instrText>
            </w:r>
            <w:r w:rsidR="009B6177">
              <w:rPr>
                <w:webHidden/>
              </w:rPr>
            </w:r>
            <w:r w:rsidR="009B6177">
              <w:rPr>
                <w:webHidden/>
              </w:rPr>
              <w:fldChar w:fldCharType="separate"/>
            </w:r>
            <w:r w:rsidR="009B6177">
              <w:rPr>
                <w:webHidden/>
              </w:rPr>
              <w:t>47</w:t>
            </w:r>
            <w:r w:rsidR="009B6177">
              <w:rPr>
                <w:webHidden/>
              </w:rPr>
              <w:fldChar w:fldCharType="end"/>
            </w:r>
          </w:hyperlink>
        </w:p>
        <w:p w14:paraId="561D250A"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43" w:history="1">
            <w:r w:rsidR="009B6177" w:rsidRPr="00846A7C">
              <w:rPr>
                <w:rStyle w:val="ad"/>
                <w:rFonts w:cs="Huawei Sans"/>
                <w:bCs/>
                <w:snapToGrid w:val="0"/>
                <w:lang w:eastAsia="en-US" w:bidi="hi-IN"/>
              </w:rPr>
              <w:t>5.1.1</w:t>
            </w:r>
            <w:r w:rsidR="009B6177" w:rsidRPr="00846A7C">
              <w:rPr>
                <w:rStyle w:val="ad"/>
                <w:rFonts w:hint="eastAsia"/>
                <w:lang w:eastAsia="en-US" w:bidi="hi-IN"/>
              </w:rPr>
              <w:t xml:space="preserve"> </w:t>
            </w:r>
            <w:r w:rsidR="009B6177" w:rsidRPr="00846A7C">
              <w:rPr>
                <w:rStyle w:val="ad"/>
                <w:rFonts w:hint="eastAsia"/>
                <w:lang w:eastAsia="en-US" w:bidi="hi-IN"/>
              </w:rPr>
              <w:t>任务描述</w:t>
            </w:r>
            <w:r w:rsidR="009B6177">
              <w:rPr>
                <w:webHidden/>
              </w:rPr>
              <w:tab/>
            </w:r>
            <w:r w:rsidR="009B6177">
              <w:rPr>
                <w:webHidden/>
              </w:rPr>
              <w:fldChar w:fldCharType="begin"/>
            </w:r>
            <w:r w:rsidR="009B6177">
              <w:rPr>
                <w:webHidden/>
              </w:rPr>
              <w:instrText xml:space="preserve"> PAGEREF _Toc57042943 \h </w:instrText>
            </w:r>
            <w:r w:rsidR="009B6177">
              <w:rPr>
                <w:webHidden/>
              </w:rPr>
            </w:r>
            <w:r w:rsidR="009B6177">
              <w:rPr>
                <w:webHidden/>
              </w:rPr>
              <w:fldChar w:fldCharType="separate"/>
            </w:r>
            <w:r w:rsidR="009B6177">
              <w:rPr>
                <w:webHidden/>
              </w:rPr>
              <w:t>47</w:t>
            </w:r>
            <w:r w:rsidR="009B6177">
              <w:rPr>
                <w:webHidden/>
              </w:rPr>
              <w:fldChar w:fldCharType="end"/>
            </w:r>
          </w:hyperlink>
        </w:p>
        <w:p w14:paraId="3722CAD9"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44" w:history="1">
            <w:r w:rsidR="009B6177" w:rsidRPr="00846A7C">
              <w:rPr>
                <w:rStyle w:val="ad"/>
                <w:rFonts w:cs="Huawei Sans"/>
                <w:snapToGrid w:val="0"/>
                <w:lang w:bidi="hi-IN"/>
              </w:rPr>
              <w:t>5.2</w:t>
            </w:r>
            <w:r w:rsidR="009B6177" w:rsidRPr="00846A7C">
              <w:rPr>
                <w:rStyle w:val="ad"/>
                <w:rFonts w:hint="eastAsia"/>
                <w:lang w:bidi="hi-IN"/>
              </w:rPr>
              <w:t xml:space="preserve"> </w:t>
            </w:r>
            <w:r w:rsidR="009B6177" w:rsidRPr="00846A7C">
              <w:rPr>
                <w:rStyle w:val="ad"/>
                <w:rFonts w:hint="eastAsia"/>
                <w:lang w:bidi="hi-IN"/>
              </w:rPr>
              <w:t>实验目的</w:t>
            </w:r>
            <w:r w:rsidR="009B6177">
              <w:rPr>
                <w:webHidden/>
              </w:rPr>
              <w:tab/>
            </w:r>
            <w:r w:rsidR="009B6177">
              <w:rPr>
                <w:webHidden/>
              </w:rPr>
              <w:fldChar w:fldCharType="begin"/>
            </w:r>
            <w:r w:rsidR="009B6177">
              <w:rPr>
                <w:webHidden/>
              </w:rPr>
              <w:instrText xml:space="preserve"> PAGEREF _Toc57042944 \h </w:instrText>
            </w:r>
            <w:r w:rsidR="009B6177">
              <w:rPr>
                <w:webHidden/>
              </w:rPr>
            </w:r>
            <w:r w:rsidR="009B6177">
              <w:rPr>
                <w:webHidden/>
              </w:rPr>
              <w:fldChar w:fldCharType="separate"/>
            </w:r>
            <w:r w:rsidR="009B6177">
              <w:rPr>
                <w:webHidden/>
              </w:rPr>
              <w:t>47</w:t>
            </w:r>
            <w:r w:rsidR="009B6177">
              <w:rPr>
                <w:webHidden/>
              </w:rPr>
              <w:fldChar w:fldCharType="end"/>
            </w:r>
          </w:hyperlink>
        </w:p>
        <w:p w14:paraId="4CCCB4FB"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45" w:history="1">
            <w:r w:rsidR="009B6177" w:rsidRPr="00846A7C">
              <w:rPr>
                <w:rStyle w:val="ad"/>
                <w:rFonts w:cs="Huawei Sans"/>
                <w:snapToGrid w:val="0"/>
                <w:lang w:bidi="hi-IN"/>
              </w:rPr>
              <w:t>5.3</w:t>
            </w:r>
            <w:r w:rsidR="009B6177" w:rsidRPr="00846A7C">
              <w:rPr>
                <w:rStyle w:val="ad"/>
                <w:rFonts w:hint="eastAsia"/>
                <w:lang w:bidi="hi-IN"/>
              </w:rPr>
              <w:t xml:space="preserve"> </w:t>
            </w:r>
            <w:r w:rsidR="009B6177" w:rsidRPr="00846A7C">
              <w:rPr>
                <w:rStyle w:val="ad"/>
                <w:rFonts w:hint="eastAsia"/>
                <w:lang w:bidi="hi-IN"/>
              </w:rPr>
              <w:t>实验任务</w:t>
            </w:r>
            <w:r w:rsidR="009B6177">
              <w:rPr>
                <w:webHidden/>
              </w:rPr>
              <w:tab/>
            </w:r>
            <w:r w:rsidR="009B6177">
              <w:rPr>
                <w:webHidden/>
              </w:rPr>
              <w:fldChar w:fldCharType="begin"/>
            </w:r>
            <w:r w:rsidR="009B6177">
              <w:rPr>
                <w:webHidden/>
              </w:rPr>
              <w:instrText xml:space="preserve"> PAGEREF _Toc57042945 \h </w:instrText>
            </w:r>
            <w:r w:rsidR="009B6177">
              <w:rPr>
                <w:webHidden/>
              </w:rPr>
            </w:r>
            <w:r w:rsidR="009B6177">
              <w:rPr>
                <w:webHidden/>
              </w:rPr>
              <w:fldChar w:fldCharType="separate"/>
            </w:r>
            <w:r w:rsidR="009B6177">
              <w:rPr>
                <w:webHidden/>
              </w:rPr>
              <w:t>47</w:t>
            </w:r>
            <w:r w:rsidR="009B6177">
              <w:rPr>
                <w:webHidden/>
              </w:rPr>
              <w:fldChar w:fldCharType="end"/>
            </w:r>
          </w:hyperlink>
        </w:p>
        <w:p w14:paraId="6447EC54"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46" w:history="1">
            <w:r w:rsidR="009B6177" w:rsidRPr="00846A7C">
              <w:rPr>
                <w:rStyle w:val="ad"/>
                <w:rFonts w:cs="Huawei Sans"/>
                <w:bCs/>
                <w:snapToGrid w:val="0"/>
                <w:lang w:bidi="hi-IN"/>
              </w:rPr>
              <w:t>5.3.1</w:t>
            </w:r>
            <w:r w:rsidR="009B6177" w:rsidRPr="00846A7C">
              <w:rPr>
                <w:rStyle w:val="ad"/>
                <w:rFonts w:hint="eastAsia"/>
              </w:rPr>
              <w:t xml:space="preserve"> </w:t>
            </w:r>
            <w:r w:rsidR="009B6177" w:rsidRPr="00846A7C">
              <w:rPr>
                <w:rStyle w:val="ad"/>
                <w:rFonts w:hint="eastAsia"/>
              </w:rPr>
              <w:t>调用内核时钟接口打印当前时间</w:t>
            </w:r>
            <w:r w:rsidR="009B6177">
              <w:rPr>
                <w:webHidden/>
              </w:rPr>
              <w:tab/>
            </w:r>
            <w:r w:rsidR="009B6177">
              <w:rPr>
                <w:webHidden/>
              </w:rPr>
              <w:fldChar w:fldCharType="begin"/>
            </w:r>
            <w:r w:rsidR="009B6177">
              <w:rPr>
                <w:webHidden/>
              </w:rPr>
              <w:instrText xml:space="preserve"> PAGEREF _Toc57042946 \h </w:instrText>
            </w:r>
            <w:r w:rsidR="009B6177">
              <w:rPr>
                <w:webHidden/>
              </w:rPr>
            </w:r>
            <w:r w:rsidR="009B6177">
              <w:rPr>
                <w:webHidden/>
              </w:rPr>
              <w:fldChar w:fldCharType="separate"/>
            </w:r>
            <w:r w:rsidR="009B6177">
              <w:rPr>
                <w:webHidden/>
              </w:rPr>
              <w:t>47</w:t>
            </w:r>
            <w:r w:rsidR="009B6177">
              <w:rPr>
                <w:webHidden/>
              </w:rPr>
              <w:fldChar w:fldCharType="end"/>
            </w:r>
          </w:hyperlink>
        </w:p>
        <w:p w14:paraId="364248FA"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47" w:history="1">
            <w:r w:rsidR="009B6177" w:rsidRPr="00846A7C">
              <w:rPr>
                <w:rStyle w:val="ad"/>
                <w:rFonts w:cs="Huawei Sans"/>
                <w:bCs/>
                <w:snapToGrid w:val="0"/>
              </w:rPr>
              <w:t>5.3.2</w:t>
            </w:r>
            <w:r w:rsidR="009B6177" w:rsidRPr="00846A7C">
              <w:rPr>
                <w:rStyle w:val="ad"/>
                <w:rFonts w:hint="eastAsia"/>
              </w:rPr>
              <w:t xml:space="preserve"> </w:t>
            </w:r>
            <w:r w:rsidR="009B6177" w:rsidRPr="00846A7C">
              <w:rPr>
                <w:rStyle w:val="ad"/>
                <w:rFonts w:hint="eastAsia"/>
              </w:rPr>
              <w:t>编写</w:t>
            </w:r>
            <w:r w:rsidR="009B6177" w:rsidRPr="00846A7C">
              <w:rPr>
                <w:rStyle w:val="ad"/>
              </w:rPr>
              <w:t>timer</w:t>
            </w:r>
            <w:r w:rsidR="009B6177" w:rsidRPr="00846A7C">
              <w:rPr>
                <w:rStyle w:val="ad"/>
                <w:rFonts w:hint="eastAsia"/>
              </w:rPr>
              <w:t>，在特定时刻打印</w:t>
            </w:r>
            <w:r w:rsidR="009B6177" w:rsidRPr="00846A7C">
              <w:rPr>
                <w:rStyle w:val="ad"/>
              </w:rPr>
              <w:t xml:space="preserve"> hello,world</w:t>
            </w:r>
            <w:r w:rsidR="009B6177">
              <w:rPr>
                <w:webHidden/>
              </w:rPr>
              <w:tab/>
            </w:r>
            <w:r w:rsidR="009B6177">
              <w:rPr>
                <w:webHidden/>
              </w:rPr>
              <w:fldChar w:fldCharType="begin"/>
            </w:r>
            <w:r w:rsidR="009B6177">
              <w:rPr>
                <w:webHidden/>
              </w:rPr>
              <w:instrText xml:space="preserve"> PAGEREF _Toc57042947 \h </w:instrText>
            </w:r>
            <w:r w:rsidR="009B6177">
              <w:rPr>
                <w:webHidden/>
              </w:rPr>
            </w:r>
            <w:r w:rsidR="009B6177">
              <w:rPr>
                <w:webHidden/>
              </w:rPr>
              <w:fldChar w:fldCharType="separate"/>
            </w:r>
            <w:r w:rsidR="009B6177">
              <w:rPr>
                <w:webHidden/>
              </w:rPr>
              <w:t>49</w:t>
            </w:r>
            <w:r w:rsidR="009B6177">
              <w:rPr>
                <w:webHidden/>
              </w:rPr>
              <w:fldChar w:fldCharType="end"/>
            </w:r>
          </w:hyperlink>
        </w:p>
        <w:p w14:paraId="27F67F54"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48" w:history="1">
            <w:r w:rsidR="009B6177" w:rsidRPr="00846A7C">
              <w:rPr>
                <w:rStyle w:val="ad"/>
                <w:rFonts w:cs="Huawei Sans"/>
                <w:bCs/>
                <w:snapToGrid w:val="0"/>
                <w:lang w:eastAsia="x-none" w:bidi="hi-IN"/>
              </w:rPr>
              <w:t>5.3.3</w:t>
            </w:r>
            <w:r w:rsidR="009B6177" w:rsidRPr="00846A7C">
              <w:rPr>
                <w:rStyle w:val="ad"/>
                <w:rFonts w:hint="eastAsia"/>
              </w:rPr>
              <w:t xml:space="preserve"> </w:t>
            </w:r>
            <w:r w:rsidR="009B6177" w:rsidRPr="00846A7C">
              <w:rPr>
                <w:rStyle w:val="ad"/>
                <w:rFonts w:hint="eastAsia"/>
              </w:rPr>
              <w:t>调用内核时钟接口，监控累加计算代码的运行时间</w:t>
            </w:r>
            <w:r w:rsidR="009B6177">
              <w:rPr>
                <w:webHidden/>
              </w:rPr>
              <w:tab/>
            </w:r>
            <w:r w:rsidR="009B6177">
              <w:rPr>
                <w:webHidden/>
              </w:rPr>
              <w:fldChar w:fldCharType="begin"/>
            </w:r>
            <w:r w:rsidR="009B6177">
              <w:rPr>
                <w:webHidden/>
              </w:rPr>
              <w:instrText xml:space="preserve"> PAGEREF _Toc57042948 \h </w:instrText>
            </w:r>
            <w:r w:rsidR="009B6177">
              <w:rPr>
                <w:webHidden/>
              </w:rPr>
            </w:r>
            <w:r w:rsidR="009B6177">
              <w:rPr>
                <w:webHidden/>
              </w:rPr>
              <w:fldChar w:fldCharType="separate"/>
            </w:r>
            <w:r w:rsidR="009B6177">
              <w:rPr>
                <w:webHidden/>
              </w:rPr>
              <w:t>52</w:t>
            </w:r>
            <w:r w:rsidR="009B6177">
              <w:rPr>
                <w:webHidden/>
              </w:rPr>
              <w:fldChar w:fldCharType="end"/>
            </w:r>
          </w:hyperlink>
        </w:p>
        <w:p w14:paraId="367F918F" w14:textId="77777777" w:rsidR="009B6177" w:rsidRDefault="00FE07E3">
          <w:pPr>
            <w:pStyle w:val="12"/>
            <w:tabs>
              <w:tab w:val="right" w:leader="dot" w:pos="9628"/>
            </w:tabs>
            <w:rPr>
              <w:rFonts w:asciiTheme="minorHAnsi" w:eastAsiaTheme="minorEastAsia" w:hAnsiTheme="minorHAnsi" w:cstheme="minorBidi" w:hint="eastAsia"/>
              <w:b w:val="0"/>
              <w:bCs w:val="0"/>
              <w:noProof/>
              <w:kern w:val="2"/>
              <w:sz w:val="21"/>
              <w:szCs w:val="22"/>
            </w:rPr>
          </w:pPr>
          <w:hyperlink w:anchor="_Toc57042949" w:history="1">
            <w:r w:rsidR="009B6177" w:rsidRPr="00846A7C">
              <w:rPr>
                <w:rStyle w:val="ad"/>
                <w:rFonts w:cs="Huawei Sans"/>
                <w:noProof/>
              </w:rPr>
              <w:t>6</w:t>
            </w:r>
            <w:r w:rsidR="009B6177" w:rsidRPr="00846A7C">
              <w:rPr>
                <w:rStyle w:val="ad"/>
                <w:rFonts w:hint="eastAsia"/>
                <w:noProof/>
              </w:rPr>
              <w:t xml:space="preserve"> </w:t>
            </w:r>
            <w:r w:rsidR="009B6177" w:rsidRPr="00846A7C">
              <w:rPr>
                <w:rStyle w:val="ad"/>
                <w:rFonts w:hint="eastAsia"/>
                <w:noProof/>
              </w:rPr>
              <w:t>实验六</w:t>
            </w:r>
            <w:r w:rsidR="009B6177" w:rsidRPr="00846A7C">
              <w:rPr>
                <w:rStyle w:val="ad"/>
                <w:noProof/>
              </w:rPr>
              <w:t xml:space="preserve"> </w:t>
            </w:r>
            <w:r w:rsidR="009B6177" w:rsidRPr="00846A7C">
              <w:rPr>
                <w:rStyle w:val="ad"/>
                <w:rFonts w:hint="eastAsia"/>
                <w:noProof/>
              </w:rPr>
              <w:t>设备管理</w:t>
            </w:r>
            <w:r w:rsidR="009B6177">
              <w:rPr>
                <w:noProof/>
                <w:webHidden/>
              </w:rPr>
              <w:tab/>
            </w:r>
            <w:r w:rsidR="009B6177">
              <w:rPr>
                <w:noProof/>
                <w:webHidden/>
              </w:rPr>
              <w:fldChar w:fldCharType="begin"/>
            </w:r>
            <w:r w:rsidR="009B6177">
              <w:rPr>
                <w:noProof/>
                <w:webHidden/>
              </w:rPr>
              <w:instrText xml:space="preserve"> PAGEREF _Toc57042949 \h </w:instrText>
            </w:r>
            <w:r w:rsidR="009B6177">
              <w:rPr>
                <w:noProof/>
                <w:webHidden/>
              </w:rPr>
            </w:r>
            <w:r w:rsidR="009B6177">
              <w:rPr>
                <w:noProof/>
                <w:webHidden/>
              </w:rPr>
              <w:fldChar w:fldCharType="separate"/>
            </w:r>
            <w:r w:rsidR="009B6177">
              <w:rPr>
                <w:noProof/>
                <w:webHidden/>
              </w:rPr>
              <w:t>54</w:t>
            </w:r>
            <w:r w:rsidR="009B6177">
              <w:rPr>
                <w:noProof/>
                <w:webHidden/>
              </w:rPr>
              <w:fldChar w:fldCharType="end"/>
            </w:r>
          </w:hyperlink>
        </w:p>
        <w:p w14:paraId="56FFDED5"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50" w:history="1">
            <w:r w:rsidR="009B6177" w:rsidRPr="00846A7C">
              <w:rPr>
                <w:rStyle w:val="ad"/>
                <w:rFonts w:cs="Huawei Sans"/>
                <w:snapToGrid w:val="0"/>
                <w:lang w:bidi="hi-IN"/>
              </w:rPr>
              <w:t>6.1</w:t>
            </w:r>
            <w:r w:rsidR="009B6177" w:rsidRPr="00846A7C">
              <w:rPr>
                <w:rStyle w:val="ad"/>
                <w:rFonts w:hint="eastAsia"/>
                <w:lang w:bidi="hi-IN"/>
              </w:rPr>
              <w:t xml:space="preserve"> </w:t>
            </w:r>
            <w:r w:rsidR="009B6177" w:rsidRPr="00846A7C">
              <w:rPr>
                <w:rStyle w:val="ad"/>
                <w:rFonts w:hint="eastAsia"/>
                <w:lang w:bidi="hi-IN"/>
              </w:rPr>
              <w:t>实验介绍</w:t>
            </w:r>
            <w:r w:rsidR="009B6177">
              <w:rPr>
                <w:webHidden/>
              </w:rPr>
              <w:tab/>
            </w:r>
            <w:r w:rsidR="009B6177">
              <w:rPr>
                <w:webHidden/>
              </w:rPr>
              <w:fldChar w:fldCharType="begin"/>
            </w:r>
            <w:r w:rsidR="009B6177">
              <w:rPr>
                <w:webHidden/>
              </w:rPr>
              <w:instrText xml:space="preserve"> PAGEREF _Toc57042950 \h </w:instrText>
            </w:r>
            <w:r w:rsidR="009B6177">
              <w:rPr>
                <w:webHidden/>
              </w:rPr>
            </w:r>
            <w:r w:rsidR="009B6177">
              <w:rPr>
                <w:webHidden/>
              </w:rPr>
              <w:fldChar w:fldCharType="separate"/>
            </w:r>
            <w:r w:rsidR="009B6177">
              <w:rPr>
                <w:webHidden/>
              </w:rPr>
              <w:t>54</w:t>
            </w:r>
            <w:r w:rsidR="009B6177">
              <w:rPr>
                <w:webHidden/>
              </w:rPr>
              <w:fldChar w:fldCharType="end"/>
            </w:r>
          </w:hyperlink>
        </w:p>
        <w:p w14:paraId="311480F3"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51" w:history="1">
            <w:r w:rsidR="009B6177" w:rsidRPr="00846A7C">
              <w:rPr>
                <w:rStyle w:val="ad"/>
                <w:rFonts w:cs="Huawei Sans"/>
                <w:bCs/>
                <w:snapToGrid w:val="0"/>
              </w:rPr>
              <w:t>6.1.1</w:t>
            </w:r>
            <w:r w:rsidR="009B6177" w:rsidRPr="00846A7C">
              <w:rPr>
                <w:rStyle w:val="ad"/>
                <w:rFonts w:hint="eastAsia"/>
              </w:rPr>
              <w:t xml:space="preserve"> </w:t>
            </w:r>
            <w:r w:rsidR="009B6177" w:rsidRPr="00846A7C">
              <w:rPr>
                <w:rStyle w:val="ad"/>
                <w:rFonts w:hint="eastAsia"/>
              </w:rPr>
              <w:t>相关知识</w:t>
            </w:r>
            <w:r w:rsidR="009B6177">
              <w:rPr>
                <w:webHidden/>
              </w:rPr>
              <w:tab/>
            </w:r>
            <w:r w:rsidR="009B6177">
              <w:rPr>
                <w:webHidden/>
              </w:rPr>
              <w:fldChar w:fldCharType="begin"/>
            </w:r>
            <w:r w:rsidR="009B6177">
              <w:rPr>
                <w:webHidden/>
              </w:rPr>
              <w:instrText xml:space="preserve"> PAGEREF _Toc57042951 \h </w:instrText>
            </w:r>
            <w:r w:rsidR="009B6177">
              <w:rPr>
                <w:webHidden/>
              </w:rPr>
            </w:r>
            <w:r w:rsidR="009B6177">
              <w:rPr>
                <w:webHidden/>
              </w:rPr>
              <w:fldChar w:fldCharType="separate"/>
            </w:r>
            <w:r w:rsidR="009B6177">
              <w:rPr>
                <w:webHidden/>
              </w:rPr>
              <w:t>54</w:t>
            </w:r>
            <w:r w:rsidR="009B6177">
              <w:rPr>
                <w:webHidden/>
              </w:rPr>
              <w:fldChar w:fldCharType="end"/>
            </w:r>
          </w:hyperlink>
        </w:p>
        <w:p w14:paraId="7AA3AF82"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52" w:history="1">
            <w:r w:rsidR="009B6177" w:rsidRPr="00846A7C">
              <w:rPr>
                <w:rStyle w:val="ad"/>
                <w:rFonts w:cs="Huawei Sans"/>
                <w:bCs/>
                <w:snapToGrid w:val="0"/>
                <w:lang w:eastAsia="en-US" w:bidi="hi-IN"/>
              </w:rPr>
              <w:t>6.1.2</w:t>
            </w:r>
            <w:r w:rsidR="009B6177" w:rsidRPr="00846A7C">
              <w:rPr>
                <w:rStyle w:val="ad"/>
                <w:rFonts w:hint="eastAsia"/>
                <w:lang w:eastAsia="en-US" w:bidi="hi-IN"/>
              </w:rPr>
              <w:t xml:space="preserve"> </w:t>
            </w:r>
            <w:r w:rsidR="009B6177" w:rsidRPr="00846A7C">
              <w:rPr>
                <w:rStyle w:val="ad"/>
                <w:rFonts w:hint="eastAsia"/>
                <w:lang w:eastAsia="en-US" w:bidi="hi-IN"/>
              </w:rPr>
              <w:t>任务描述</w:t>
            </w:r>
            <w:r w:rsidR="009B6177">
              <w:rPr>
                <w:webHidden/>
              </w:rPr>
              <w:tab/>
            </w:r>
            <w:r w:rsidR="009B6177">
              <w:rPr>
                <w:webHidden/>
              </w:rPr>
              <w:fldChar w:fldCharType="begin"/>
            </w:r>
            <w:r w:rsidR="009B6177">
              <w:rPr>
                <w:webHidden/>
              </w:rPr>
              <w:instrText xml:space="preserve"> PAGEREF _Toc57042952 \h </w:instrText>
            </w:r>
            <w:r w:rsidR="009B6177">
              <w:rPr>
                <w:webHidden/>
              </w:rPr>
            </w:r>
            <w:r w:rsidR="009B6177">
              <w:rPr>
                <w:webHidden/>
              </w:rPr>
              <w:fldChar w:fldCharType="separate"/>
            </w:r>
            <w:r w:rsidR="009B6177">
              <w:rPr>
                <w:webHidden/>
              </w:rPr>
              <w:t>55</w:t>
            </w:r>
            <w:r w:rsidR="009B6177">
              <w:rPr>
                <w:webHidden/>
              </w:rPr>
              <w:fldChar w:fldCharType="end"/>
            </w:r>
          </w:hyperlink>
        </w:p>
        <w:p w14:paraId="74910822"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53" w:history="1">
            <w:r w:rsidR="009B6177" w:rsidRPr="00846A7C">
              <w:rPr>
                <w:rStyle w:val="ad"/>
                <w:rFonts w:cs="Huawei Sans"/>
                <w:snapToGrid w:val="0"/>
                <w:lang w:bidi="hi-IN"/>
              </w:rPr>
              <w:t>6.2</w:t>
            </w:r>
            <w:r w:rsidR="009B6177" w:rsidRPr="00846A7C">
              <w:rPr>
                <w:rStyle w:val="ad"/>
                <w:rFonts w:hint="eastAsia"/>
                <w:lang w:bidi="hi-IN"/>
              </w:rPr>
              <w:t xml:space="preserve"> </w:t>
            </w:r>
            <w:r w:rsidR="009B6177" w:rsidRPr="00846A7C">
              <w:rPr>
                <w:rStyle w:val="ad"/>
                <w:rFonts w:hint="eastAsia"/>
                <w:lang w:bidi="hi-IN"/>
              </w:rPr>
              <w:t>实验目的</w:t>
            </w:r>
            <w:r w:rsidR="009B6177">
              <w:rPr>
                <w:webHidden/>
              </w:rPr>
              <w:tab/>
            </w:r>
            <w:r w:rsidR="009B6177">
              <w:rPr>
                <w:webHidden/>
              </w:rPr>
              <w:fldChar w:fldCharType="begin"/>
            </w:r>
            <w:r w:rsidR="009B6177">
              <w:rPr>
                <w:webHidden/>
              </w:rPr>
              <w:instrText xml:space="preserve"> PAGEREF _Toc57042953 \h </w:instrText>
            </w:r>
            <w:r w:rsidR="009B6177">
              <w:rPr>
                <w:webHidden/>
              </w:rPr>
            </w:r>
            <w:r w:rsidR="009B6177">
              <w:rPr>
                <w:webHidden/>
              </w:rPr>
              <w:fldChar w:fldCharType="separate"/>
            </w:r>
            <w:r w:rsidR="009B6177">
              <w:rPr>
                <w:webHidden/>
              </w:rPr>
              <w:t>56</w:t>
            </w:r>
            <w:r w:rsidR="009B6177">
              <w:rPr>
                <w:webHidden/>
              </w:rPr>
              <w:fldChar w:fldCharType="end"/>
            </w:r>
          </w:hyperlink>
        </w:p>
        <w:p w14:paraId="7AF1EE91"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54" w:history="1">
            <w:r w:rsidR="009B6177" w:rsidRPr="00846A7C">
              <w:rPr>
                <w:rStyle w:val="ad"/>
                <w:rFonts w:cs="Huawei Sans"/>
                <w:snapToGrid w:val="0"/>
                <w:lang w:bidi="hi-IN"/>
              </w:rPr>
              <w:t>6.3</w:t>
            </w:r>
            <w:r w:rsidR="009B6177" w:rsidRPr="00846A7C">
              <w:rPr>
                <w:rStyle w:val="ad"/>
                <w:rFonts w:hint="eastAsia"/>
                <w:lang w:bidi="hi-IN"/>
              </w:rPr>
              <w:t xml:space="preserve"> </w:t>
            </w:r>
            <w:r w:rsidR="009B6177" w:rsidRPr="00846A7C">
              <w:rPr>
                <w:rStyle w:val="ad"/>
                <w:rFonts w:hint="eastAsia"/>
                <w:lang w:bidi="hi-IN"/>
              </w:rPr>
              <w:t>实验任务</w:t>
            </w:r>
            <w:r w:rsidR="009B6177">
              <w:rPr>
                <w:webHidden/>
              </w:rPr>
              <w:tab/>
            </w:r>
            <w:r w:rsidR="009B6177">
              <w:rPr>
                <w:webHidden/>
              </w:rPr>
              <w:fldChar w:fldCharType="begin"/>
            </w:r>
            <w:r w:rsidR="009B6177">
              <w:rPr>
                <w:webHidden/>
              </w:rPr>
              <w:instrText xml:space="preserve"> PAGEREF _Toc57042954 \h </w:instrText>
            </w:r>
            <w:r w:rsidR="009B6177">
              <w:rPr>
                <w:webHidden/>
              </w:rPr>
            </w:r>
            <w:r w:rsidR="009B6177">
              <w:rPr>
                <w:webHidden/>
              </w:rPr>
              <w:fldChar w:fldCharType="separate"/>
            </w:r>
            <w:r w:rsidR="009B6177">
              <w:rPr>
                <w:webHidden/>
              </w:rPr>
              <w:t>56</w:t>
            </w:r>
            <w:r w:rsidR="009B6177">
              <w:rPr>
                <w:webHidden/>
              </w:rPr>
              <w:fldChar w:fldCharType="end"/>
            </w:r>
          </w:hyperlink>
        </w:p>
        <w:p w14:paraId="2E5A385F"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55" w:history="1">
            <w:r w:rsidR="009B6177" w:rsidRPr="00846A7C">
              <w:rPr>
                <w:rStyle w:val="ad"/>
                <w:rFonts w:cs="Huawei Sans"/>
                <w:bCs/>
                <w:snapToGrid w:val="0"/>
              </w:rPr>
              <w:t>6.3.1</w:t>
            </w:r>
            <w:r w:rsidR="009B6177" w:rsidRPr="00846A7C">
              <w:rPr>
                <w:rStyle w:val="ad"/>
                <w:rFonts w:hint="eastAsia"/>
              </w:rPr>
              <w:t xml:space="preserve"> </w:t>
            </w:r>
            <w:r w:rsidR="009B6177" w:rsidRPr="00846A7C">
              <w:rPr>
                <w:rStyle w:val="ad"/>
                <w:rFonts w:hint="eastAsia"/>
              </w:rPr>
              <w:t>编写内核模块测试硬盘的写速率</w:t>
            </w:r>
            <w:r w:rsidR="009B6177">
              <w:rPr>
                <w:webHidden/>
              </w:rPr>
              <w:tab/>
            </w:r>
            <w:r w:rsidR="009B6177">
              <w:rPr>
                <w:webHidden/>
              </w:rPr>
              <w:fldChar w:fldCharType="begin"/>
            </w:r>
            <w:r w:rsidR="009B6177">
              <w:rPr>
                <w:webHidden/>
              </w:rPr>
              <w:instrText xml:space="preserve"> PAGEREF _Toc57042955 \h </w:instrText>
            </w:r>
            <w:r w:rsidR="009B6177">
              <w:rPr>
                <w:webHidden/>
              </w:rPr>
            </w:r>
            <w:r w:rsidR="009B6177">
              <w:rPr>
                <w:webHidden/>
              </w:rPr>
              <w:fldChar w:fldCharType="separate"/>
            </w:r>
            <w:r w:rsidR="009B6177">
              <w:rPr>
                <w:webHidden/>
              </w:rPr>
              <w:t>56</w:t>
            </w:r>
            <w:r w:rsidR="009B6177">
              <w:rPr>
                <w:webHidden/>
              </w:rPr>
              <w:fldChar w:fldCharType="end"/>
            </w:r>
          </w:hyperlink>
        </w:p>
        <w:p w14:paraId="56316C8D"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56" w:history="1">
            <w:r w:rsidR="009B6177" w:rsidRPr="00846A7C">
              <w:rPr>
                <w:rStyle w:val="ad"/>
                <w:rFonts w:cs="Huawei Sans"/>
                <w:bCs/>
                <w:snapToGrid w:val="0"/>
              </w:rPr>
              <w:t>6.3.2</w:t>
            </w:r>
            <w:r w:rsidR="009B6177" w:rsidRPr="00846A7C">
              <w:rPr>
                <w:rStyle w:val="ad"/>
                <w:rFonts w:hint="eastAsia"/>
              </w:rPr>
              <w:t xml:space="preserve"> </w:t>
            </w:r>
            <w:r w:rsidR="009B6177" w:rsidRPr="00846A7C">
              <w:rPr>
                <w:rStyle w:val="ad"/>
                <w:rFonts w:hint="eastAsia"/>
              </w:rPr>
              <w:t>编写内核模块测试硬盘的读速率</w:t>
            </w:r>
            <w:r w:rsidR="009B6177">
              <w:rPr>
                <w:webHidden/>
              </w:rPr>
              <w:tab/>
            </w:r>
            <w:r w:rsidR="009B6177">
              <w:rPr>
                <w:webHidden/>
              </w:rPr>
              <w:fldChar w:fldCharType="begin"/>
            </w:r>
            <w:r w:rsidR="009B6177">
              <w:rPr>
                <w:webHidden/>
              </w:rPr>
              <w:instrText xml:space="preserve"> PAGEREF _Toc57042956 \h </w:instrText>
            </w:r>
            <w:r w:rsidR="009B6177">
              <w:rPr>
                <w:webHidden/>
              </w:rPr>
            </w:r>
            <w:r w:rsidR="009B6177">
              <w:rPr>
                <w:webHidden/>
              </w:rPr>
              <w:fldChar w:fldCharType="separate"/>
            </w:r>
            <w:r w:rsidR="009B6177">
              <w:rPr>
                <w:webHidden/>
              </w:rPr>
              <w:t>57</w:t>
            </w:r>
            <w:r w:rsidR="009B6177">
              <w:rPr>
                <w:webHidden/>
              </w:rPr>
              <w:fldChar w:fldCharType="end"/>
            </w:r>
          </w:hyperlink>
        </w:p>
        <w:p w14:paraId="411E4779" w14:textId="77777777" w:rsidR="009B6177" w:rsidRDefault="00FE07E3">
          <w:pPr>
            <w:pStyle w:val="12"/>
            <w:tabs>
              <w:tab w:val="right" w:leader="dot" w:pos="9628"/>
            </w:tabs>
            <w:rPr>
              <w:rFonts w:asciiTheme="minorHAnsi" w:eastAsiaTheme="minorEastAsia" w:hAnsiTheme="minorHAnsi" w:cstheme="minorBidi" w:hint="eastAsia"/>
              <w:b w:val="0"/>
              <w:bCs w:val="0"/>
              <w:noProof/>
              <w:kern w:val="2"/>
              <w:sz w:val="21"/>
              <w:szCs w:val="22"/>
            </w:rPr>
          </w:pPr>
          <w:hyperlink w:anchor="_Toc57042957" w:history="1">
            <w:r w:rsidR="009B6177" w:rsidRPr="00846A7C">
              <w:rPr>
                <w:rStyle w:val="ad"/>
                <w:rFonts w:cs="Huawei Sans"/>
                <w:noProof/>
              </w:rPr>
              <w:t>7</w:t>
            </w:r>
            <w:r w:rsidR="009B6177" w:rsidRPr="00846A7C">
              <w:rPr>
                <w:rStyle w:val="ad"/>
                <w:rFonts w:hint="eastAsia"/>
                <w:noProof/>
              </w:rPr>
              <w:t xml:space="preserve"> </w:t>
            </w:r>
            <w:r w:rsidR="009B6177" w:rsidRPr="00846A7C">
              <w:rPr>
                <w:rStyle w:val="ad"/>
                <w:rFonts w:hint="eastAsia"/>
                <w:noProof/>
              </w:rPr>
              <w:t>实验七</w:t>
            </w:r>
            <w:r w:rsidR="009B6177" w:rsidRPr="00846A7C">
              <w:rPr>
                <w:rStyle w:val="ad"/>
                <w:noProof/>
              </w:rPr>
              <w:t xml:space="preserve"> </w:t>
            </w:r>
            <w:r w:rsidR="009B6177" w:rsidRPr="00846A7C">
              <w:rPr>
                <w:rStyle w:val="ad"/>
                <w:rFonts w:hint="eastAsia"/>
                <w:noProof/>
              </w:rPr>
              <w:t>文件系统</w:t>
            </w:r>
            <w:r w:rsidR="009B6177">
              <w:rPr>
                <w:noProof/>
                <w:webHidden/>
              </w:rPr>
              <w:tab/>
            </w:r>
            <w:r w:rsidR="009B6177">
              <w:rPr>
                <w:noProof/>
                <w:webHidden/>
              </w:rPr>
              <w:fldChar w:fldCharType="begin"/>
            </w:r>
            <w:r w:rsidR="009B6177">
              <w:rPr>
                <w:noProof/>
                <w:webHidden/>
              </w:rPr>
              <w:instrText xml:space="preserve"> PAGEREF _Toc57042957 \h </w:instrText>
            </w:r>
            <w:r w:rsidR="009B6177">
              <w:rPr>
                <w:noProof/>
                <w:webHidden/>
              </w:rPr>
            </w:r>
            <w:r w:rsidR="009B6177">
              <w:rPr>
                <w:noProof/>
                <w:webHidden/>
              </w:rPr>
              <w:fldChar w:fldCharType="separate"/>
            </w:r>
            <w:r w:rsidR="009B6177">
              <w:rPr>
                <w:noProof/>
                <w:webHidden/>
              </w:rPr>
              <w:t>58</w:t>
            </w:r>
            <w:r w:rsidR="009B6177">
              <w:rPr>
                <w:noProof/>
                <w:webHidden/>
              </w:rPr>
              <w:fldChar w:fldCharType="end"/>
            </w:r>
          </w:hyperlink>
        </w:p>
        <w:p w14:paraId="41A8B62A"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58" w:history="1">
            <w:r w:rsidR="009B6177" w:rsidRPr="00846A7C">
              <w:rPr>
                <w:rStyle w:val="ad"/>
                <w:rFonts w:cs="Huawei Sans"/>
                <w:snapToGrid w:val="0"/>
                <w:lang w:bidi="hi-IN"/>
              </w:rPr>
              <w:t>7.1</w:t>
            </w:r>
            <w:r w:rsidR="009B6177" w:rsidRPr="00846A7C">
              <w:rPr>
                <w:rStyle w:val="ad"/>
                <w:rFonts w:hint="eastAsia"/>
                <w:lang w:bidi="hi-IN"/>
              </w:rPr>
              <w:t xml:space="preserve"> </w:t>
            </w:r>
            <w:r w:rsidR="009B6177" w:rsidRPr="00846A7C">
              <w:rPr>
                <w:rStyle w:val="ad"/>
                <w:rFonts w:hint="eastAsia"/>
                <w:lang w:bidi="hi-IN"/>
              </w:rPr>
              <w:t>实验介绍</w:t>
            </w:r>
            <w:r w:rsidR="009B6177">
              <w:rPr>
                <w:webHidden/>
              </w:rPr>
              <w:tab/>
            </w:r>
            <w:r w:rsidR="009B6177">
              <w:rPr>
                <w:webHidden/>
              </w:rPr>
              <w:fldChar w:fldCharType="begin"/>
            </w:r>
            <w:r w:rsidR="009B6177">
              <w:rPr>
                <w:webHidden/>
              </w:rPr>
              <w:instrText xml:space="preserve"> PAGEREF _Toc57042958 \h </w:instrText>
            </w:r>
            <w:r w:rsidR="009B6177">
              <w:rPr>
                <w:webHidden/>
              </w:rPr>
            </w:r>
            <w:r w:rsidR="009B6177">
              <w:rPr>
                <w:webHidden/>
              </w:rPr>
              <w:fldChar w:fldCharType="separate"/>
            </w:r>
            <w:r w:rsidR="009B6177">
              <w:rPr>
                <w:webHidden/>
              </w:rPr>
              <w:t>58</w:t>
            </w:r>
            <w:r w:rsidR="009B6177">
              <w:rPr>
                <w:webHidden/>
              </w:rPr>
              <w:fldChar w:fldCharType="end"/>
            </w:r>
          </w:hyperlink>
        </w:p>
        <w:p w14:paraId="00612E7F"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59" w:history="1">
            <w:r w:rsidR="009B6177" w:rsidRPr="00846A7C">
              <w:rPr>
                <w:rStyle w:val="ad"/>
                <w:rFonts w:cs="Huawei Sans"/>
                <w:bCs/>
                <w:snapToGrid w:val="0"/>
                <w:lang w:eastAsia="en-US" w:bidi="hi-IN"/>
              </w:rPr>
              <w:t>7.1.1</w:t>
            </w:r>
            <w:r w:rsidR="009B6177" w:rsidRPr="00846A7C">
              <w:rPr>
                <w:rStyle w:val="ad"/>
                <w:rFonts w:hint="eastAsia"/>
                <w:lang w:eastAsia="en-US" w:bidi="hi-IN"/>
              </w:rPr>
              <w:t xml:space="preserve"> </w:t>
            </w:r>
            <w:r w:rsidR="009B6177" w:rsidRPr="00846A7C">
              <w:rPr>
                <w:rStyle w:val="ad"/>
                <w:rFonts w:hint="eastAsia"/>
                <w:lang w:eastAsia="en-US" w:bidi="hi-IN"/>
              </w:rPr>
              <w:t>任务描述</w:t>
            </w:r>
            <w:r w:rsidR="009B6177">
              <w:rPr>
                <w:webHidden/>
              </w:rPr>
              <w:tab/>
            </w:r>
            <w:r w:rsidR="009B6177">
              <w:rPr>
                <w:webHidden/>
              </w:rPr>
              <w:fldChar w:fldCharType="begin"/>
            </w:r>
            <w:r w:rsidR="009B6177">
              <w:rPr>
                <w:webHidden/>
              </w:rPr>
              <w:instrText xml:space="preserve"> PAGEREF _Toc57042959 \h </w:instrText>
            </w:r>
            <w:r w:rsidR="009B6177">
              <w:rPr>
                <w:webHidden/>
              </w:rPr>
            </w:r>
            <w:r w:rsidR="009B6177">
              <w:rPr>
                <w:webHidden/>
              </w:rPr>
              <w:fldChar w:fldCharType="separate"/>
            </w:r>
            <w:r w:rsidR="009B6177">
              <w:rPr>
                <w:webHidden/>
              </w:rPr>
              <w:t>58</w:t>
            </w:r>
            <w:r w:rsidR="009B6177">
              <w:rPr>
                <w:webHidden/>
              </w:rPr>
              <w:fldChar w:fldCharType="end"/>
            </w:r>
          </w:hyperlink>
        </w:p>
        <w:p w14:paraId="2B416B52"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60" w:history="1">
            <w:r w:rsidR="009B6177" w:rsidRPr="00846A7C">
              <w:rPr>
                <w:rStyle w:val="ad"/>
                <w:rFonts w:cs="Huawei Sans"/>
                <w:snapToGrid w:val="0"/>
                <w:lang w:bidi="hi-IN"/>
              </w:rPr>
              <w:t>7.2</w:t>
            </w:r>
            <w:r w:rsidR="009B6177" w:rsidRPr="00846A7C">
              <w:rPr>
                <w:rStyle w:val="ad"/>
                <w:rFonts w:hint="eastAsia"/>
                <w:lang w:bidi="hi-IN"/>
              </w:rPr>
              <w:t xml:space="preserve"> </w:t>
            </w:r>
            <w:r w:rsidR="009B6177" w:rsidRPr="00846A7C">
              <w:rPr>
                <w:rStyle w:val="ad"/>
                <w:rFonts w:hint="eastAsia"/>
                <w:lang w:bidi="hi-IN"/>
              </w:rPr>
              <w:t>实验目的</w:t>
            </w:r>
            <w:r w:rsidR="009B6177">
              <w:rPr>
                <w:webHidden/>
              </w:rPr>
              <w:tab/>
            </w:r>
            <w:r w:rsidR="009B6177">
              <w:rPr>
                <w:webHidden/>
              </w:rPr>
              <w:fldChar w:fldCharType="begin"/>
            </w:r>
            <w:r w:rsidR="009B6177">
              <w:rPr>
                <w:webHidden/>
              </w:rPr>
              <w:instrText xml:space="preserve"> PAGEREF _Toc57042960 \h </w:instrText>
            </w:r>
            <w:r w:rsidR="009B6177">
              <w:rPr>
                <w:webHidden/>
              </w:rPr>
            </w:r>
            <w:r w:rsidR="009B6177">
              <w:rPr>
                <w:webHidden/>
              </w:rPr>
              <w:fldChar w:fldCharType="separate"/>
            </w:r>
            <w:r w:rsidR="009B6177">
              <w:rPr>
                <w:webHidden/>
              </w:rPr>
              <w:t>58</w:t>
            </w:r>
            <w:r w:rsidR="009B6177">
              <w:rPr>
                <w:webHidden/>
              </w:rPr>
              <w:fldChar w:fldCharType="end"/>
            </w:r>
          </w:hyperlink>
        </w:p>
        <w:p w14:paraId="07BEF093"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61" w:history="1">
            <w:r w:rsidR="009B6177" w:rsidRPr="00846A7C">
              <w:rPr>
                <w:rStyle w:val="ad"/>
                <w:rFonts w:cs="Huawei Sans"/>
                <w:snapToGrid w:val="0"/>
                <w:lang w:bidi="hi-IN"/>
              </w:rPr>
              <w:t>7.3</w:t>
            </w:r>
            <w:r w:rsidR="009B6177" w:rsidRPr="00846A7C">
              <w:rPr>
                <w:rStyle w:val="ad"/>
                <w:rFonts w:hint="eastAsia"/>
                <w:lang w:bidi="hi-IN"/>
              </w:rPr>
              <w:t xml:space="preserve"> </w:t>
            </w:r>
            <w:r w:rsidR="009B6177" w:rsidRPr="00846A7C">
              <w:rPr>
                <w:rStyle w:val="ad"/>
                <w:rFonts w:hint="eastAsia"/>
                <w:lang w:bidi="hi-IN"/>
              </w:rPr>
              <w:t>实验任务</w:t>
            </w:r>
            <w:r w:rsidR="009B6177">
              <w:rPr>
                <w:webHidden/>
              </w:rPr>
              <w:tab/>
            </w:r>
            <w:r w:rsidR="009B6177">
              <w:rPr>
                <w:webHidden/>
              </w:rPr>
              <w:fldChar w:fldCharType="begin"/>
            </w:r>
            <w:r w:rsidR="009B6177">
              <w:rPr>
                <w:webHidden/>
              </w:rPr>
              <w:instrText xml:space="preserve"> PAGEREF _Toc57042961 \h </w:instrText>
            </w:r>
            <w:r w:rsidR="009B6177">
              <w:rPr>
                <w:webHidden/>
              </w:rPr>
            </w:r>
            <w:r w:rsidR="009B6177">
              <w:rPr>
                <w:webHidden/>
              </w:rPr>
              <w:fldChar w:fldCharType="separate"/>
            </w:r>
            <w:r w:rsidR="009B6177">
              <w:rPr>
                <w:webHidden/>
              </w:rPr>
              <w:t>58</w:t>
            </w:r>
            <w:r w:rsidR="009B6177">
              <w:rPr>
                <w:webHidden/>
              </w:rPr>
              <w:fldChar w:fldCharType="end"/>
            </w:r>
          </w:hyperlink>
        </w:p>
        <w:p w14:paraId="431FF9B7"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62" w:history="1">
            <w:r w:rsidR="009B6177" w:rsidRPr="00846A7C">
              <w:rPr>
                <w:rStyle w:val="ad"/>
                <w:rFonts w:cs="Huawei Sans"/>
                <w:bCs/>
                <w:snapToGrid w:val="0"/>
                <w:lang w:bidi="hi-IN"/>
              </w:rPr>
              <w:t>7.3.1</w:t>
            </w:r>
            <w:r w:rsidR="009B6177" w:rsidRPr="00846A7C">
              <w:rPr>
                <w:rStyle w:val="ad"/>
                <w:rFonts w:hint="eastAsia"/>
              </w:rPr>
              <w:t xml:space="preserve"> </w:t>
            </w:r>
            <w:r w:rsidR="009B6177" w:rsidRPr="00846A7C">
              <w:rPr>
                <w:rStyle w:val="ad"/>
                <w:rFonts w:hint="eastAsia"/>
              </w:rPr>
              <w:t>为</w:t>
            </w:r>
            <w:r w:rsidR="009B6177" w:rsidRPr="00846A7C">
              <w:rPr>
                <w:rStyle w:val="ad"/>
              </w:rPr>
              <w:t>Ext4</w:t>
            </w:r>
            <w:r w:rsidR="009B6177" w:rsidRPr="00846A7C">
              <w:rPr>
                <w:rStyle w:val="ad"/>
                <w:rFonts w:hint="eastAsia"/>
              </w:rPr>
              <w:t>文件系统添加扩展属性</w:t>
            </w:r>
            <w:r w:rsidR="009B6177">
              <w:rPr>
                <w:webHidden/>
              </w:rPr>
              <w:tab/>
            </w:r>
            <w:r w:rsidR="009B6177">
              <w:rPr>
                <w:webHidden/>
              </w:rPr>
              <w:fldChar w:fldCharType="begin"/>
            </w:r>
            <w:r w:rsidR="009B6177">
              <w:rPr>
                <w:webHidden/>
              </w:rPr>
              <w:instrText xml:space="preserve"> PAGEREF _Toc57042962 \h </w:instrText>
            </w:r>
            <w:r w:rsidR="009B6177">
              <w:rPr>
                <w:webHidden/>
              </w:rPr>
            </w:r>
            <w:r w:rsidR="009B6177">
              <w:rPr>
                <w:webHidden/>
              </w:rPr>
              <w:fldChar w:fldCharType="separate"/>
            </w:r>
            <w:r w:rsidR="009B6177">
              <w:rPr>
                <w:webHidden/>
              </w:rPr>
              <w:t>58</w:t>
            </w:r>
            <w:r w:rsidR="009B6177">
              <w:rPr>
                <w:webHidden/>
              </w:rPr>
              <w:fldChar w:fldCharType="end"/>
            </w:r>
          </w:hyperlink>
        </w:p>
        <w:p w14:paraId="3CBBB1CE"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63" w:history="1">
            <w:r w:rsidR="009B6177" w:rsidRPr="00846A7C">
              <w:rPr>
                <w:rStyle w:val="ad"/>
                <w:rFonts w:cs="Huawei Sans"/>
                <w:bCs/>
                <w:snapToGrid w:val="0"/>
              </w:rPr>
              <w:t>7.3.2</w:t>
            </w:r>
            <w:r w:rsidR="009B6177" w:rsidRPr="00846A7C">
              <w:rPr>
                <w:rStyle w:val="ad"/>
                <w:rFonts w:hint="eastAsia"/>
              </w:rPr>
              <w:t xml:space="preserve"> </w:t>
            </w:r>
            <w:r w:rsidR="009B6177" w:rsidRPr="00846A7C">
              <w:rPr>
                <w:rStyle w:val="ad"/>
                <w:rFonts w:hint="eastAsia"/>
              </w:rPr>
              <w:t>注册一个自定义的文件系统类型</w:t>
            </w:r>
            <w:r w:rsidR="009B6177">
              <w:rPr>
                <w:webHidden/>
              </w:rPr>
              <w:tab/>
            </w:r>
            <w:r w:rsidR="009B6177">
              <w:rPr>
                <w:webHidden/>
              </w:rPr>
              <w:fldChar w:fldCharType="begin"/>
            </w:r>
            <w:r w:rsidR="009B6177">
              <w:rPr>
                <w:webHidden/>
              </w:rPr>
              <w:instrText xml:space="preserve"> PAGEREF _Toc57042963 \h </w:instrText>
            </w:r>
            <w:r w:rsidR="009B6177">
              <w:rPr>
                <w:webHidden/>
              </w:rPr>
            </w:r>
            <w:r w:rsidR="009B6177">
              <w:rPr>
                <w:webHidden/>
              </w:rPr>
              <w:fldChar w:fldCharType="separate"/>
            </w:r>
            <w:r w:rsidR="009B6177">
              <w:rPr>
                <w:webHidden/>
              </w:rPr>
              <w:t>63</w:t>
            </w:r>
            <w:r w:rsidR="009B6177">
              <w:rPr>
                <w:webHidden/>
              </w:rPr>
              <w:fldChar w:fldCharType="end"/>
            </w:r>
          </w:hyperlink>
        </w:p>
        <w:p w14:paraId="07A0FAE4"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64" w:history="1">
            <w:r w:rsidR="009B6177" w:rsidRPr="00846A7C">
              <w:rPr>
                <w:rStyle w:val="ad"/>
                <w:rFonts w:cs="Huawei Sans"/>
                <w:bCs/>
                <w:snapToGrid w:val="0"/>
              </w:rPr>
              <w:t>7.3.3</w:t>
            </w:r>
            <w:r w:rsidR="009B6177" w:rsidRPr="00846A7C">
              <w:rPr>
                <w:rStyle w:val="ad"/>
                <w:rFonts w:hint="eastAsia"/>
              </w:rPr>
              <w:t xml:space="preserve"> </w:t>
            </w:r>
            <w:r w:rsidR="009B6177" w:rsidRPr="00846A7C">
              <w:rPr>
                <w:rStyle w:val="ad"/>
                <w:rFonts w:hint="eastAsia"/>
              </w:rPr>
              <w:t>在</w:t>
            </w:r>
            <w:r w:rsidR="009B6177" w:rsidRPr="00846A7C">
              <w:rPr>
                <w:rStyle w:val="ad"/>
              </w:rPr>
              <w:t>/proc</w:t>
            </w:r>
            <w:r w:rsidR="009B6177" w:rsidRPr="00846A7C">
              <w:rPr>
                <w:rStyle w:val="ad"/>
                <w:rFonts w:hint="eastAsia"/>
              </w:rPr>
              <w:t>下创建目录</w:t>
            </w:r>
            <w:r w:rsidR="009B6177">
              <w:rPr>
                <w:webHidden/>
              </w:rPr>
              <w:tab/>
            </w:r>
            <w:r w:rsidR="009B6177">
              <w:rPr>
                <w:webHidden/>
              </w:rPr>
              <w:fldChar w:fldCharType="begin"/>
            </w:r>
            <w:r w:rsidR="009B6177">
              <w:rPr>
                <w:webHidden/>
              </w:rPr>
              <w:instrText xml:space="preserve"> PAGEREF _Toc57042964 \h </w:instrText>
            </w:r>
            <w:r w:rsidR="009B6177">
              <w:rPr>
                <w:webHidden/>
              </w:rPr>
            </w:r>
            <w:r w:rsidR="009B6177">
              <w:rPr>
                <w:webHidden/>
              </w:rPr>
              <w:fldChar w:fldCharType="separate"/>
            </w:r>
            <w:r w:rsidR="009B6177">
              <w:rPr>
                <w:webHidden/>
              </w:rPr>
              <w:t>65</w:t>
            </w:r>
            <w:r w:rsidR="009B6177">
              <w:rPr>
                <w:webHidden/>
              </w:rPr>
              <w:fldChar w:fldCharType="end"/>
            </w:r>
          </w:hyperlink>
        </w:p>
        <w:p w14:paraId="45C5A224"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65" w:history="1">
            <w:r w:rsidR="009B6177" w:rsidRPr="00846A7C">
              <w:rPr>
                <w:rStyle w:val="ad"/>
                <w:rFonts w:cs="Huawei Sans"/>
                <w:bCs/>
                <w:snapToGrid w:val="0"/>
              </w:rPr>
              <w:t>7.3.4</w:t>
            </w:r>
            <w:r w:rsidR="009B6177" w:rsidRPr="00846A7C">
              <w:rPr>
                <w:rStyle w:val="ad"/>
                <w:rFonts w:hint="eastAsia"/>
              </w:rPr>
              <w:t xml:space="preserve"> </w:t>
            </w:r>
            <w:r w:rsidR="009B6177" w:rsidRPr="00846A7C">
              <w:rPr>
                <w:rStyle w:val="ad"/>
                <w:rFonts w:hint="eastAsia"/>
              </w:rPr>
              <w:t>使用</w:t>
            </w:r>
            <w:r w:rsidR="009B6177" w:rsidRPr="00846A7C">
              <w:rPr>
                <w:rStyle w:val="ad"/>
              </w:rPr>
              <w:t>sysfs</w:t>
            </w:r>
            <w:r w:rsidR="009B6177" w:rsidRPr="00846A7C">
              <w:rPr>
                <w:rStyle w:val="ad"/>
                <w:rFonts w:hint="eastAsia"/>
              </w:rPr>
              <w:t>文件系统传递内核模块参数</w:t>
            </w:r>
            <w:r w:rsidR="009B6177">
              <w:rPr>
                <w:webHidden/>
              </w:rPr>
              <w:tab/>
            </w:r>
            <w:r w:rsidR="009B6177">
              <w:rPr>
                <w:webHidden/>
              </w:rPr>
              <w:fldChar w:fldCharType="begin"/>
            </w:r>
            <w:r w:rsidR="009B6177">
              <w:rPr>
                <w:webHidden/>
              </w:rPr>
              <w:instrText xml:space="preserve"> PAGEREF _Toc57042965 \h </w:instrText>
            </w:r>
            <w:r w:rsidR="009B6177">
              <w:rPr>
                <w:webHidden/>
              </w:rPr>
            </w:r>
            <w:r w:rsidR="009B6177">
              <w:rPr>
                <w:webHidden/>
              </w:rPr>
              <w:fldChar w:fldCharType="separate"/>
            </w:r>
            <w:r w:rsidR="009B6177">
              <w:rPr>
                <w:webHidden/>
              </w:rPr>
              <w:t>67</w:t>
            </w:r>
            <w:r w:rsidR="009B6177">
              <w:rPr>
                <w:webHidden/>
              </w:rPr>
              <w:fldChar w:fldCharType="end"/>
            </w:r>
          </w:hyperlink>
        </w:p>
        <w:p w14:paraId="49EA2A73" w14:textId="77777777" w:rsidR="009B6177" w:rsidRDefault="00FE07E3">
          <w:pPr>
            <w:pStyle w:val="12"/>
            <w:tabs>
              <w:tab w:val="right" w:leader="dot" w:pos="9628"/>
            </w:tabs>
            <w:rPr>
              <w:rFonts w:asciiTheme="minorHAnsi" w:eastAsiaTheme="minorEastAsia" w:hAnsiTheme="minorHAnsi" w:cstheme="minorBidi" w:hint="eastAsia"/>
              <w:b w:val="0"/>
              <w:bCs w:val="0"/>
              <w:noProof/>
              <w:kern w:val="2"/>
              <w:sz w:val="21"/>
              <w:szCs w:val="22"/>
            </w:rPr>
          </w:pPr>
          <w:hyperlink w:anchor="_Toc57042966" w:history="1">
            <w:r w:rsidR="009B6177" w:rsidRPr="00846A7C">
              <w:rPr>
                <w:rStyle w:val="ad"/>
                <w:rFonts w:cs="Huawei Sans"/>
                <w:noProof/>
              </w:rPr>
              <w:t>8</w:t>
            </w:r>
            <w:r w:rsidR="009B6177" w:rsidRPr="00846A7C">
              <w:rPr>
                <w:rStyle w:val="ad"/>
                <w:rFonts w:hint="eastAsia"/>
                <w:noProof/>
              </w:rPr>
              <w:t xml:space="preserve"> </w:t>
            </w:r>
            <w:r w:rsidR="009B6177" w:rsidRPr="00846A7C">
              <w:rPr>
                <w:rStyle w:val="ad"/>
                <w:rFonts w:hint="eastAsia"/>
                <w:noProof/>
              </w:rPr>
              <w:t>实验八</w:t>
            </w:r>
            <w:r w:rsidR="009B6177" w:rsidRPr="00846A7C">
              <w:rPr>
                <w:rStyle w:val="ad"/>
                <w:noProof/>
              </w:rPr>
              <w:t xml:space="preserve"> </w:t>
            </w:r>
            <w:r w:rsidR="009B6177" w:rsidRPr="00846A7C">
              <w:rPr>
                <w:rStyle w:val="ad"/>
                <w:rFonts w:hint="eastAsia"/>
                <w:noProof/>
              </w:rPr>
              <w:t>网络管理</w:t>
            </w:r>
            <w:r w:rsidR="009B6177">
              <w:rPr>
                <w:noProof/>
                <w:webHidden/>
              </w:rPr>
              <w:tab/>
            </w:r>
            <w:r w:rsidR="009B6177">
              <w:rPr>
                <w:noProof/>
                <w:webHidden/>
              </w:rPr>
              <w:fldChar w:fldCharType="begin"/>
            </w:r>
            <w:r w:rsidR="009B6177">
              <w:rPr>
                <w:noProof/>
                <w:webHidden/>
              </w:rPr>
              <w:instrText xml:space="preserve"> PAGEREF _Toc57042966 \h </w:instrText>
            </w:r>
            <w:r w:rsidR="009B6177">
              <w:rPr>
                <w:noProof/>
                <w:webHidden/>
              </w:rPr>
            </w:r>
            <w:r w:rsidR="009B6177">
              <w:rPr>
                <w:noProof/>
                <w:webHidden/>
              </w:rPr>
              <w:fldChar w:fldCharType="separate"/>
            </w:r>
            <w:r w:rsidR="009B6177">
              <w:rPr>
                <w:noProof/>
                <w:webHidden/>
              </w:rPr>
              <w:t>72</w:t>
            </w:r>
            <w:r w:rsidR="009B6177">
              <w:rPr>
                <w:noProof/>
                <w:webHidden/>
              </w:rPr>
              <w:fldChar w:fldCharType="end"/>
            </w:r>
          </w:hyperlink>
        </w:p>
        <w:p w14:paraId="376B62C8"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67" w:history="1">
            <w:r w:rsidR="009B6177" w:rsidRPr="00846A7C">
              <w:rPr>
                <w:rStyle w:val="ad"/>
                <w:rFonts w:cs="Huawei Sans"/>
                <w:snapToGrid w:val="0"/>
                <w:lang w:bidi="hi-IN"/>
              </w:rPr>
              <w:t>8.1</w:t>
            </w:r>
            <w:r w:rsidR="009B6177" w:rsidRPr="00846A7C">
              <w:rPr>
                <w:rStyle w:val="ad"/>
                <w:rFonts w:hint="eastAsia"/>
                <w:lang w:bidi="hi-IN"/>
              </w:rPr>
              <w:t xml:space="preserve"> </w:t>
            </w:r>
            <w:r w:rsidR="009B6177" w:rsidRPr="00846A7C">
              <w:rPr>
                <w:rStyle w:val="ad"/>
                <w:rFonts w:hint="eastAsia"/>
                <w:lang w:bidi="hi-IN"/>
              </w:rPr>
              <w:t>实验介绍</w:t>
            </w:r>
            <w:r w:rsidR="009B6177">
              <w:rPr>
                <w:webHidden/>
              </w:rPr>
              <w:tab/>
            </w:r>
            <w:r w:rsidR="009B6177">
              <w:rPr>
                <w:webHidden/>
              </w:rPr>
              <w:fldChar w:fldCharType="begin"/>
            </w:r>
            <w:r w:rsidR="009B6177">
              <w:rPr>
                <w:webHidden/>
              </w:rPr>
              <w:instrText xml:space="preserve"> PAGEREF _Toc57042967 \h </w:instrText>
            </w:r>
            <w:r w:rsidR="009B6177">
              <w:rPr>
                <w:webHidden/>
              </w:rPr>
            </w:r>
            <w:r w:rsidR="009B6177">
              <w:rPr>
                <w:webHidden/>
              </w:rPr>
              <w:fldChar w:fldCharType="separate"/>
            </w:r>
            <w:r w:rsidR="009B6177">
              <w:rPr>
                <w:webHidden/>
              </w:rPr>
              <w:t>72</w:t>
            </w:r>
            <w:r w:rsidR="009B6177">
              <w:rPr>
                <w:webHidden/>
              </w:rPr>
              <w:fldChar w:fldCharType="end"/>
            </w:r>
          </w:hyperlink>
        </w:p>
        <w:p w14:paraId="2DB966CD"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68" w:history="1">
            <w:r w:rsidR="009B6177" w:rsidRPr="00846A7C">
              <w:rPr>
                <w:rStyle w:val="ad"/>
                <w:rFonts w:cs="Huawei Sans"/>
                <w:bCs/>
                <w:snapToGrid w:val="0"/>
                <w:lang w:eastAsia="en-US" w:bidi="hi-IN"/>
              </w:rPr>
              <w:t>8.1.1</w:t>
            </w:r>
            <w:r w:rsidR="009B6177" w:rsidRPr="00846A7C">
              <w:rPr>
                <w:rStyle w:val="ad"/>
                <w:rFonts w:hint="eastAsia"/>
                <w:lang w:eastAsia="en-US" w:bidi="hi-IN"/>
              </w:rPr>
              <w:t xml:space="preserve"> </w:t>
            </w:r>
            <w:r w:rsidR="009B6177" w:rsidRPr="00846A7C">
              <w:rPr>
                <w:rStyle w:val="ad"/>
                <w:rFonts w:hint="eastAsia"/>
                <w:lang w:eastAsia="en-US" w:bidi="hi-IN"/>
              </w:rPr>
              <w:t>任务描述</w:t>
            </w:r>
            <w:r w:rsidR="009B6177">
              <w:rPr>
                <w:webHidden/>
              </w:rPr>
              <w:tab/>
            </w:r>
            <w:r w:rsidR="009B6177">
              <w:rPr>
                <w:webHidden/>
              </w:rPr>
              <w:fldChar w:fldCharType="begin"/>
            </w:r>
            <w:r w:rsidR="009B6177">
              <w:rPr>
                <w:webHidden/>
              </w:rPr>
              <w:instrText xml:space="preserve"> PAGEREF _Toc57042968 \h </w:instrText>
            </w:r>
            <w:r w:rsidR="009B6177">
              <w:rPr>
                <w:webHidden/>
              </w:rPr>
            </w:r>
            <w:r w:rsidR="009B6177">
              <w:rPr>
                <w:webHidden/>
              </w:rPr>
              <w:fldChar w:fldCharType="separate"/>
            </w:r>
            <w:r w:rsidR="009B6177">
              <w:rPr>
                <w:webHidden/>
              </w:rPr>
              <w:t>72</w:t>
            </w:r>
            <w:r w:rsidR="009B6177">
              <w:rPr>
                <w:webHidden/>
              </w:rPr>
              <w:fldChar w:fldCharType="end"/>
            </w:r>
          </w:hyperlink>
        </w:p>
        <w:p w14:paraId="3CA99FA3"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69" w:history="1">
            <w:r w:rsidR="009B6177" w:rsidRPr="00846A7C">
              <w:rPr>
                <w:rStyle w:val="ad"/>
                <w:rFonts w:cs="Huawei Sans"/>
                <w:snapToGrid w:val="0"/>
                <w:lang w:bidi="hi-IN"/>
              </w:rPr>
              <w:t>8.2</w:t>
            </w:r>
            <w:r w:rsidR="009B6177" w:rsidRPr="00846A7C">
              <w:rPr>
                <w:rStyle w:val="ad"/>
                <w:rFonts w:hint="eastAsia"/>
                <w:lang w:bidi="hi-IN"/>
              </w:rPr>
              <w:t xml:space="preserve"> </w:t>
            </w:r>
            <w:r w:rsidR="009B6177" w:rsidRPr="00846A7C">
              <w:rPr>
                <w:rStyle w:val="ad"/>
                <w:rFonts w:hint="eastAsia"/>
                <w:lang w:bidi="hi-IN"/>
              </w:rPr>
              <w:t>实验目的</w:t>
            </w:r>
            <w:r w:rsidR="009B6177">
              <w:rPr>
                <w:webHidden/>
              </w:rPr>
              <w:tab/>
            </w:r>
            <w:r w:rsidR="009B6177">
              <w:rPr>
                <w:webHidden/>
              </w:rPr>
              <w:fldChar w:fldCharType="begin"/>
            </w:r>
            <w:r w:rsidR="009B6177">
              <w:rPr>
                <w:webHidden/>
              </w:rPr>
              <w:instrText xml:space="preserve"> PAGEREF _Toc57042969 \h </w:instrText>
            </w:r>
            <w:r w:rsidR="009B6177">
              <w:rPr>
                <w:webHidden/>
              </w:rPr>
            </w:r>
            <w:r w:rsidR="009B6177">
              <w:rPr>
                <w:webHidden/>
              </w:rPr>
              <w:fldChar w:fldCharType="separate"/>
            </w:r>
            <w:r w:rsidR="009B6177">
              <w:rPr>
                <w:webHidden/>
              </w:rPr>
              <w:t>72</w:t>
            </w:r>
            <w:r w:rsidR="009B6177">
              <w:rPr>
                <w:webHidden/>
              </w:rPr>
              <w:fldChar w:fldCharType="end"/>
            </w:r>
          </w:hyperlink>
        </w:p>
        <w:p w14:paraId="525E0FE6" w14:textId="77777777" w:rsidR="009B6177" w:rsidRDefault="00FE07E3">
          <w:pPr>
            <w:pStyle w:val="20"/>
            <w:tabs>
              <w:tab w:val="right" w:leader="dot" w:pos="9628"/>
            </w:tabs>
            <w:rPr>
              <w:rFonts w:asciiTheme="minorHAnsi" w:eastAsiaTheme="minorEastAsia" w:hAnsiTheme="minorHAnsi" w:cstheme="minorBidi" w:hint="eastAsia"/>
              <w:kern w:val="2"/>
              <w:sz w:val="21"/>
              <w:szCs w:val="22"/>
            </w:rPr>
          </w:pPr>
          <w:hyperlink w:anchor="_Toc57042970" w:history="1">
            <w:r w:rsidR="009B6177" w:rsidRPr="00846A7C">
              <w:rPr>
                <w:rStyle w:val="ad"/>
                <w:rFonts w:cs="Huawei Sans"/>
                <w:snapToGrid w:val="0"/>
                <w:lang w:bidi="hi-IN"/>
              </w:rPr>
              <w:t>8.3</w:t>
            </w:r>
            <w:r w:rsidR="009B6177" w:rsidRPr="00846A7C">
              <w:rPr>
                <w:rStyle w:val="ad"/>
                <w:rFonts w:hint="eastAsia"/>
                <w:lang w:bidi="hi-IN"/>
              </w:rPr>
              <w:t xml:space="preserve"> </w:t>
            </w:r>
            <w:r w:rsidR="009B6177" w:rsidRPr="00846A7C">
              <w:rPr>
                <w:rStyle w:val="ad"/>
                <w:rFonts w:hint="eastAsia"/>
                <w:lang w:bidi="hi-IN"/>
              </w:rPr>
              <w:t>实验任务</w:t>
            </w:r>
            <w:r w:rsidR="009B6177">
              <w:rPr>
                <w:webHidden/>
              </w:rPr>
              <w:tab/>
            </w:r>
            <w:r w:rsidR="009B6177">
              <w:rPr>
                <w:webHidden/>
              </w:rPr>
              <w:fldChar w:fldCharType="begin"/>
            </w:r>
            <w:r w:rsidR="009B6177">
              <w:rPr>
                <w:webHidden/>
              </w:rPr>
              <w:instrText xml:space="preserve"> PAGEREF _Toc57042970 \h </w:instrText>
            </w:r>
            <w:r w:rsidR="009B6177">
              <w:rPr>
                <w:webHidden/>
              </w:rPr>
            </w:r>
            <w:r w:rsidR="009B6177">
              <w:rPr>
                <w:webHidden/>
              </w:rPr>
              <w:fldChar w:fldCharType="separate"/>
            </w:r>
            <w:r w:rsidR="009B6177">
              <w:rPr>
                <w:webHidden/>
              </w:rPr>
              <w:t>72</w:t>
            </w:r>
            <w:r w:rsidR="009B6177">
              <w:rPr>
                <w:webHidden/>
              </w:rPr>
              <w:fldChar w:fldCharType="end"/>
            </w:r>
          </w:hyperlink>
        </w:p>
        <w:p w14:paraId="7D94C2AB"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71" w:history="1">
            <w:r w:rsidR="009B6177" w:rsidRPr="00846A7C">
              <w:rPr>
                <w:rStyle w:val="ad"/>
                <w:rFonts w:cs="Huawei Sans"/>
                <w:bCs/>
                <w:snapToGrid w:val="0"/>
                <w:lang w:bidi="hi-IN"/>
              </w:rPr>
              <w:t>8.3.1</w:t>
            </w:r>
            <w:r w:rsidR="009B6177" w:rsidRPr="00846A7C">
              <w:rPr>
                <w:rStyle w:val="ad"/>
                <w:rFonts w:hint="eastAsia"/>
              </w:rPr>
              <w:t xml:space="preserve"> </w:t>
            </w:r>
            <w:r w:rsidR="009B6177" w:rsidRPr="00846A7C">
              <w:rPr>
                <w:rStyle w:val="ad"/>
                <w:rFonts w:hint="eastAsia"/>
              </w:rPr>
              <w:t>编写基于</w:t>
            </w:r>
            <w:r w:rsidR="009B6177" w:rsidRPr="00846A7C">
              <w:rPr>
                <w:rStyle w:val="ad"/>
              </w:rPr>
              <w:t>socket</w:t>
            </w:r>
            <w:r w:rsidR="009B6177" w:rsidRPr="00846A7C">
              <w:rPr>
                <w:rStyle w:val="ad"/>
                <w:rFonts w:hint="eastAsia"/>
              </w:rPr>
              <w:t>的</w:t>
            </w:r>
            <w:r w:rsidR="009B6177" w:rsidRPr="00846A7C">
              <w:rPr>
                <w:rStyle w:val="ad"/>
              </w:rPr>
              <w:t>UDP</w:t>
            </w:r>
            <w:r w:rsidR="009B6177" w:rsidRPr="00846A7C">
              <w:rPr>
                <w:rStyle w:val="ad"/>
                <w:rFonts w:hint="eastAsia"/>
              </w:rPr>
              <w:t>发送接收程序</w:t>
            </w:r>
            <w:r w:rsidR="009B6177">
              <w:rPr>
                <w:webHidden/>
              </w:rPr>
              <w:tab/>
            </w:r>
            <w:r w:rsidR="009B6177">
              <w:rPr>
                <w:webHidden/>
              </w:rPr>
              <w:fldChar w:fldCharType="begin"/>
            </w:r>
            <w:r w:rsidR="009B6177">
              <w:rPr>
                <w:webHidden/>
              </w:rPr>
              <w:instrText xml:space="preserve"> PAGEREF _Toc57042971 \h </w:instrText>
            </w:r>
            <w:r w:rsidR="009B6177">
              <w:rPr>
                <w:webHidden/>
              </w:rPr>
            </w:r>
            <w:r w:rsidR="009B6177">
              <w:rPr>
                <w:webHidden/>
              </w:rPr>
              <w:fldChar w:fldCharType="separate"/>
            </w:r>
            <w:r w:rsidR="009B6177">
              <w:rPr>
                <w:webHidden/>
              </w:rPr>
              <w:t>72</w:t>
            </w:r>
            <w:r w:rsidR="009B6177">
              <w:rPr>
                <w:webHidden/>
              </w:rPr>
              <w:fldChar w:fldCharType="end"/>
            </w:r>
          </w:hyperlink>
        </w:p>
        <w:p w14:paraId="4EFD0B56"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72" w:history="1">
            <w:r w:rsidR="009B6177" w:rsidRPr="00846A7C">
              <w:rPr>
                <w:rStyle w:val="ad"/>
                <w:rFonts w:cs="Huawei Sans"/>
                <w:bCs/>
                <w:snapToGrid w:val="0"/>
              </w:rPr>
              <w:t>8.3.2</w:t>
            </w:r>
            <w:r w:rsidR="009B6177" w:rsidRPr="00846A7C">
              <w:rPr>
                <w:rStyle w:val="ad"/>
                <w:rFonts w:hint="eastAsia"/>
              </w:rPr>
              <w:t xml:space="preserve"> </w:t>
            </w:r>
            <w:r w:rsidR="009B6177" w:rsidRPr="00846A7C">
              <w:rPr>
                <w:rStyle w:val="ad"/>
                <w:rFonts w:hint="eastAsia"/>
              </w:rPr>
              <w:t>使用</w:t>
            </w:r>
            <w:r w:rsidR="009B6177" w:rsidRPr="00846A7C">
              <w:rPr>
                <w:rStyle w:val="ad"/>
              </w:rPr>
              <w:t>tshark</w:t>
            </w:r>
            <w:r w:rsidR="009B6177" w:rsidRPr="00846A7C">
              <w:rPr>
                <w:rStyle w:val="ad"/>
                <w:rFonts w:hint="eastAsia"/>
              </w:rPr>
              <w:t>抓包</w:t>
            </w:r>
            <w:r w:rsidR="009B6177">
              <w:rPr>
                <w:webHidden/>
              </w:rPr>
              <w:tab/>
            </w:r>
            <w:r w:rsidR="009B6177">
              <w:rPr>
                <w:webHidden/>
              </w:rPr>
              <w:fldChar w:fldCharType="begin"/>
            </w:r>
            <w:r w:rsidR="009B6177">
              <w:rPr>
                <w:webHidden/>
              </w:rPr>
              <w:instrText xml:space="preserve"> PAGEREF _Toc57042972 \h </w:instrText>
            </w:r>
            <w:r w:rsidR="009B6177">
              <w:rPr>
                <w:webHidden/>
              </w:rPr>
            </w:r>
            <w:r w:rsidR="009B6177">
              <w:rPr>
                <w:webHidden/>
              </w:rPr>
              <w:fldChar w:fldCharType="separate"/>
            </w:r>
            <w:r w:rsidR="009B6177">
              <w:rPr>
                <w:webHidden/>
              </w:rPr>
              <w:t>77</w:t>
            </w:r>
            <w:r w:rsidR="009B6177">
              <w:rPr>
                <w:webHidden/>
              </w:rPr>
              <w:fldChar w:fldCharType="end"/>
            </w:r>
          </w:hyperlink>
        </w:p>
        <w:p w14:paraId="5CA8CDC3" w14:textId="77777777" w:rsidR="009B6177" w:rsidRDefault="00FE07E3">
          <w:pPr>
            <w:pStyle w:val="31"/>
            <w:tabs>
              <w:tab w:val="right" w:leader="dot" w:pos="9628"/>
            </w:tabs>
            <w:rPr>
              <w:rFonts w:asciiTheme="minorHAnsi" w:eastAsiaTheme="minorEastAsia" w:hAnsiTheme="minorHAnsi" w:cstheme="minorBidi" w:hint="eastAsia"/>
              <w:kern w:val="2"/>
              <w:sz w:val="21"/>
              <w:szCs w:val="22"/>
            </w:rPr>
          </w:pPr>
          <w:hyperlink w:anchor="_Toc57042973" w:history="1">
            <w:r w:rsidR="009B6177" w:rsidRPr="00846A7C">
              <w:rPr>
                <w:rStyle w:val="ad"/>
                <w:rFonts w:cs="Huawei Sans"/>
                <w:bCs/>
                <w:snapToGrid w:val="0"/>
              </w:rPr>
              <w:t>8.3.3</w:t>
            </w:r>
            <w:r w:rsidR="009B6177" w:rsidRPr="00846A7C">
              <w:rPr>
                <w:rStyle w:val="ad"/>
                <w:rFonts w:hint="eastAsia"/>
              </w:rPr>
              <w:t xml:space="preserve"> </w:t>
            </w:r>
            <w:r w:rsidR="009B6177" w:rsidRPr="00846A7C">
              <w:rPr>
                <w:rStyle w:val="ad"/>
                <w:rFonts w:hint="eastAsia"/>
              </w:rPr>
              <w:t>使用</w:t>
            </w:r>
            <w:r w:rsidR="009B6177" w:rsidRPr="00846A7C">
              <w:rPr>
                <w:rStyle w:val="ad"/>
              </w:rPr>
              <w:t>setsockopt</w:t>
            </w:r>
            <w:r w:rsidR="009B6177" w:rsidRPr="00846A7C">
              <w:rPr>
                <w:rStyle w:val="ad"/>
                <w:rFonts w:hint="eastAsia"/>
              </w:rPr>
              <w:t>发送记录路由选项</w:t>
            </w:r>
            <w:r w:rsidR="009B6177">
              <w:rPr>
                <w:webHidden/>
              </w:rPr>
              <w:tab/>
            </w:r>
            <w:r w:rsidR="009B6177">
              <w:rPr>
                <w:webHidden/>
              </w:rPr>
              <w:fldChar w:fldCharType="begin"/>
            </w:r>
            <w:r w:rsidR="009B6177">
              <w:rPr>
                <w:webHidden/>
              </w:rPr>
              <w:instrText xml:space="preserve"> PAGEREF _Toc57042973 \h </w:instrText>
            </w:r>
            <w:r w:rsidR="009B6177">
              <w:rPr>
                <w:webHidden/>
              </w:rPr>
            </w:r>
            <w:r w:rsidR="009B6177">
              <w:rPr>
                <w:webHidden/>
              </w:rPr>
              <w:fldChar w:fldCharType="separate"/>
            </w:r>
            <w:r w:rsidR="009B6177">
              <w:rPr>
                <w:webHidden/>
              </w:rPr>
              <w:t>79</w:t>
            </w:r>
            <w:r w:rsidR="009B6177">
              <w:rPr>
                <w:webHidden/>
              </w:rPr>
              <w:fldChar w:fldCharType="end"/>
            </w:r>
          </w:hyperlink>
        </w:p>
        <w:p w14:paraId="09CDDEB9" w14:textId="77777777" w:rsidR="00F73C6D" w:rsidRDefault="00F73C6D" w:rsidP="00F73C6D">
          <w:pPr>
            <w:rPr>
              <w:rFonts w:ascii="Huawei Sans" w:eastAsia="方正兰亭黑简体" w:hAnsi="Huawei Sans"/>
              <w:lang w:val="zh-CN"/>
            </w:rPr>
          </w:pPr>
          <w:r>
            <w:fldChar w:fldCharType="end"/>
          </w:r>
        </w:p>
      </w:sdtContent>
    </w:sdt>
    <w:p w14:paraId="42DCD1B3" w14:textId="77777777" w:rsidR="00793309" w:rsidRDefault="00793309" w:rsidP="00F73C6D">
      <w:pPr>
        <w:topLinePunct w:val="0"/>
        <w:adjustRightInd/>
        <w:snapToGrid/>
        <w:spacing w:before="0" w:after="0" w:line="240" w:lineRule="auto"/>
        <w:ind w:left="0"/>
        <w:rPr>
          <w:rFonts w:ascii="Huawei Sans" w:eastAsia="方正兰亭黑简体" w:hAnsi="Huawei Sans"/>
          <w:lang w:val="zh-CN"/>
        </w:rPr>
        <w:sectPr w:rsidR="00793309" w:rsidSect="00793309">
          <w:pgSz w:w="11906" w:h="16838" w:code="9"/>
          <w:pgMar w:top="1701" w:right="1134" w:bottom="1701" w:left="1134" w:header="567" w:footer="567" w:gutter="0"/>
          <w:pgNumType w:start="1"/>
          <w:cols w:space="425"/>
          <w:titlePg/>
          <w:docGrid w:linePitch="312"/>
        </w:sectPr>
      </w:pPr>
    </w:p>
    <w:p w14:paraId="4AAF7203" w14:textId="77777777" w:rsidR="00F73C6D" w:rsidRDefault="00F73C6D" w:rsidP="00F73C6D">
      <w:pPr>
        <w:pStyle w:val="64"/>
      </w:pPr>
      <w:bookmarkStart w:id="11" w:name="_Toc57042898"/>
      <w:bookmarkStart w:id="12" w:name="_Toc466755571"/>
      <w:bookmarkEnd w:id="10"/>
      <w:bookmarkEnd w:id="9"/>
      <w:bookmarkEnd w:id="8"/>
      <w:bookmarkEnd w:id="7"/>
      <w:bookmarkEnd w:id="6"/>
      <w:bookmarkEnd w:id="5"/>
      <w:bookmarkEnd w:id="4"/>
      <w:bookmarkEnd w:id="3"/>
      <w:bookmarkEnd w:id="2"/>
      <w:bookmarkEnd w:id="1"/>
      <w:r>
        <w:rPr>
          <w:rFonts w:hint="eastAsia"/>
        </w:rPr>
        <w:lastRenderedPageBreak/>
        <w:t>前言</w:t>
      </w:r>
      <w:bookmarkEnd w:id="11"/>
    </w:p>
    <w:p w14:paraId="47B5C28B" w14:textId="75F8BDD2" w:rsidR="00F73C6D" w:rsidRDefault="000C250F" w:rsidP="00F73C6D">
      <w:pPr>
        <w:pStyle w:val="1e"/>
        <w:ind w:firstLineChars="200" w:firstLine="420"/>
      </w:pPr>
      <w:r>
        <w:rPr>
          <w:rFonts w:hint="eastAsia"/>
        </w:rPr>
        <w:t>鲲鹏云是“华为云鲲鹏云”的简称，</w:t>
      </w:r>
      <w:r w:rsidR="00F73C6D">
        <w:rPr>
          <w:rFonts w:hint="eastAsia"/>
        </w:rPr>
        <w:t>本实验手册是基于</w:t>
      </w:r>
      <w:r w:rsidR="00A73422">
        <w:rPr>
          <w:rFonts w:hint="eastAsia"/>
        </w:rPr>
        <w:t>鲲鹏云弹性云服务器（</w:t>
      </w:r>
      <w:r w:rsidR="00A73422">
        <w:rPr>
          <w:rFonts w:hint="eastAsia"/>
        </w:rPr>
        <w:t>ECS</w:t>
      </w:r>
      <w:r w:rsidR="00A73422">
        <w:rPr>
          <w:rFonts w:hint="eastAsia"/>
        </w:rPr>
        <w:t>）</w:t>
      </w:r>
      <w:r w:rsidR="00F73C6D">
        <w:rPr>
          <w:rFonts w:hint="eastAsia"/>
        </w:rPr>
        <w:t>的</w:t>
      </w:r>
      <w:r w:rsidR="00F73C6D">
        <w:t>openEuler</w:t>
      </w:r>
      <w:r w:rsidR="00F73C6D">
        <w:rPr>
          <w:rFonts w:hint="eastAsia"/>
        </w:rPr>
        <w:t>操作系统内核编程实验手册，包括了</w:t>
      </w:r>
      <w:r w:rsidR="00A73422">
        <w:rPr>
          <w:rFonts w:hint="eastAsia"/>
        </w:rPr>
        <w:t>内核编译、</w:t>
      </w:r>
      <w:r w:rsidR="00F73C6D">
        <w:rPr>
          <w:rFonts w:hint="eastAsia"/>
        </w:rPr>
        <w:t>内存管理、进程管理、中断异常管理、内核时间管理、设备管理、文件管理以及网络管理等内核相关实验。</w:t>
      </w:r>
    </w:p>
    <w:p w14:paraId="22F52617" w14:textId="77777777" w:rsidR="00F73C6D" w:rsidRDefault="00F73C6D" w:rsidP="00F73C6D">
      <w:pPr>
        <w:pStyle w:val="1e"/>
        <w:ind w:firstLineChars="200" w:firstLine="420"/>
      </w:pPr>
      <w:r>
        <w:rPr>
          <w:rFonts w:hint="eastAsia"/>
        </w:rPr>
        <w:t>本实验手册不仅包含实验步骤，还在每章简要介绍了实验相关的原理和背景知识，以便读者能更好地理解操作系统内核的原理并进行实验。</w:t>
      </w:r>
    </w:p>
    <w:p w14:paraId="31C300CC" w14:textId="77777777" w:rsidR="00F73C6D" w:rsidRDefault="00F73C6D" w:rsidP="00F73C6D">
      <w:pPr>
        <w:pStyle w:val="1e"/>
        <w:rPr>
          <w:i/>
          <w:iCs/>
          <w:color w:val="0000FF"/>
          <w:kern w:val="2"/>
        </w:rPr>
      </w:pPr>
      <w:bookmarkStart w:id="13" w:name="_Toc437504220"/>
      <w:bookmarkStart w:id="14" w:name="_Toc466755569"/>
      <w:r>
        <w:rPr>
          <w:rFonts w:hint="eastAsia"/>
        </w:rPr>
        <w:t>一、实验</w:t>
      </w:r>
      <w:bookmarkEnd w:id="13"/>
      <w:r>
        <w:rPr>
          <w:rFonts w:hint="eastAsia"/>
        </w:rPr>
        <w:t>网络环境介绍</w:t>
      </w:r>
      <w:bookmarkEnd w:id="14"/>
    </w:p>
    <w:p w14:paraId="3091D273" w14:textId="77777777" w:rsidR="00921088" w:rsidRDefault="00921088" w:rsidP="00921088">
      <w:pPr>
        <w:pStyle w:val="1e"/>
      </w:pPr>
    </w:p>
    <w:p w14:paraId="65434B4F" w14:textId="77777777" w:rsidR="00921088" w:rsidRDefault="00921088" w:rsidP="00921088">
      <w:pPr>
        <w:pStyle w:val="1e"/>
      </w:pPr>
      <w:r>
        <w:rPr>
          <w:noProof/>
        </w:rPr>
        <mc:AlternateContent>
          <mc:Choice Requires="wps">
            <w:drawing>
              <wp:anchor distT="0" distB="0" distL="114300" distR="114300" simplePos="0" relativeHeight="251685376" behindDoc="0" locked="0" layoutInCell="1" allowOverlap="1" wp14:anchorId="181E1B59" wp14:editId="560BED1D">
                <wp:simplePos x="0" y="0"/>
                <wp:positionH relativeFrom="column">
                  <wp:posOffset>2462022</wp:posOffset>
                </wp:positionH>
                <wp:positionV relativeFrom="paragraph">
                  <wp:posOffset>5994</wp:posOffset>
                </wp:positionV>
                <wp:extent cx="2816225" cy="1828800"/>
                <wp:effectExtent l="0" t="0" r="22225" b="19050"/>
                <wp:wrapNone/>
                <wp:docPr id="90" name="Rectangle 90"/>
                <wp:cNvGraphicFramePr/>
                <a:graphic xmlns:a="http://schemas.openxmlformats.org/drawingml/2006/main">
                  <a:graphicData uri="http://schemas.microsoft.com/office/word/2010/wordprocessingShape">
                    <wps:wsp>
                      <wps:cNvSpPr/>
                      <wps:spPr>
                        <a:xfrm>
                          <a:off x="0" y="0"/>
                          <a:ext cx="2816225" cy="1828800"/>
                        </a:xfrm>
                        <a:prstGeom prst="rect">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17DD7D" id="Rectangle 90" o:spid="_x0000_s1026" style="position:absolute;left:0;text-align:left;margin-left:193.85pt;margin-top:.45pt;width:221.75pt;height:2in;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" filled="f" strokecolor="#243f60 [1604]" strokeweight="2pt"/>
            </w:pict>
          </mc:Fallback>
        </mc:AlternateContent>
      </w:r>
    </w:p>
    <w:p w14:paraId="61AD051E" w14:textId="77777777" w:rsidR="00921088" w:rsidRDefault="00921088" w:rsidP="00921088">
      <w:pPr>
        <w:pStyle w:val="1e"/>
      </w:pPr>
      <w:r w:rsidRPr="0002736E">
        <w:rPr>
          <w:noProof/>
        </w:rPr>
        <mc:AlternateContent>
          <mc:Choice Requires="wps">
            <w:drawing>
              <wp:anchor distT="0" distB="0" distL="114300" distR="114300" simplePos="0" relativeHeight="251678208" behindDoc="0" locked="0" layoutInCell="1" allowOverlap="1" wp14:anchorId="22944BD3" wp14:editId="2E2DB2C6">
                <wp:simplePos x="0" y="0"/>
                <wp:positionH relativeFrom="column">
                  <wp:posOffset>3519170</wp:posOffset>
                </wp:positionH>
                <wp:positionV relativeFrom="paragraph">
                  <wp:posOffset>58116</wp:posOffset>
                </wp:positionV>
                <wp:extent cx="312657" cy="349159"/>
                <wp:effectExtent l="0" t="0" r="0" b="0"/>
                <wp:wrapNone/>
                <wp:docPr id="82"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12657" cy="349159"/>
                        </a:xfrm>
                        <a:custGeom>
                          <a:avLst/>
                          <a:gdLst>
                            <a:gd name="T0" fmla="*/ 118 w 160"/>
                            <a:gd name="T1" fmla="*/ 22 h 176"/>
                            <a:gd name="T2" fmla="*/ 80 w 160"/>
                            <a:gd name="T3" fmla="*/ 0 h 176"/>
                            <a:gd name="T4" fmla="*/ 80 w 160"/>
                            <a:gd name="T5" fmla="*/ 0 h 176"/>
                            <a:gd name="T6" fmla="*/ 42 w 160"/>
                            <a:gd name="T7" fmla="*/ 22 h 176"/>
                            <a:gd name="T8" fmla="*/ 0 w 160"/>
                            <a:gd name="T9" fmla="*/ 47 h 176"/>
                            <a:gd name="T10" fmla="*/ 74 w 160"/>
                            <a:gd name="T11" fmla="*/ 175 h 176"/>
                            <a:gd name="T12" fmla="*/ 86 w 160"/>
                            <a:gd name="T13" fmla="*/ 175 h 176"/>
                            <a:gd name="T14" fmla="*/ 160 w 160"/>
                            <a:gd name="T15" fmla="*/ 47 h 176"/>
                            <a:gd name="T16" fmla="*/ 136 w 160"/>
                            <a:gd name="T17" fmla="*/ 119 h 176"/>
                            <a:gd name="T18" fmla="*/ 80 w 160"/>
                            <a:gd name="T19" fmla="*/ 168 h 176"/>
                            <a:gd name="T20" fmla="*/ 24 w 160"/>
                            <a:gd name="T21" fmla="*/ 119 h 176"/>
                            <a:gd name="T22" fmla="*/ 11 w 160"/>
                            <a:gd name="T23" fmla="*/ 42 h 176"/>
                            <a:gd name="T24" fmla="*/ 46 w 160"/>
                            <a:gd name="T25" fmla="*/ 29 h 176"/>
                            <a:gd name="T26" fmla="*/ 76 w 160"/>
                            <a:gd name="T27" fmla="*/ 9 h 176"/>
                            <a:gd name="T28" fmla="*/ 80 w 160"/>
                            <a:gd name="T29" fmla="*/ 9 h 176"/>
                            <a:gd name="T30" fmla="*/ 80 w 160"/>
                            <a:gd name="T31" fmla="*/ 9 h 176"/>
                            <a:gd name="T32" fmla="*/ 86 w 160"/>
                            <a:gd name="T33" fmla="*/ 11 h 176"/>
                            <a:gd name="T34" fmla="*/ 146 w 160"/>
                            <a:gd name="T35" fmla="*/ 41 h 176"/>
                            <a:gd name="T36" fmla="*/ 152 w 160"/>
                            <a:gd name="T37" fmla="*/ 46 h 176"/>
                            <a:gd name="T38" fmla="*/ 119 w 160"/>
                            <a:gd name="T39" fmla="*/ 59 h 176"/>
                            <a:gd name="T40" fmla="*/ 80 w 160"/>
                            <a:gd name="T41" fmla="*/ 42 h 176"/>
                            <a:gd name="T42" fmla="*/ 41 w 160"/>
                            <a:gd name="T43" fmla="*/ 59 h 176"/>
                            <a:gd name="T44" fmla="*/ 38 w 160"/>
                            <a:gd name="T45" fmla="*/ 71 h 176"/>
                            <a:gd name="T46" fmla="*/ 78 w 160"/>
                            <a:gd name="T47" fmla="*/ 135 h 176"/>
                            <a:gd name="T48" fmla="*/ 82 w 160"/>
                            <a:gd name="T49" fmla="*/ 135 h 176"/>
                            <a:gd name="T50" fmla="*/ 122 w 160"/>
                            <a:gd name="T51" fmla="*/ 71 h 176"/>
                            <a:gd name="T52" fmla="*/ 119 w 160"/>
                            <a:gd name="T53" fmla="*/ 59 h 176"/>
                            <a:gd name="T54" fmla="*/ 81 w 160"/>
                            <a:gd name="T55" fmla="*/ 131 h 176"/>
                            <a:gd name="T56" fmla="*/ 80 w 160"/>
                            <a:gd name="T57" fmla="*/ 131 h 176"/>
                            <a:gd name="T58" fmla="*/ 47 w 160"/>
                            <a:gd name="T59" fmla="*/ 93 h 176"/>
                            <a:gd name="T60" fmla="*/ 113 w 160"/>
                            <a:gd name="T61" fmla="*/ 93 h 176"/>
                            <a:gd name="T62" fmla="*/ 115 w 160"/>
                            <a:gd name="T63" fmla="*/ 88 h 176"/>
                            <a:gd name="T64" fmla="*/ 45 w 160"/>
                            <a:gd name="T65" fmla="*/ 88 h 176"/>
                            <a:gd name="T66" fmla="*/ 80 w 160"/>
                            <a:gd name="T67" fmla="*/ 91 h 176"/>
                            <a:gd name="T68" fmla="*/ 115 w 160"/>
                            <a:gd name="T69" fmla="*/ 88 h 176"/>
                            <a:gd name="T70" fmla="*/ 118 w 160"/>
                            <a:gd name="T71" fmla="*/ 70 h 176"/>
                            <a:gd name="T72" fmla="*/ 42 w 160"/>
                            <a:gd name="T73" fmla="*/ 70 h 176"/>
                            <a:gd name="T74" fmla="*/ 43 w 160"/>
                            <a:gd name="T75" fmla="*/ 63 h 176"/>
                            <a:gd name="T76" fmla="*/ 80 w 160"/>
                            <a:gd name="T77" fmla="*/ 46 h 176"/>
                            <a:gd name="T78" fmla="*/ 118 w 160"/>
                            <a:gd name="T79" fmla="*/ 63 h 176"/>
                            <a:gd name="T80" fmla="*/ 118 w 160"/>
                            <a:gd name="T81" fmla="*/ 7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60" h="176">
                              <a:moveTo>
                                <a:pt x="151" y="34"/>
                              </a:moveTo>
                              <a:cubicBezTo>
                                <a:pt x="143" y="32"/>
                                <a:pt x="126" y="26"/>
                                <a:pt x="118" y="22"/>
                              </a:cubicBezTo>
                              <a:cubicBezTo>
                                <a:pt x="101" y="13"/>
                                <a:pt x="95" y="8"/>
                                <a:pt x="88" y="3"/>
                              </a:cubicBezTo>
                              <a:cubicBezTo>
                                <a:pt x="86" y="1"/>
                                <a:pt x="83" y="0"/>
                                <a:pt x="80" y="0"/>
                              </a:cubicBezTo>
                              <a:cubicBezTo>
                                <a:pt x="80" y="0"/>
                                <a:pt x="80" y="1"/>
                                <a:pt x="80" y="1"/>
                              </a:cubicBezTo>
                              <a:cubicBezTo>
                                <a:pt x="80" y="1"/>
                                <a:pt x="80" y="0"/>
                                <a:pt x="80" y="0"/>
                              </a:cubicBezTo>
                              <a:cubicBezTo>
                                <a:pt x="77" y="0"/>
                                <a:pt x="74" y="1"/>
                                <a:pt x="72" y="3"/>
                              </a:cubicBezTo>
                              <a:cubicBezTo>
                                <a:pt x="65" y="8"/>
                                <a:pt x="59" y="13"/>
                                <a:pt x="42" y="22"/>
                              </a:cubicBezTo>
                              <a:cubicBezTo>
                                <a:pt x="34" y="26"/>
                                <a:pt x="17" y="32"/>
                                <a:pt x="9" y="34"/>
                              </a:cubicBezTo>
                              <a:cubicBezTo>
                                <a:pt x="3" y="36"/>
                                <a:pt x="0" y="41"/>
                                <a:pt x="0" y="47"/>
                              </a:cubicBezTo>
                              <a:cubicBezTo>
                                <a:pt x="2" y="65"/>
                                <a:pt x="6" y="101"/>
                                <a:pt x="17" y="122"/>
                              </a:cubicBezTo>
                              <a:cubicBezTo>
                                <a:pt x="30" y="147"/>
                                <a:pt x="61" y="167"/>
                                <a:pt x="74" y="175"/>
                              </a:cubicBezTo>
                              <a:cubicBezTo>
                                <a:pt x="76" y="176"/>
                                <a:pt x="78" y="176"/>
                                <a:pt x="80" y="176"/>
                              </a:cubicBezTo>
                              <a:cubicBezTo>
                                <a:pt x="82" y="176"/>
                                <a:pt x="84" y="176"/>
                                <a:pt x="86" y="175"/>
                              </a:cubicBezTo>
                              <a:cubicBezTo>
                                <a:pt x="99" y="167"/>
                                <a:pt x="131" y="147"/>
                                <a:pt x="143" y="122"/>
                              </a:cubicBezTo>
                              <a:cubicBezTo>
                                <a:pt x="154" y="101"/>
                                <a:pt x="158" y="65"/>
                                <a:pt x="160" y="47"/>
                              </a:cubicBezTo>
                              <a:cubicBezTo>
                                <a:pt x="160" y="41"/>
                                <a:pt x="157" y="36"/>
                                <a:pt x="151" y="34"/>
                              </a:cubicBezTo>
                              <a:moveTo>
                                <a:pt x="136" y="119"/>
                              </a:moveTo>
                              <a:cubicBezTo>
                                <a:pt x="128" y="135"/>
                                <a:pt x="110" y="151"/>
                                <a:pt x="82" y="168"/>
                              </a:cubicBezTo>
                              <a:cubicBezTo>
                                <a:pt x="81" y="168"/>
                                <a:pt x="81" y="168"/>
                                <a:pt x="80" y="168"/>
                              </a:cubicBezTo>
                              <a:cubicBezTo>
                                <a:pt x="79" y="168"/>
                                <a:pt x="79" y="168"/>
                                <a:pt x="78" y="168"/>
                              </a:cubicBezTo>
                              <a:cubicBezTo>
                                <a:pt x="50" y="151"/>
                                <a:pt x="32" y="135"/>
                                <a:pt x="24" y="119"/>
                              </a:cubicBezTo>
                              <a:cubicBezTo>
                                <a:pt x="13" y="97"/>
                                <a:pt x="9" y="58"/>
                                <a:pt x="8" y="46"/>
                              </a:cubicBezTo>
                              <a:cubicBezTo>
                                <a:pt x="8" y="43"/>
                                <a:pt x="10" y="42"/>
                                <a:pt x="11" y="42"/>
                              </a:cubicBezTo>
                              <a:cubicBezTo>
                                <a:pt x="14" y="41"/>
                                <a:pt x="14" y="41"/>
                                <a:pt x="14" y="41"/>
                              </a:cubicBezTo>
                              <a:cubicBezTo>
                                <a:pt x="24" y="38"/>
                                <a:pt x="38" y="33"/>
                                <a:pt x="46" y="29"/>
                              </a:cubicBezTo>
                              <a:cubicBezTo>
                                <a:pt x="61" y="21"/>
                                <a:pt x="68" y="16"/>
                                <a:pt x="74" y="11"/>
                              </a:cubicBezTo>
                              <a:cubicBezTo>
                                <a:pt x="75" y="11"/>
                                <a:pt x="76" y="10"/>
                                <a:pt x="76" y="9"/>
                              </a:cubicBezTo>
                              <a:cubicBezTo>
                                <a:pt x="77" y="9"/>
                                <a:pt x="78" y="9"/>
                                <a:pt x="80" y="9"/>
                              </a:cubicBezTo>
                              <a:cubicBezTo>
                                <a:pt x="80" y="9"/>
                                <a:pt x="80" y="9"/>
                                <a:pt x="80" y="9"/>
                              </a:cubicBezTo>
                              <a:cubicBezTo>
                                <a:pt x="80" y="9"/>
                                <a:pt x="80" y="9"/>
                                <a:pt x="80" y="9"/>
                              </a:cubicBezTo>
                              <a:cubicBezTo>
                                <a:pt x="80" y="9"/>
                                <a:pt x="80" y="9"/>
                                <a:pt x="80" y="9"/>
                              </a:cubicBezTo>
                              <a:cubicBezTo>
                                <a:pt x="82" y="9"/>
                                <a:pt x="83" y="9"/>
                                <a:pt x="84" y="9"/>
                              </a:cubicBezTo>
                              <a:cubicBezTo>
                                <a:pt x="84" y="10"/>
                                <a:pt x="85" y="11"/>
                                <a:pt x="86" y="11"/>
                              </a:cubicBezTo>
                              <a:cubicBezTo>
                                <a:pt x="92" y="16"/>
                                <a:pt x="99" y="21"/>
                                <a:pt x="114" y="29"/>
                              </a:cubicBezTo>
                              <a:cubicBezTo>
                                <a:pt x="122" y="33"/>
                                <a:pt x="136" y="38"/>
                                <a:pt x="146" y="41"/>
                              </a:cubicBezTo>
                              <a:cubicBezTo>
                                <a:pt x="149" y="42"/>
                                <a:pt x="149" y="42"/>
                                <a:pt x="149" y="42"/>
                              </a:cubicBezTo>
                              <a:cubicBezTo>
                                <a:pt x="150" y="42"/>
                                <a:pt x="152" y="43"/>
                                <a:pt x="152" y="46"/>
                              </a:cubicBezTo>
                              <a:cubicBezTo>
                                <a:pt x="151" y="58"/>
                                <a:pt x="147" y="97"/>
                                <a:pt x="136" y="119"/>
                              </a:cubicBezTo>
                              <a:moveTo>
                                <a:pt x="119" y="59"/>
                              </a:moveTo>
                              <a:cubicBezTo>
                                <a:pt x="105" y="56"/>
                                <a:pt x="91" y="49"/>
                                <a:pt x="84" y="43"/>
                              </a:cubicBezTo>
                              <a:cubicBezTo>
                                <a:pt x="83" y="42"/>
                                <a:pt x="81" y="42"/>
                                <a:pt x="80" y="42"/>
                              </a:cubicBezTo>
                              <a:cubicBezTo>
                                <a:pt x="80" y="42"/>
                                <a:pt x="78" y="42"/>
                                <a:pt x="76" y="43"/>
                              </a:cubicBezTo>
                              <a:cubicBezTo>
                                <a:pt x="70" y="49"/>
                                <a:pt x="56" y="56"/>
                                <a:pt x="41" y="59"/>
                              </a:cubicBezTo>
                              <a:cubicBezTo>
                                <a:pt x="39" y="60"/>
                                <a:pt x="37" y="64"/>
                                <a:pt x="38" y="66"/>
                              </a:cubicBezTo>
                              <a:cubicBezTo>
                                <a:pt x="38" y="67"/>
                                <a:pt x="38" y="69"/>
                                <a:pt x="38" y="71"/>
                              </a:cubicBezTo>
                              <a:cubicBezTo>
                                <a:pt x="39" y="81"/>
                                <a:pt x="41" y="97"/>
                                <a:pt x="51" y="110"/>
                              </a:cubicBezTo>
                              <a:cubicBezTo>
                                <a:pt x="58" y="120"/>
                                <a:pt x="69" y="130"/>
                                <a:pt x="78" y="135"/>
                              </a:cubicBezTo>
                              <a:cubicBezTo>
                                <a:pt x="79" y="135"/>
                                <a:pt x="79" y="135"/>
                                <a:pt x="80" y="135"/>
                              </a:cubicBezTo>
                              <a:cubicBezTo>
                                <a:pt x="82" y="135"/>
                                <a:pt x="82" y="135"/>
                                <a:pt x="82" y="135"/>
                              </a:cubicBezTo>
                              <a:cubicBezTo>
                                <a:pt x="92" y="130"/>
                                <a:pt x="103" y="120"/>
                                <a:pt x="110" y="110"/>
                              </a:cubicBezTo>
                              <a:cubicBezTo>
                                <a:pt x="119" y="97"/>
                                <a:pt x="121" y="81"/>
                                <a:pt x="122" y="71"/>
                              </a:cubicBezTo>
                              <a:cubicBezTo>
                                <a:pt x="122" y="69"/>
                                <a:pt x="122" y="67"/>
                                <a:pt x="122" y="66"/>
                              </a:cubicBezTo>
                              <a:cubicBezTo>
                                <a:pt x="123" y="64"/>
                                <a:pt x="122" y="60"/>
                                <a:pt x="119" y="59"/>
                              </a:cubicBezTo>
                              <a:moveTo>
                                <a:pt x="106" y="108"/>
                              </a:moveTo>
                              <a:cubicBezTo>
                                <a:pt x="100" y="117"/>
                                <a:pt x="89" y="126"/>
                                <a:pt x="81" y="131"/>
                              </a:cubicBezTo>
                              <a:cubicBezTo>
                                <a:pt x="81" y="131"/>
                                <a:pt x="81" y="131"/>
                                <a:pt x="80" y="131"/>
                              </a:cubicBezTo>
                              <a:cubicBezTo>
                                <a:pt x="80" y="131"/>
                                <a:pt x="80" y="131"/>
                                <a:pt x="80" y="131"/>
                              </a:cubicBezTo>
                              <a:cubicBezTo>
                                <a:pt x="71" y="126"/>
                                <a:pt x="61" y="117"/>
                                <a:pt x="54" y="108"/>
                              </a:cubicBezTo>
                              <a:cubicBezTo>
                                <a:pt x="51" y="103"/>
                                <a:pt x="48" y="98"/>
                                <a:pt x="47" y="93"/>
                              </a:cubicBezTo>
                              <a:cubicBezTo>
                                <a:pt x="80" y="108"/>
                                <a:pt x="80" y="108"/>
                                <a:pt x="80" y="108"/>
                              </a:cubicBezTo>
                              <a:cubicBezTo>
                                <a:pt x="113" y="93"/>
                                <a:pt x="113" y="93"/>
                                <a:pt x="113" y="93"/>
                              </a:cubicBezTo>
                              <a:cubicBezTo>
                                <a:pt x="112" y="98"/>
                                <a:pt x="109" y="103"/>
                                <a:pt x="106" y="108"/>
                              </a:cubicBezTo>
                              <a:moveTo>
                                <a:pt x="115" y="88"/>
                              </a:moveTo>
                              <a:cubicBezTo>
                                <a:pt x="80" y="103"/>
                                <a:pt x="80" y="103"/>
                                <a:pt x="80" y="103"/>
                              </a:cubicBezTo>
                              <a:cubicBezTo>
                                <a:pt x="45" y="88"/>
                                <a:pt x="45" y="88"/>
                                <a:pt x="45" y="88"/>
                              </a:cubicBezTo>
                              <a:cubicBezTo>
                                <a:pt x="44" y="84"/>
                                <a:pt x="43" y="79"/>
                                <a:pt x="43" y="75"/>
                              </a:cubicBezTo>
                              <a:cubicBezTo>
                                <a:pt x="80" y="91"/>
                                <a:pt x="80" y="91"/>
                                <a:pt x="80" y="91"/>
                              </a:cubicBezTo>
                              <a:cubicBezTo>
                                <a:pt x="117" y="75"/>
                                <a:pt x="117" y="75"/>
                                <a:pt x="117" y="75"/>
                              </a:cubicBezTo>
                              <a:cubicBezTo>
                                <a:pt x="117" y="79"/>
                                <a:pt x="116" y="84"/>
                                <a:pt x="115" y="88"/>
                              </a:cubicBezTo>
                              <a:moveTo>
                                <a:pt x="118" y="70"/>
                              </a:moveTo>
                              <a:cubicBezTo>
                                <a:pt x="118" y="70"/>
                                <a:pt x="118" y="70"/>
                                <a:pt x="118" y="70"/>
                              </a:cubicBezTo>
                              <a:cubicBezTo>
                                <a:pt x="80" y="86"/>
                                <a:pt x="80" y="86"/>
                                <a:pt x="80" y="86"/>
                              </a:cubicBezTo>
                              <a:cubicBezTo>
                                <a:pt x="42" y="70"/>
                                <a:pt x="42" y="70"/>
                                <a:pt x="42" y="70"/>
                              </a:cubicBezTo>
                              <a:cubicBezTo>
                                <a:pt x="42" y="69"/>
                                <a:pt x="42" y="67"/>
                                <a:pt x="42" y="65"/>
                              </a:cubicBezTo>
                              <a:cubicBezTo>
                                <a:pt x="42" y="65"/>
                                <a:pt x="42" y="64"/>
                                <a:pt x="43" y="63"/>
                              </a:cubicBezTo>
                              <a:cubicBezTo>
                                <a:pt x="58" y="60"/>
                                <a:pt x="72" y="53"/>
                                <a:pt x="79" y="46"/>
                              </a:cubicBezTo>
                              <a:cubicBezTo>
                                <a:pt x="79" y="46"/>
                                <a:pt x="80" y="46"/>
                                <a:pt x="80" y="46"/>
                              </a:cubicBezTo>
                              <a:cubicBezTo>
                                <a:pt x="81" y="46"/>
                                <a:pt x="81" y="46"/>
                                <a:pt x="81" y="46"/>
                              </a:cubicBezTo>
                              <a:cubicBezTo>
                                <a:pt x="88" y="52"/>
                                <a:pt x="102" y="60"/>
                                <a:pt x="118" y="63"/>
                              </a:cubicBezTo>
                              <a:cubicBezTo>
                                <a:pt x="118" y="64"/>
                                <a:pt x="118" y="65"/>
                                <a:pt x="118" y="65"/>
                              </a:cubicBezTo>
                              <a:cubicBezTo>
                                <a:pt x="118" y="67"/>
                                <a:pt x="118" y="68"/>
                                <a:pt x="118" y="70"/>
                              </a:cubicBez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a:graphicData>
                </a:graphic>
              </wp:anchor>
            </w:drawing>
          </mc:Choice>
          <mc:Fallback>
            <w:pict>
              <v:shape w14:anchorId="15D3E7AF" id="Freeform 25" o:spid="_x0000_s1026" style="position:absolute;left:0;text-align:left;margin-left:277.1pt;margin-top:4.6pt;width:24.6pt;height:27.5pt;z-index:251678208;visibility:visible;mso-wrap-style:square;mso-wrap-distance-left:9pt;mso-wrap-distance-top:0;mso-wrap-distance-right:9pt;mso-wrap-distance-bottom:0;mso-position-horizontal:absolute;mso-position-horizontal-relative:text;mso-position-vertical:absolute;mso-position-vertical-relative:text;v-text-anchor:top" coordsize="16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" path="m151,34c143,32,126,26,118,22,101,13,95,8,88,3,86,1,83,,80,v,,,1,,1c80,1,80,,80,,77,,74,1,72,3,65,8,59,13,42,22,34,26,17,32,9,34,3,36,,41,,47v2,18,6,54,17,75c30,147,61,167,74,175v2,1,4,1,6,1c82,176,84,176,86,175v13,-8,45,-28,57,-53c154,101,158,65,160,47v,-6,-3,-11,-9,-13m136,119v-8,16,-26,32,-54,49c81,168,81,168,80,168v-1,,-1,,-2,c50,151,32,135,24,119,13,97,9,58,8,46v,-3,2,-4,3,-4c14,41,14,41,14,41,24,38,38,33,46,29,61,21,68,16,74,11v1,,2,-1,2,-2c77,9,78,9,80,9v,,,,,c80,9,80,9,80,9v,,,,,c82,9,83,9,84,9v,1,1,2,2,2c92,16,99,21,114,29v8,4,22,9,32,12c149,42,149,42,149,42v1,,3,1,3,4c151,58,147,97,136,119m119,59c105,56,91,49,84,43,83,42,81,42,80,42v,,-2,,-4,1c70,49,56,56,41,59v-2,1,-4,5,-3,7c38,67,38,69,38,71v1,10,3,26,13,39c58,120,69,130,78,135v1,,1,,2,c82,135,82,135,82,135v10,-5,21,-15,28,-25c119,97,121,81,122,71v,-2,,-4,,-5c123,64,122,60,119,59t-13,49c100,117,89,126,81,131v,,,,-1,c80,131,80,131,80,131,71,126,61,117,54,108,51,103,48,98,47,93v33,15,33,15,33,15c113,93,113,93,113,93v-1,5,-4,10,-7,15m115,88c80,103,80,103,80,103,45,88,45,88,45,88,44,84,43,79,43,75,80,91,80,91,80,91,117,75,117,75,117,75v,4,-1,9,-2,13m118,70v,,,,,c80,86,80,86,80,86,42,70,42,70,42,70v,-1,,-3,,-5c42,65,42,64,43,63,58,60,72,53,79,46v,,1,,1,c81,46,81,46,81,46v7,6,21,14,37,17c118,64,118,65,118,65v,2,,3,,5e" fillcolor="black" stroked="f">
                <v:path arrowok="t" o:connecttype="custom" o:connectlocs="230585,43645;156329,0;156329,0;82072,43645;0,93241;144604,347175;168053,347175;312657,93241;265758,236079;156329,333288;46899,236079;21495,83322;89889,57532;148512,17855;156329,17855;156329,17855;168053,21822;285300,81338;297024,91257;232539,117048;156329,83322;80118,117048;74256,140854;152420,267821;160237,267821;238401,140854;232539,117048;158283,259885;156329,259885;91843,184499;220814,184499;224722,174580;87935,174580;156329,180531;224722,174580;230585,138870;82072,138870;84027,124983;156329,91257;230585,124983;230585,138870" o:connectangles="0,0,0,0,0,0,0,0,0,0,0,0,0,0,0,0,0,0,0,0,0,0,0,0,0,0,0,0,0,0,0,0,0,0,0,0,0,0,0,0,0"/>
                <o:lock v:ext="edit" verticies="t"/>
              </v:shape>
            </w:pict>
          </mc:Fallback>
        </mc:AlternateContent>
      </w:r>
    </w:p>
    <w:p w14:paraId="45AA2D8F" w14:textId="77777777" w:rsidR="00921088" w:rsidRDefault="00921088" w:rsidP="00921088">
      <w:pPr>
        <w:pStyle w:val="1e"/>
      </w:pPr>
      <w:r>
        <w:rPr>
          <w:noProof/>
        </w:rPr>
        <mc:AlternateContent>
          <mc:Choice Requires="wps">
            <w:drawing>
              <wp:anchor distT="0" distB="0" distL="114300" distR="114300" simplePos="0" relativeHeight="251681280" behindDoc="0" locked="0" layoutInCell="1" allowOverlap="1" wp14:anchorId="2A301698" wp14:editId="11DF95B2">
                <wp:simplePos x="0" y="0"/>
                <wp:positionH relativeFrom="margin">
                  <wp:posOffset>3502053</wp:posOffset>
                </wp:positionH>
                <wp:positionV relativeFrom="paragraph">
                  <wp:posOffset>147210</wp:posOffset>
                </wp:positionV>
                <wp:extent cx="345440" cy="301241"/>
                <wp:effectExtent l="0" t="0" r="0" b="3810"/>
                <wp:wrapNone/>
                <wp:docPr id="86" name="Text Box 86"/>
                <wp:cNvGraphicFramePr/>
                <a:graphic xmlns:a="http://schemas.openxmlformats.org/drawingml/2006/main">
                  <a:graphicData uri="http://schemas.microsoft.com/office/word/2010/wordprocessingShape">
                    <wps:wsp>
                      <wps:cNvSpPr txBox="1"/>
                      <wps:spPr>
                        <a:xfrm>
                          <a:off x="0" y="0"/>
                          <a:ext cx="345440" cy="301241"/>
                        </a:xfrm>
                        <a:prstGeom prst="rect">
                          <a:avLst/>
                        </a:prstGeom>
                        <a:noFill/>
                        <a:ln w="6350">
                          <a:noFill/>
                        </a:ln>
                      </wps:spPr>
                      <wps:txbx>
                        <w:txbxContent>
                          <w:p w14:paraId="1871BB6A"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SG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01698" id="_x0000_t202" coordsize="21600,21600" o:spt="202" path="m,l,21600r21600,l21600,xe">
                <v:stroke joinstyle="miter"/>
                <v:path gradientshapeok="t" o:connecttype="rect"/>
              </v:shapetype>
              <v:shape id="Text Box 86" o:spid="_x0000_s1026" type="#_x0000_t202" style="position:absolute;left:0;text-align:left;margin-left:275.75pt;margin-top:11.6pt;width:27.2pt;height:23.7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" filled="f" stroked="f" strokeweight=".5pt">
                <v:textbox>
                  <w:txbxContent>
                    <w:p w14:paraId="1871BB6A"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SG</w:t>
                      </w:r>
                    </w:p>
                  </w:txbxContent>
                </v:textbox>
                <w10:wrap anchorx="margin"/>
              </v:shape>
            </w:pict>
          </mc:Fallback>
        </mc:AlternateContent>
      </w:r>
    </w:p>
    <w:p w14:paraId="2CA2A2BD" w14:textId="77777777" w:rsidR="00921088" w:rsidRDefault="00921088" w:rsidP="00921088">
      <w:pPr>
        <w:pStyle w:val="1e"/>
      </w:pPr>
      <w:r w:rsidRPr="00A75D9C">
        <w:rPr>
          <w:noProof/>
        </w:rPr>
        <mc:AlternateContent>
          <mc:Choice Requires="wps">
            <w:drawing>
              <wp:anchor distT="0" distB="0" distL="114300" distR="114300" simplePos="0" relativeHeight="251679232" behindDoc="0" locked="0" layoutInCell="1" allowOverlap="1" wp14:anchorId="497E8449" wp14:editId="15A5CE52">
                <wp:simplePos x="0" y="0"/>
                <wp:positionH relativeFrom="margin">
                  <wp:align>center</wp:align>
                </wp:positionH>
                <wp:positionV relativeFrom="paragraph">
                  <wp:posOffset>12065</wp:posOffset>
                </wp:positionV>
                <wp:extent cx="347345" cy="351790"/>
                <wp:effectExtent l="0" t="0" r="0" b="0"/>
                <wp:wrapNone/>
                <wp:docPr id="81"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47345" cy="351790"/>
                        </a:xfrm>
                        <a:custGeom>
                          <a:avLst/>
                          <a:gdLst>
                            <a:gd name="T0" fmla="*/ 88 w 176"/>
                            <a:gd name="T1" fmla="*/ 88 h 176"/>
                            <a:gd name="T2" fmla="*/ 114 w 176"/>
                            <a:gd name="T3" fmla="*/ 88 h 176"/>
                            <a:gd name="T4" fmla="*/ 132 w 176"/>
                            <a:gd name="T5" fmla="*/ 70 h 176"/>
                            <a:gd name="T6" fmla="*/ 114 w 176"/>
                            <a:gd name="T7" fmla="*/ 52 h 176"/>
                            <a:gd name="T8" fmla="*/ 84 w 176"/>
                            <a:gd name="T9" fmla="*/ 52 h 176"/>
                            <a:gd name="T10" fmla="*/ 84 w 176"/>
                            <a:gd name="T11" fmla="*/ 116 h 176"/>
                            <a:gd name="T12" fmla="*/ 88 w 176"/>
                            <a:gd name="T13" fmla="*/ 116 h 176"/>
                            <a:gd name="T14" fmla="*/ 88 w 176"/>
                            <a:gd name="T15" fmla="*/ 88 h 176"/>
                            <a:gd name="T16" fmla="*/ 88 w 176"/>
                            <a:gd name="T17" fmla="*/ 56 h 176"/>
                            <a:gd name="T18" fmla="*/ 114 w 176"/>
                            <a:gd name="T19" fmla="*/ 56 h 176"/>
                            <a:gd name="T20" fmla="*/ 128 w 176"/>
                            <a:gd name="T21" fmla="*/ 70 h 176"/>
                            <a:gd name="T22" fmla="*/ 114 w 176"/>
                            <a:gd name="T23" fmla="*/ 84 h 176"/>
                            <a:gd name="T24" fmla="*/ 88 w 176"/>
                            <a:gd name="T25" fmla="*/ 84 h 176"/>
                            <a:gd name="T26" fmla="*/ 88 w 176"/>
                            <a:gd name="T27" fmla="*/ 56 h 176"/>
                            <a:gd name="T28" fmla="*/ 88 w 176"/>
                            <a:gd name="T29" fmla="*/ 0 h 176"/>
                            <a:gd name="T30" fmla="*/ 0 w 176"/>
                            <a:gd name="T31" fmla="*/ 88 h 176"/>
                            <a:gd name="T32" fmla="*/ 88 w 176"/>
                            <a:gd name="T33" fmla="*/ 176 h 176"/>
                            <a:gd name="T34" fmla="*/ 176 w 176"/>
                            <a:gd name="T35" fmla="*/ 88 h 176"/>
                            <a:gd name="T36" fmla="*/ 88 w 176"/>
                            <a:gd name="T37" fmla="*/ 0 h 176"/>
                            <a:gd name="T38" fmla="*/ 88 w 176"/>
                            <a:gd name="T39" fmla="*/ 168 h 176"/>
                            <a:gd name="T40" fmla="*/ 8 w 176"/>
                            <a:gd name="T41" fmla="*/ 88 h 176"/>
                            <a:gd name="T42" fmla="*/ 88 w 176"/>
                            <a:gd name="T43" fmla="*/ 8 h 176"/>
                            <a:gd name="T44" fmla="*/ 168 w 176"/>
                            <a:gd name="T45" fmla="*/ 88 h 176"/>
                            <a:gd name="T46" fmla="*/ 88 w 176"/>
                            <a:gd name="T47" fmla="*/ 168 h 176"/>
                            <a:gd name="T48" fmla="*/ 64 w 176"/>
                            <a:gd name="T49" fmla="*/ 52 h 176"/>
                            <a:gd name="T50" fmla="*/ 60 w 176"/>
                            <a:gd name="T51" fmla="*/ 52 h 176"/>
                            <a:gd name="T52" fmla="*/ 60 w 176"/>
                            <a:gd name="T53" fmla="*/ 116 h 176"/>
                            <a:gd name="T54" fmla="*/ 64 w 176"/>
                            <a:gd name="T55" fmla="*/ 116 h 176"/>
                            <a:gd name="T56" fmla="*/ 64 w 176"/>
                            <a:gd name="T57" fmla="*/ 52 h 176"/>
                            <a:gd name="T58" fmla="*/ 88 w 176"/>
                            <a:gd name="T59" fmla="*/ 148 h 176"/>
                            <a:gd name="T60" fmla="*/ 46 w 176"/>
                            <a:gd name="T61" fmla="*/ 130 h 176"/>
                            <a:gd name="T62" fmla="*/ 43 w 176"/>
                            <a:gd name="T63" fmla="*/ 133 h 176"/>
                            <a:gd name="T64" fmla="*/ 88 w 176"/>
                            <a:gd name="T65" fmla="*/ 152 h 176"/>
                            <a:gd name="T66" fmla="*/ 134 w 176"/>
                            <a:gd name="T67" fmla="*/ 133 h 176"/>
                            <a:gd name="T68" fmla="*/ 131 w 176"/>
                            <a:gd name="T69" fmla="*/ 130 h 176"/>
                            <a:gd name="T70" fmla="*/ 88 w 176"/>
                            <a:gd name="T71" fmla="*/ 148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76" h="176">
                              <a:moveTo>
                                <a:pt x="88" y="88"/>
                              </a:moveTo>
                              <a:cubicBezTo>
                                <a:pt x="114" y="88"/>
                                <a:pt x="114" y="88"/>
                                <a:pt x="114" y="88"/>
                              </a:cubicBezTo>
                              <a:cubicBezTo>
                                <a:pt x="124" y="88"/>
                                <a:pt x="132" y="80"/>
                                <a:pt x="132" y="70"/>
                              </a:cubicBezTo>
                              <a:cubicBezTo>
                                <a:pt x="132" y="60"/>
                                <a:pt x="124" y="52"/>
                                <a:pt x="114" y="52"/>
                              </a:cubicBezTo>
                              <a:cubicBezTo>
                                <a:pt x="84" y="52"/>
                                <a:pt x="84" y="52"/>
                                <a:pt x="84" y="52"/>
                              </a:cubicBezTo>
                              <a:cubicBezTo>
                                <a:pt x="84" y="116"/>
                                <a:pt x="84" y="116"/>
                                <a:pt x="84" y="116"/>
                              </a:cubicBezTo>
                              <a:cubicBezTo>
                                <a:pt x="88" y="116"/>
                                <a:pt x="88" y="116"/>
                                <a:pt x="88" y="116"/>
                              </a:cubicBezTo>
                              <a:lnTo>
                                <a:pt x="88" y="88"/>
                              </a:lnTo>
                              <a:close/>
                              <a:moveTo>
                                <a:pt x="88" y="56"/>
                              </a:moveTo>
                              <a:cubicBezTo>
                                <a:pt x="114" y="56"/>
                                <a:pt x="114" y="56"/>
                                <a:pt x="114" y="56"/>
                              </a:cubicBezTo>
                              <a:cubicBezTo>
                                <a:pt x="122" y="56"/>
                                <a:pt x="128" y="62"/>
                                <a:pt x="128" y="70"/>
                              </a:cubicBezTo>
                              <a:cubicBezTo>
                                <a:pt x="128" y="78"/>
                                <a:pt x="122" y="84"/>
                                <a:pt x="114" y="84"/>
                              </a:cubicBezTo>
                              <a:cubicBezTo>
                                <a:pt x="88" y="84"/>
                                <a:pt x="88" y="84"/>
                                <a:pt x="88" y="84"/>
                              </a:cubicBezTo>
                              <a:lnTo>
                                <a:pt x="88" y="56"/>
                              </a:lnTo>
                              <a:close/>
                              <a:moveTo>
                                <a:pt x="88" y="0"/>
                              </a:moveTo>
                              <a:cubicBezTo>
                                <a:pt x="39" y="0"/>
                                <a:pt x="0" y="39"/>
                                <a:pt x="0" y="88"/>
                              </a:cubicBezTo>
                              <a:cubicBezTo>
                                <a:pt x="0" y="136"/>
                                <a:pt x="39" y="176"/>
                                <a:pt x="88" y="176"/>
                              </a:cubicBezTo>
                              <a:cubicBezTo>
                                <a:pt x="137" y="176"/>
                                <a:pt x="176" y="136"/>
                                <a:pt x="176" y="88"/>
                              </a:cubicBezTo>
                              <a:cubicBezTo>
                                <a:pt x="176" y="39"/>
                                <a:pt x="137" y="0"/>
                                <a:pt x="88" y="0"/>
                              </a:cubicBezTo>
                              <a:moveTo>
                                <a:pt x="88" y="168"/>
                              </a:moveTo>
                              <a:cubicBezTo>
                                <a:pt x="44" y="168"/>
                                <a:pt x="8" y="132"/>
                                <a:pt x="8" y="88"/>
                              </a:cubicBezTo>
                              <a:cubicBezTo>
                                <a:pt x="8" y="44"/>
                                <a:pt x="44" y="8"/>
                                <a:pt x="88" y="8"/>
                              </a:cubicBezTo>
                              <a:cubicBezTo>
                                <a:pt x="132" y="8"/>
                                <a:pt x="168" y="44"/>
                                <a:pt x="168" y="88"/>
                              </a:cubicBezTo>
                              <a:cubicBezTo>
                                <a:pt x="168" y="132"/>
                                <a:pt x="132" y="168"/>
                                <a:pt x="88" y="168"/>
                              </a:cubicBezTo>
                              <a:moveTo>
                                <a:pt x="64" y="52"/>
                              </a:moveTo>
                              <a:cubicBezTo>
                                <a:pt x="60" y="52"/>
                                <a:pt x="60" y="52"/>
                                <a:pt x="60" y="52"/>
                              </a:cubicBezTo>
                              <a:cubicBezTo>
                                <a:pt x="60" y="116"/>
                                <a:pt x="60" y="116"/>
                                <a:pt x="60" y="116"/>
                              </a:cubicBezTo>
                              <a:cubicBezTo>
                                <a:pt x="64" y="116"/>
                                <a:pt x="64" y="116"/>
                                <a:pt x="64" y="116"/>
                              </a:cubicBezTo>
                              <a:lnTo>
                                <a:pt x="64" y="52"/>
                              </a:lnTo>
                              <a:close/>
                              <a:moveTo>
                                <a:pt x="88" y="148"/>
                              </a:moveTo>
                              <a:cubicBezTo>
                                <a:pt x="72" y="148"/>
                                <a:pt x="57" y="142"/>
                                <a:pt x="46" y="130"/>
                              </a:cubicBezTo>
                              <a:cubicBezTo>
                                <a:pt x="43" y="133"/>
                                <a:pt x="43" y="133"/>
                                <a:pt x="43" y="133"/>
                              </a:cubicBezTo>
                              <a:cubicBezTo>
                                <a:pt x="55" y="145"/>
                                <a:pt x="71" y="152"/>
                                <a:pt x="88" y="152"/>
                              </a:cubicBezTo>
                              <a:cubicBezTo>
                                <a:pt x="105" y="152"/>
                                <a:pt x="122" y="145"/>
                                <a:pt x="134" y="133"/>
                              </a:cubicBezTo>
                              <a:cubicBezTo>
                                <a:pt x="131" y="130"/>
                                <a:pt x="131" y="130"/>
                                <a:pt x="131" y="130"/>
                              </a:cubicBezTo>
                              <a:cubicBezTo>
                                <a:pt x="119" y="142"/>
                                <a:pt x="104" y="148"/>
                                <a:pt x="88" y="148"/>
                              </a:cubicBezTo>
                            </a:path>
                          </a:pathLst>
                        </a:custGeom>
                        <a:solidFill>
                          <a:srgbClr val="04000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a:graphicData>
                </a:graphic>
              </wp:anchor>
            </w:drawing>
          </mc:Choice>
          <mc:Fallback>
            <w:pict>
              <v:shape w14:anchorId="37B6922A" id="Freeform 57" o:spid="_x0000_s1026" style="position:absolute;left:0;text-align:left;margin-left:0;margin-top:.95pt;width:27.35pt;height:27.7pt;z-index:251679232;visibility:visible;mso-wrap-style:square;mso-wrap-distance-left:9pt;mso-wrap-distance-top:0;mso-wrap-distance-right:9pt;mso-wrap-distance-bottom:0;mso-position-horizontal:center;mso-position-horizontal-relative:margin;mso-position-vertical:absolute;mso-position-vertical-relative:text;v-text-anchor:top" coordsize="17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" path="m88,88v26,,26,,26,c124,88,132,80,132,70v,-10,-8,-18,-18,-18c84,52,84,52,84,52v,64,,64,,64c88,116,88,116,88,116r,-28xm88,56v26,,26,,26,c122,56,128,62,128,70v,8,-6,14,-14,14c88,84,88,84,88,84r,-28xm88,c39,,,39,,88v,48,39,88,88,88c137,176,176,136,176,88,176,39,137,,88,t,168c44,168,8,132,8,88,8,44,44,8,88,8v44,,80,36,80,80c168,132,132,168,88,168m64,52v-4,,-4,,-4,c60,116,60,116,60,116v4,,4,,4,l64,52xm88,148v-16,,-31,-6,-42,-18c43,133,43,133,43,133v12,12,28,19,45,19c105,152,122,145,134,133v-3,-3,-3,-3,-3,-3c119,142,104,148,88,148e" fillcolor="#040000" stroked="f">
                <v:path arrowok="t" o:connecttype="custom" o:connectlocs="173673,175895;224985,175895;260509,139916;224985,103938;165778,103938;165778,231862;173673,231862;173673,175895;173673,111933;224985,111933;252615,139916;224985,167900;173673,167900;173673,111933;173673,0;0,175895;173673,351790;347345,175895;173673,0;173673,335800;15788,175895;173673,15990;331557,175895;173673,335800;126307,103938;118413,103938;118413,231862;126307,231862;126307,103938;173673,295823;90783,259845;84863,265841;173673,303819;264456,265841;258535,259845;173673,295823" o:connectangles="0,0,0,0,0,0,0,0,0,0,0,0,0,0,0,0,0,0,0,0,0,0,0,0,0,0,0,0,0,0,0,0,0,0,0,0"/>
                <o:lock v:ext="edit" verticies="t"/>
                <w10:wrap anchorx="margin"/>
              </v:shape>
            </w:pict>
          </mc:Fallback>
        </mc:AlternateContent>
      </w:r>
      <w:r w:rsidRPr="00D8142C">
        <w:rPr>
          <w:noProof/>
        </w:rPr>
        <mc:AlternateContent>
          <mc:Choice Requires="wpg">
            <w:drawing>
              <wp:anchor distT="0" distB="0" distL="114300" distR="114300" simplePos="0" relativeHeight="251675136" behindDoc="0" locked="0" layoutInCell="1" allowOverlap="1" wp14:anchorId="14E8E58D" wp14:editId="45BB09D2">
                <wp:simplePos x="0" y="0"/>
                <wp:positionH relativeFrom="margin">
                  <wp:posOffset>867667</wp:posOffset>
                </wp:positionH>
                <wp:positionV relativeFrom="paragraph">
                  <wp:posOffset>5309</wp:posOffset>
                </wp:positionV>
                <wp:extent cx="475488" cy="380390"/>
                <wp:effectExtent l="0" t="0" r="1270" b="635"/>
                <wp:wrapNone/>
                <wp:docPr id="8" name="组合 174"/>
                <wp:cNvGraphicFramePr/>
                <a:graphic xmlns:a="http://schemas.openxmlformats.org/drawingml/2006/main">
                  <a:graphicData uri="http://schemas.microsoft.com/office/word/2010/wordprocessingGroup">
                    <wpg:wgp>
                      <wpg:cNvGrpSpPr/>
                      <wpg:grpSpPr bwMode="auto">
                        <a:xfrm>
                          <a:off x="0" y="0"/>
                          <a:ext cx="475488" cy="380390"/>
                          <a:chOff x="0" y="0"/>
                          <a:chExt cx="719138" cy="528638"/>
                        </a:xfrm>
                      </wpg:grpSpPr>
                      <wps:wsp>
                        <wps:cNvPr id="25" name="Freeform 25"/>
                        <wps:cNvSpPr>
                          <a:spLocks noEditPoints="1"/>
                        </wps:cNvSpPr>
                        <wps:spPr bwMode="auto">
                          <a:xfrm>
                            <a:off x="215900" y="0"/>
                            <a:ext cx="503238" cy="368300"/>
                          </a:xfrm>
                          <a:custGeom>
                            <a:avLst/>
                            <a:gdLst>
                              <a:gd name="T0" fmla="*/ 2147483646 w 1200"/>
                              <a:gd name="T1" fmla="*/ 2147483646 h 879"/>
                              <a:gd name="T2" fmla="*/ 2147483646 w 1200"/>
                              <a:gd name="T3" fmla="*/ 2147483646 h 879"/>
                              <a:gd name="T4" fmla="*/ 2147483646 w 1200"/>
                              <a:gd name="T5" fmla="*/ 2147483646 h 879"/>
                              <a:gd name="T6" fmla="*/ 2147483646 w 1200"/>
                              <a:gd name="T7" fmla="*/ 2147483646 h 879"/>
                              <a:gd name="T8" fmla="*/ 2147483646 w 1200"/>
                              <a:gd name="T9" fmla="*/ 2147483646 h 879"/>
                              <a:gd name="T10" fmla="*/ 2147483646 w 1200"/>
                              <a:gd name="T11" fmla="*/ 2147483646 h 879"/>
                              <a:gd name="T12" fmla="*/ 2147483646 w 1200"/>
                              <a:gd name="T13" fmla="*/ 2147483646 h 879"/>
                              <a:gd name="T14" fmla="*/ 2147483646 w 1200"/>
                              <a:gd name="T15" fmla="*/ 2147483646 h 879"/>
                              <a:gd name="T16" fmla="*/ 2147483646 w 1200"/>
                              <a:gd name="T17" fmla="*/ 2147483646 h 879"/>
                              <a:gd name="T18" fmla="*/ 2147483646 w 1200"/>
                              <a:gd name="T19" fmla="*/ 2147483646 h 879"/>
                              <a:gd name="T20" fmla="*/ 2147483646 w 1200"/>
                              <a:gd name="T21" fmla="*/ 0 h 879"/>
                              <a:gd name="T22" fmla="*/ 2147483646 w 1200"/>
                              <a:gd name="T23" fmla="*/ 0 h 879"/>
                              <a:gd name="T24" fmla="*/ 2147483646 w 1200"/>
                              <a:gd name="T25" fmla="*/ 0 h 879"/>
                              <a:gd name="T26" fmla="*/ 0 w 1200"/>
                              <a:gd name="T27" fmla="*/ 2147483646 h 879"/>
                              <a:gd name="T28" fmla="*/ 0 w 1200"/>
                              <a:gd name="T29" fmla="*/ 2147483646 h 879"/>
                              <a:gd name="T30" fmla="*/ 2147483646 w 1200"/>
                              <a:gd name="T31" fmla="*/ 2147483646 h 879"/>
                              <a:gd name="T32" fmla="*/ 2147483646 w 1200"/>
                              <a:gd name="T33" fmla="*/ 2147483646 h 879"/>
                              <a:gd name="T34" fmla="*/ 2147483646 w 1200"/>
                              <a:gd name="T35" fmla="*/ 2147483646 h 879"/>
                              <a:gd name="T36" fmla="*/ 2147483646 w 1200"/>
                              <a:gd name="T37" fmla="*/ 2147483646 h 879"/>
                              <a:gd name="T38" fmla="*/ 2147483646 w 1200"/>
                              <a:gd name="T39" fmla="*/ 0 h 879"/>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1200"/>
                              <a:gd name="T61" fmla="*/ 0 h 879"/>
                              <a:gd name="T62" fmla="*/ 1200 w 1200"/>
                              <a:gd name="T63" fmla="*/ 879 h 879"/>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1200" h="879">
                                <a:moveTo>
                                  <a:pt x="1133" y="788"/>
                                </a:moveTo>
                                <a:lnTo>
                                  <a:pt x="1133" y="788"/>
                                </a:lnTo>
                                <a:cubicBezTo>
                                  <a:pt x="1133" y="801"/>
                                  <a:pt x="1122" y="813"/>
                                  <a:pt x="1108" y="813"/>
                                </a:cubicBezTo>
                                <a:lnTo>
                                  <a:pt x="92" y="813"/>
                                </a:lnTo>
                                <a:cubicBezTo>
                                  <a:pt x="78" y="813"/>
                                  <a:pt x="67" y="801"/>
                                  <a:pt x="67" y="788"/>
                                </a:cubicBezTo>
                                <a:lnTo>
                                  <a:pt x="67" y="92"/>
                                </a:lnTo>
                                <a:cubicBezTo>
                                  <a:pt x="67" y="78"/>
                                  <a:pt x="78" y="67"/>
                                  <a:pt x="92" y="67"/>
                                </a:cubicBezTo>
                                <a:lnTo>
                                  <a:pt x="1108" y="67"/>
                                </a:lnTo>
                                <a:cubicBezTo>
                                  <a:pt x="1122" y="67"/>
                                  <a:pt x="1133" y="78"/>
                                  <a:pt x="1133" y="92"/>
                                </a:cubicBezTo>
                                <a:lnTo>
                                  <a:pt x="1133" y="788"/>
                                </a:lnTo>
                                <a:close/>
                                <a:moveTo>
                                  <a:pt x="1108" y="0"/>
                                </a:moveTo>
                                <a:lnTo>
                                  <a:pt x="1108" y="0"/>
                                </a:lnTo>
                                <a:lnTo>
                                  <a:pt x="92" y="0"/>
                                </a:lnTo>
                                <a:cubicBezTo>
                                  <a:pt x="42" y="0"/>
                                  <a:pt x="0" y="41"/>
                                  <a:pt x="0" y="92"/>
                                </a:cubicBezTo>
                                <a:lnTo>
                                  <a:pt x="0" y="788"/>
                                </a:lnTo>
                                <a:cubicBezTo>
                                  <a:pt x="0" y="838"/>
                                  <a:pt x="42" y="879"/>
                                  <a:pt x="92" y="879"/>
                                </a:cubicBezTo>
                                <a:lnTo>
                                  <a:pt x="1108" y="879"/>
                                </a:lnTo>
                                <a:cubicBezTo>
                                  <a:pt x="1159" y="879"/>
                                  <a:pt x="1200" y="838"/>
                                  <a:pt x="1200" y="788"/>
                                </a:cubicBezTo>
                                <a:lnTo>
                                  <a:pt x="1200" y="92"/>
                                </a:lnTo>
                                <a:cubicBezTo>
                                  <a:pt x="1200" y="41"/>
                                  <a:pt x="1159" y="0"/>
                                  <a:pt x="1108"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36" name="Freeform 36"/>
                        <wps:cNvSpPr>
                          <a:spLocks/>
                        </wps:cNvSpPr>
                        <wps:spPr bwMode="auto">
                          <a:xfrm>
                            <a:off x="387350" y="384175"/>
                            <a:ext cx="161925" cy="26988"/>
                          </a:xfrm>
                          <a:custGeom>
                            <a:avLst/>
                            <a:gdLst>
                              <a:gd name="T0" fmla="*/ 2147483646 w 385"/>
                              <a:gd name="T1" fmla="*/ 2147483646 h 67"/>
                              <a:gd name="T2" fmla="*/ 2147483646 w 385"/>
                              <a:gd name="T3" fmla="*/ 2147483646 h 67"/>
                              <a:gd name="T4" fmla="*/ 2147483646 w 385"/>
                              <a:gd name="T5" fmla="*/ 2147483646 h 67"/>
                              <a:gd name="T6" fmla="*/ 2147483646 w 385"/>
                              <a:gd name="T7" fmla="*/ 0 h 67"/>
                              <a:gd name="T8" fmla="*/ 2147483646 w 385"/>
                              <a:gd name="T9" fmla="*/ 0 h 67"/>
                              <a:gd name="T10" fmla="*/ 0 w 385"/>
                              <a:gd name="T11" fmla="*/ 2147483646 h 67"/>
                              <a:gd name="T12" fmla="*/ 2147483646 w 385"/>
                              <a:gd name="T13" fmla="*/ 2147483646 h 67"/>
                              <a:gd name="T14" fmla="*/ 2147483646 w 385"/>
                              <a:gd name="T15" fmla="*/ 2147483646 h 67"/>
                              <a:gd name="T16" fmla="*/ 0 60000 65536"/>
                              <a:gd name="T17" fmla="*/ 0 60000 65536"/>
                              <a:gd name="T18" fmla="*/ 0 60000 65536"/>
                              <a:gd name="T19" fmla="*/ 0 60000 65536"/>
                              <a:gd name="T20" fmla="*/ 0 60000 65536"/>
                              <a:gd name="T21" fmla="*/ 0 60000 65536"/>
                              <a:gd name="T22" fmla="*/ 0 60000 65536"/>
                              <a:gd name="T23" fmla="*/ 0 60000 65536"/>
                              <a:gd name="T24" fmla="*/ 0 w 385"/>
                              <a:gd name="T25" fmla="*/ 0 h 67"/>
                              <a:gd name="T26" fmla="*/ 385 w 385"/>
                              <a:gd name="T27" fmla="*/ 67 h 6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385" h="67">
                                <a:moveTo>
                                  <a:pt x="351" y="67"/>
                                </a:moveTo>
                                <a:lnTo>
                                  <a:pt x="351" y="67"/>
                                </a:lnTo>
                                <a:cubicBezTo>
                                  <a:pt x="370" y="67"/>
                                  <a:pt x="385" y="52"/>
                                  <a:pt x="385" y="33"/>
                                </a:cubicBezTo>
                                <a:cubicBezTo>
                                  <a:pt x="385" y="15"/>
                                  <a:pt x="370" y="0"/>
                                  <a:pt x="351" y="0"/>
                                </a:cubicBezTo>
                                <a:lnTo>
                                  <a:pt x="33" y="0"/>
                                </a:lnTo>
                                <a:cubicBezTo>
                                  <a:pt x="15" y="0"/>
                                  <a:pt x="0" y="15"/>
                                  <a:pt x="0" y="33"/>
                                </a:cubicBezTo>
                                <a:cubicBezTo>
                                  <a:pt x="0" y="52"/>
                                  <a:pt x="15" y="67"/>
                                  <a:pt x="33" y="67"/>
                                </a:cubicBezTo>
                                <a:lnTo>
                                  <a:pt x="351" y="67"/>
                                </a:ln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38" name="Freeform 38"/>
                        <wps:cNvSpPr>
                          <a:spLocks noEditPoints="1"/>
                        </wps:cNvSpPr>
                        <wps:spPr bwMode="auto">
                          <a:xfrm>
                            <a:off x="266700" y="47625"/>
                            <a:ext cx="401638" cy="273050"/>
                          </a:xfrm>
                          <a:custGeom>
                            <a:avLst/>
                            <a:gdLst>
                              <a:gd name="T0" fmla="*/ 2147483646 w 958"/>
                              <a:gd name="T1" fmla="*/ 2147483646 h 653"/>
                              <a:gd name="T2" fmla="*/ 2147483646 w 958"/>
                              <a:gd name="T3" fmla="*/ 2147483646 h 653"/>
                              <a:gd name="T4" fmla="*/ 2147483646 w 958"/>
                              <a:gd name="T5" fmla="*/ 2147483646 h 653"/>
                              <a:gd name="T6" fmla="*/ 2147483646 w 958"/>
                              <a:gd name="T7" fmla="*/ 2147483646 h 653"/>
                              <a:gd name="T8" fmla="*/ 2147483646 w 958"/>
                              <a:gd name="T9" fmla="*/ 2147483646 h 653"/>
                              <a:gd name="T10" fmla="*/ 2147483646 w 958"/>
                              <a:gd name="T11" fmla="*/ 2147483646 h 653"/>
                              <a:gd name="T12" fmla="*/ 2147483646 w 958"/>
                              <a:gd name="T13" fmla="*/ 2147483646 h 653"/>
                              <a:gd name="T14" fmla="*/ 2147483646 w 958"/>
                              <a:gd name="T15" fmla="*/ 2147483646 h 653"/>
                              <a:gd name="T16" fmla="*/ 2147483646 w 958"/>
                              <a:gd name="T17" fmla="*/ 2147483646 h 653"/>
                              <a:gd name="T18" fmla="*/ 2147483646 w 958"/>
                              <a:gd name="T19" fmla="*/ 2147483646 h 653"/>
                              <a:gd name="T20" fmla="*/ 2147483646 w 958"/>
                              <a:gd name="T21" fmla="*/ 0 h 653"/>
                              <a:gd name="T22" fmla="*/ 2147483646 w 958"/>
                              <a:gd name="T23" fmla="*/ 0 h 653"/>
                              <a:gd name="T24" fmla="*/ 2147483646 w 958"/>
                              <a:gd name="T25" fmla="*/ 0 h 653"/>
                              <a:gd name="T26" fmla="*/ 0 w 958"/>
                              <a:gd name="T27" fmla="*/ 2147483646 h 653"/>
                              <a:gd name="T28" fmla="*/ 0 w 958"/>
                              <a:gd name="T29" fmla="*/ 2147483646 h 653"/>
                              <a:gd name="T30" fmla="*/ 2147483646 w 958"/>
                              <a:gd name="T31" fmla="*/ 2147483646 h 653"/>
                              <a:gd name="T32" fmla="*/ 2147483646 w 958"/>
                              <a:gd name="T33" fmla="*/ 2147483646 h 653"/>
                              <a:gd name="T34" fmla="*/ 2147483646 w 958"/>
                              <a:gd name="T35" fmla="*/ 2147483646 h 653"/>
                              <a:gd name="T36" fmla="*/ 2147483646 w 958"/>
                              <a:gd name="T37" fmla="*/ 2147483646 h 653"/>
                              <a:gd name="T38" fmla="*/ 2147483646 w 958"/>
                              <a:gd name="T39" fmla="*/ 0 h 653"/>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958"/>
                              <a:gd name="T61" fmla="*/ 0 h 653"/>
                              <a:gd name="T62" fmla="*/ 958 w 958"/>
                              <a:gd name="T63" fmla="*/ 653 h 653"/>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958" h="653">
                                <a:moveTo>
                                  <a:pt x="918" y="581"/>
                                </a:moveTo>
                                <a:lnTo>
                                  <a:pt x="918" y="581"/>
                                </a:lnTo>
                                <a:cubicBezTo>
                                  <a:pt x="918" y="598"/>
                                  <a:pt x="903" y="613"/>
                                  <a:pt x="886" y="613"/>
                                </a:cubicBezTo>
                                <a:lnTo>
                                  <a:pt x="73" y="613"/>
                                </a:lnTo>
                                <a:cubicBezTo>
                                  <a:pt x="55" y="613"/>
                                  <a:pt x="40" y="598"/>
                                  <a:pt x="40" y="581"/>
                                </a:cubicBezTo>
                                <a:lnTo>
                                  <a:pt x="40" y="72"/>
                                </a:lnTo>
                                <a:cubicBezTo>
                                  <a:pt x="40" y="55"/>
                                  <a:pt x="55" y="40"/>
                                  <a:pt x="73" y="40"/>
                                </a:cubicBezTo>
                                <a:lnTo>
                                  <a:pt x="886" y="40"/>
                                </a:lnTo>
                                <a:cubicBezTo>
                                  <a:pt x="903" y="40"/>
                                  <a:pt x="918" y="55"/>
                                  <a:pt x="918" y="72"/>
                                </a:cubicBezTo>
                                <a:lnTo>
                                  <a:pt x="918" y="581"/>
                                </a:lnTo>
                                <a:close/>
                                <a:moveTo>
                                  <a:pt x="886" y="0"/>
                                </a:moveTo>
                                <a:lnTo>
                                  <a:pt x="886" y="0"/>
                                </a:lnTo>
                                <a:lnTo>
                                  <a:pt x="73" y="0"/>
                                </a:lnTo>
                                <a:cubicBezTo>
                                  <a:pt x="33" y="0"/>
                                  <a:pt x="0" y="33"/>
                                  <a:pt x="0" y="72"/>
                                </a:cubicBezTo>
                                <a:lnTo>
                                  <a:pt x="0" y="581"/>
                                </a:lnTo>
                                <a:cubicBezTo>
                                  <a:pt x="0" y="621"/>
                                  <a:pt x="33" y="653"/>
                                  <a:pt x="73" y="653"/>
                                </a:cubicBezTo>
                                <a:lnTo>
                                  <a:pt x="886" y="653"/>
                                </a:lnTo>
                                <a:cubicBezTo>
                                  <a:pt x="926" y="653"/>
                                  <a:pt x="958" y="621"/>
                                  <a:pt x="958" y="581"/>
                                </a:cubicBezTo>
                                <a:lnTo>
                                  <a:pt x="958" y="72"/>
                                </a:lnTo>
                                <a:cubicBezTo>
                                  <a:pt x="958" y="33"/>
                                  <a:pt x="926" y="0"/>
                                  <a:pt x="886"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39" name="Freeform 39"/>
                        <wps:cNvSpPr>
                          <a:spLocks/>
                        </wps:cNvSpPr>
                        <wps:spPr bwMode="auto">
                          <a:xfrm>
                            <a:off x="227013" y="428625"/>
                            <a:ext cx="482600" cy="100013"/>
                          </a:xfrm>
                          <a:custGeom>
                            <a:avLst/>
                            <a:gdLst>
                              <a:gd name="T0" fmla="*/ 2147483646 w 1150"/>
                              <a:gd name="T1" fmla="*/ 2147483646 h 239"/>
                              <a:gd name="T2" fmla="*/ 2147483646 w 1150"/>
                              <a:gd name="T3" fmla="*/ 2147483646 h 239"/>
                              <a:gd name="T4" fmla="*/ 2147483646 w 1150"/>
                              <a:gd name="T5" fmla="*/ 0 h 239"/>
                              <a:gd name="T6" fmla="*/ 2147483646 w 1150"/>
                              <a:gd name="T7" fmla="*/ 0 h 239"/>
                              <a:gd name="T8" fmla="*/ 2147483646 w 1150"/>
                              <a:gd name="T9" fmla="*/ 2147483646 h 239"/>
                              <a:gd name="T10" fmla="*/ 2147483646 w 1150"/>
                              <a:gd name="T11" fmla="*/ 2147483646 h 239"/>
                              <a:gd name="T12" fmla="*/ 2147483646 w 1150"/>
                              <a:gd name="T13" fmla="*/ 2147483646 h 239"/>
                              <a:gd name="T14" fmla="*/ 2147483646 w 1150"/>
                              <a:gd name="T15" fmla="*/ 2147483646 h 239"/>
                              <a:gd name="T16" fmla="*/ 2147483646 w 1150"/>
                              <a:gd name="T17" fmla="*/ 2147483646 h 239"/>
                              <a:gd name="T18" fmla="*/ 2147483646 w 1150"/>
                              <a:gd name="T19" fmla="*/ 2147483646 h 239"/>
                              <a:gd name="T20" fmla="*/ 2147483646 w 1150"/>
                              <a:gd name="T21" fmla="*/ 2147483646 h 239"/>
                              <a:gd name="T22" fmla="*/ 2147483646 w 1150"/>
                              <a:gd name="T23" fmla="*/ 2147483646 h 239"/>
                              <a:gd name="T24" fmla="*/ 2147483646 w 1150"/>
                              <a:gd name="T25" fmla="*/ 2147483646 h 239"/>
                              <a:gd name="T26" fmla="*/ 2147483646 w 1150"/>
                              <a:gd name="T27" fmla="*/ 2147483646 h 239"/>
                              <a:gd name="T28" fmla="*/ 2147483646 w 1150"/>
                              <a:gd name="T29" fmla="*/ 2147483646 h 239"/>
                              <a:gd name="T30" fmla="*/ 2147483646 w 1150"/>
                              <a:gd name="T31" fmla="*/ 2147483646 h 239"/>
                              <a:gd name="T32" fmla="*/ 2147483646 w 1150"/>
                              <a:gd name="T33" fmla="*/ 2147483646 h 239"/>
                              <a:gd name="T34" fmla="*/ 2147483646 w 1150"/>
                              <a:gd name="T35" fmla="*/ 2147483646 h 239"/>
                              <a:gd name="T36" fmla="*/ 2147483646 w 1150"/>
                              <a:gd name="T37" fmla="*/ 2147483646 h 239"/>
                              <a:gd name="T38" fmla="*/ 2147483646 w 1150"/>
                              <a:gd name="T39" fmla="*/ 2147483646 h 239"/>
                              <a:gd name="T40" fmla="*/ 2147483646 w 1150"/>
                              <a:gd name="T41" fmla="*/ 2147483646 h 239"/>
                              <a:gd name="T42" fmla="*/ 2147483646 w 1150"/>
                              <a:gd name="T43" fmla="*/ 2147483646 h 239"/>
                              <a:gd name="T44" fmla="*/ 2147483646 w 1150"/>
                              <a:gd name="T45" fmla="*/ 2147483646 h 239"/>
                              <a:gd name="T46" fmla="*/ 2147483646 w 1150"/>
                              <a:gd name="T47" fmla="*/ 2147483646 h 239"/>
                              <a:gd name="T48" fmla="*/ 2147483646 w 1150"/>
                              <a:gd name="T49" fmla="*/ 2147483646 h 239"/>
                              <a:gd name="T50" fmla="*/ 2147483646 w 1150"/>
                              <a:gd name="T51" fmla="*/ 2147483646 h 239"/>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150"/>
                              <a:gd name="T79" fmla="*/ 0 h 239"/>
                              <a:gd name="T80" fmla="*/ 1150 w 1150"/>
                              <a:gd name="T81" fmla="*/ 239 h 239"/>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150" h="239">
                                <a:moveTo>
                                  <a:pt x="1049" y="14"/>
                                </a:moveTo>
                                <a:lnTo>
                                  <a:pt x="1049" y="14"/>
                                </a:lnTo>
                                <a:cubicBezTo>
                                  <a:pt x="1043" y="5"/>
                                  <a:pt x="1033" y="0"/>
                                  <a:pt x="1022" y="0"/>
                                </a:cubicBezTo>
                                <a:lnTo>
                                  <a:pt x="129" y="0"/>
                                </a:lnTo>
                                <a:cubicBezTo>
                                  <a:pt x="118" y="0"/>
                                  <a:pt x="107" y="5"/>
                                  <a:pt x="101" y="14"/>
                                </a:cubicBezTo>
                                <a:lnTo>
                                  <a:pt x="8" y="151"/>
                                </a:lnTo>
                                <a:cubicBezTo>
                                  <a:pt x="1" y="161"/>
                                  <a:pt x="0" y="174"/>
                                  <a:pt x="6" y="185"/>
                                </a:cubicBezTo>
                                <a:cubicBezTo>
                                  <a:pt x="12" y="196"/>
                                  <a:pt x="23" y="203"/>
                                  <a:pt x="35" y="203"/>
                                </a:cubicBezTo>
                                <a:lnTo>
                                  <a:pt x="663" y="203"/>
                                </a:lnTo>
                                <a:cubicBezTo>
                                  <a:pt x="675" y="224"/>
                                  <a:pt x="697" y="239"/>
                                  <a:pt x="724" y="239"/>
                                </a:cubicBezTo>
                                <a:cubicBezTo>
                                  <a:pt x="762" y="239"/>
                                  <a:pt x="793" y="208"/>
                                  <a:pt x="793" y="170"/>
                                </a:cubicBezTo>
                                <a:cubicBezTo>
                                  <a:pt x="793" y="131"/>
                                  <a:pt x="762" y="100"/>
                                  <a:pt x="724" y="100"/>
                                </a:cubicBezTo>
                                <a:cubicBezTo>
                                  <a:pt x="697" y="100"/>
                                  <a:pt x="675" y="115"/>
                                  <a:pt x="663" y="136"/>
                                </a:cubicBezTo>
                                <a:lnTo>
                                  <a:pt x="99" y="136"/>
                                </a:lnTo>
                                <a:lnTo>
                                  <a:pt x="146" y="66"/>
                                </a:lnTo>
                                <a:lnTo>
                                  <a:pt x="1004" y="66"/>
                                </a:lnTo>
                                <a:lnTo>
                                  <a:pt x="1052" y="136"/>
                                </a:lnTo>
                                <a:lnTo>
                                  <a:pt x="997" y="136"/>
                                </a:lnTo>
                                <a:cubicBezTo>
                                  <a:pt x="985" y="115"/>
                                  <a:pt x="963" y="100"/>
                                  <a:pt x="937" y="100"/>
                                </a:cubicBezTo>
                                <a:cubicBezTo>
                                  <a:pt x="898" y="100"/>
                                  <a:pt x="867" y="131"/>
                                  <a:pt x="867" y="170"/>
                                </a:cubicBezTo>
                                <a:cubicBezTo>
                                  <a:pt x="867" y="208"/>
                                  <a:pt x="898" y="239"/>
                                  <a:pt x="937" y="239"/>
                                </a:cubicBezTo>
                                <a:cubicBezTo>
                                  <a:pt x="963" y="239"/>
                                  <a:pt x="985" y="224"/>
                                  <a:pt x="997" y="203"/>
                                </a:cubicBezTo>
                                <a:lnTo>
                                  <a:pt x="1115" y="203"/>
                                </a:lnTo>
                                <a:cubicBezTo>
                                  <a:pt x="1127" y="203"/>
                                  <a:pt x="1139" y="196"/>
                                  <a:pt x="1144" y="185"/>
                                </a:cubicBezTo>
                                <a:cubicBezTo>
                                  <a:pt x="1150" y="174"/>
                                  <a:pt x="1149" y="161"/>
                                  <a:pt x="1142" y="151"/>
                                </a:cubicBezTo>
                                <a:lnTo>
                                  <a:pt x="1049" y="14"/>
                                </a:ln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63" name="Freeform 63"/>
                        <wps:cNvSpPr>
                          <a:spLocks noEditPoints="1"/>
                        </wps:cNvSpPr>
                        <wps:spPr bwMode="auto">
                          <a:xfrm>
                            <a:off x="0" y="71437"/>
                            <a:ext cx="193675" cy="442913"/>
                          </a:xfrm>
                          <a:custGeom>
                            <a:avLst/>
                            <a:gdLst>
                              <a:gd name="T0" fmla="*/ 2147483646 w 461"/>
                              <a:gd name="T1" fmla="*/ 2147483646 h 1055"/>
                              <a:gd name="T2" fmla="*/ 2147483646 w 461"/>
                              <a:gd name="T3" fmla="*/ 2147483646 h 1055"/>
                              <a:gd name="T4" fmla="*/ 2147483646 w 461"/>
                              <a:gd name="T5" fmla="*/ 2147483646 h 1055"/>
                              <a:gd name="T6" fmla="*/ 2147483646 w 461"/>
                              <a:gd name="T7" fmla="*/ 2147483646 h 1055"/>
                              <a:gd name="T8" fmla="*/ 2147483646 w 461"/>
                              <a:gd name="T9" fmla="*/ 2147483646 h 1055"/>
                              <a:gd name="T10" fmla="*/ 2147483646 w 461"/>
                              <a:gd name="T11" fmla="*/ 2147483646 h 1055"/>
                              <a:gd name="T12" fmla="*/ 2147483646 w 461"/>
                              <a:gd name="T13" fmla="*/ 2147483646 h 1055"/>
                              <a:gd name="T14" fmla="*/ 2147483646 w 461"/>
                              <a:gd name="T15" fmla="*/ 2147483646 h 1055"/>
                              <a:gd name="T16" fmla="*/ 2147483646 w 461"/>
                              <a:gd name="T17" fmla="*/ 2147483646 h 1055"/>
                              <a:gd name="T18" fmla="*/ 2147483646 w 461"/>
                              <a:gd name="T19" fmla="*/ 2147483646 h 1055"/>
                              <a:gd name="T20" fmla="*/ 2147483646 w 461"/>
                              <a:gd name="T21" fmla="*/ 0 h 1055"/>
                              <a:gd name="T22" fmla="*/ 2147483646 w 461"/>
                              <a:gd name="T23" fmla="*/ 0 h 1055"/>
                              <a:gd name="T24" fmla="*/ 2147483646 w 461"/>
                              <a:gd name="T25" fmla="*/ 0 h 1055"/>
                              <a:gd name="T26" fmla="*/ 0 w 461"/>
                              <a:gd name="T27" fmla="*/ 2147483646 h 1055"/>
                              <a:gd name="T28" fmla="*/ 0 w 461"/>
                              <a:gd name="T29" fmla="*/ 2147483646 h 1055"/>
                              <a:gd name="T30" fmla="*/ 2147483646 w 461"/>
                              <a:gd name="T31" fmla="*/ 2147483646 h 1055"/>
                              <a:gd name="T32" fmla="*/ 2147483646 w 461"/>
                              <a:gd name="T33" fmla="*/ 2147483646 h 1055"/>
                              <a:gd name="T34" fmla="*/ 2147483646 w 461"/>
                              <a:gd name="T35" fmla="*/ 2147483646 h 1055"/>
                              <a:gd name="T36" fmla="*/ 2147483646 w 461"/>
                              <a:gd name="T37" fmla="*/ 2147483646 h 1055"/>
                              <a:gd name="T38" fmla="*/ 2147483646 w 461"/>
                              <a:gd name="T39" fmla="*/ 0 h 1055"/>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461"/>
                              <a:gd name="T61" fmla="*/ 0 h 1055"/>
                              <a:gd name="T62" fmla="*/ 461 w 461"/>
                              <a:gd name="T63" fmla="*/ 1055 h 1055"/>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461" h="1055">
                                <a:moveTo>
                                  <a:pt x="394" y="955"/>
                                </a:moveTo>
                                <a:lnTo>
                                  <a:pt x="394" y="955"/>
                                </a:lnTo>
                                <a:cubicBezTo>
                                  <a:pt x="394" y="973"/>
                                  <a:pt x="380" y="988"/>
                                  <a:pt x="361" y="988"/>
                                </a:cubicBezTo>
                                <a:lnTo>
                                  <a:pt x="100" y="988"/>
                                </a:lnTo>
                                <a:cubicBezTo>
                                  <a:pt x="82" y="988"/>
                                  <a:pt x="67" y="973"/>
                                  <a:pt x="67" y="955"/>
                                </a:cubicBezTo>
                                <a:lnTo>
                                  <a:pt x="67" y="100"/>
                                </a:lnTo>
                                <a:cubicBezTo>
                                  <a:pt x="67" y="82"/>
                                  <a:pt x="82" y="67"/>
                                  <a:pt x="100" y="67"/>
                                </a:cubicBezTo>
                                <a:lnTo>
                                  <a:pt x="361" y="67"/>
                                </a:lnTo>
                                <a:cubicBezTo>
                                  <a:pt x="380" y="67"/>
                                  <a:pt x="394" y="82"/>
                                  <a:pt x="394" y="100"/>
                                </a:cubicBezTo>
                                <a:lnTo>
                                  <a:pt x="394" y="955"/>
                                </a:lnTo>
                                <a:close/>
                                <a:moveTo>
                                  <a:pt x="361" y="0"/>
                                </a:moveTo>
                                <a:lnTo>
                                  <a:pt x="361" y="0"/>
                                </a:lnTo>
                                <a:lnTo>
                                  <a:pt x="100" y="0"/>
                                </a:lnTo>
                                <a:cubicBezTo>
                                  <a:pt x="45" y="0"/>
                                  <a:pt x="0" y="45"/>
                                  <a:pt x="0" y="100"/>
                                </a:cubicBezTo>
                                <a:lnTo>
                                  <a:pt x="0" y="955"/>
                                </a:lnTo>
                                <a:cubicBezTo>
                                  <a:pt x="0" y="1010"/>
                                  <a:pt x="45" y="1055"/>
                                  <a:pt x="100" y="1055"/>
                                </a:cubicBezTo>
                                <a:lnTo>
                                  <a:pt x="361" y="1055"/>
                                </a:lnTo>
                                <a:cubicBezTo>
                                  <a:pt x="416" y="1055"/>
                                  <a:pt x="461" y="1010"/>
                                  <a:pt x="461" y="955"/>
                                </a:cubicBezTo>
                                <a:lnTo>
                                  <a:pt x="461" y="100"/>
                                </a:lnTo>
                                <a:cubicBezTo>
                                  <a:pt x="461" y="45"/>
                                  <a:pt x="416" y="0"/>
                                  <a:pt x="361"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67" name="Freeform 67"/>
                        <wps:cNvSpPr>
                          <a:spLocks/>
                        </wps:cNvSpPr>
                        <wps:spPr bwMode="auto">
                          <a:xfrm>
                            <a:off x="41275" y="149225"/>
                            <a:ext cx="111125" cy="28575"/>
                          </a:xfrm>
                          <a:custGeom>
                            <a:avLst/>
                            <a:gdLst>
                              <a:gd name="T0" fmla="*/ 2147483646 w 267"/>
                              <a:gd name="T1" fmla="*/ 0 h 67"/>
                              <a:gd name="T2" fmla="*/ 2147483646 w 267"/>
                              <a:gd name="T3" fmla="*/ 0 h 67"/>
                              <a:gd name="T4" fmla="*/ 2147483646 w 267"/>
                              <a:gd name="T5" fmla="*/ 0 h 67"/>
                              <a:gd name="T6" fmla="*/ 0 w 267"/>
                              <a:gd name="T7" fmla="*/ 2147483646 h 67"/>
                              <a:gd name="T8" fmla="*/ 2147483646 w 267"/>
                              <a:gd name="T9" fmla="*/ 2147483646 h 67"/>
                              <a:gd name="T10" fmla="*/ 2147483646 w 267"/>
                              <a:gd name="T11" fmla="*/ 2147483646 h 67"/>
                              <a:gd name="T12" fmla="*/ 2147483646 w 267"/>
                              <a:gd name="T13" fmla="*/ 2147483646 h 67"/>
                              <a:gd name="T14" fmla="*/ 2147483646 w 267"/>
                              <a:gd name="T15" fmla="*/ 0 h 67"/>
                              <a:gd name="T16" fmla="*/ 0 60000 65536"/>
                              <a:gd name="T17" fmla="*/ 0 60000 65536"/>
                              <a:gd name="T18" fmla="*/ 0 60000 65536"/>
                              <a:gd name="T19" fmla="*/ 0 60000 65536"/>
                              <a:gd name="T20" fmla="*/ 0 60000 65536"/>
                              <a:gd name="T21" fmla="*/ 0 60000 65536"/>
                              <a:gd name="T22" fmla="*/ 0 60000 65536"/>
                              <a:gd name="T23" fmla="*/ 0 60000 65536"/>
                              <a:gd name="T24" fmla="*/ 0 w 267"/>
                              <a:gd name="T25" fmla="*/ 0 h 67"/>
                              <a:gd name="T26" fmla="*/ 267 w 267"/>
                              <a:gd name="T27" fmla="*/ 67 h 6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67" h="67">
                                <a:moveTo>
                                  <a:pt x="234" y="0"/>
                                </a:moveTo>
                                <a:lnTo>
                                  <a:pt x="234" y="0"/>
                                </a:lnTo>
                                <a:lnTo>
                                  <a:pt x="34" y="0"/>
                                </a:lnTo>
                                <a:cubicBezTo>
                                  <a:pt x="15" y="0"/>
                                  <a:pt x="0" y="15"/>
                                  <a:pt x="0" y="33"/>
                                </a:cubicBezTo>
                                <a:cubicBezTo>
                                  <a:pt x="0" y="52"/>
                                  <a:pt x="15" y="67"/>
                                  <a:pt x="34" y="67"/>
                                </a:cubicBezTo>
                                <a:lnTo>
                                  <a:pt x="234" y="67"/>
                                </a:lnTo>
                                <a:cubicBezTo>
                                  <a:pt x="252" y="67"/>
                                  <a:pt x="267" y="52"/>
                                  <a:pt x="267" y="33"/>
                                </a:cubicBezTo>
                                <a:cubicBezTo>
                                  <a:pt x="267" y="15"/>
                                  <a:pt x="252" y="0"/>
                                  <a:pt x="234"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68" name="Freeform 68"/>
                        <wps:cNvSpPr>
                          <a:spLocks/>
                        </wps:cNvSpPr>
                        <wps:spPr bwMode="auto">
                          <a:xfrm>
                            <a:off x="41275" y="188912"/>
                            <a:ext cx="111125" cy="28575"/>
                          </a:xfrm>
                          <a:custGeom>
                            <a:avLst/>
                            <a:gdLst>
                              <a:gd name="T0" fmla="*/ 2147483646 w 267"/>
                              <a:gd name="T1" fmla="*/ 0 h 67"/>
                              <a:gd name="T2" fmla="*/ 2147483646 w 267"/>
                              <a:gd name="T3" fmla="*/ 0 h 67"/>
                              <a:gd name="T4" fmla="*/ 2147483646 w 267"/>
                              <a:gd name="T5" fmla="*/ 0 h 67"/>
                              <a:gd name="T6" fmla="*/ 0 w 267"/>
                              <a:gd name="T7" fmla="*/ 2147483646 h 67"/>
                              <a:gd name="T8" fmla="*/ 2147483646 w 267"/>
                              <a:gd name="T9" fmla="*/ 2147483646 h 67"/>
                              <a:gd name="T10" fmla="*/ 2147483646 w 267"/>
                              <a:gd name="T11" fmla="*/ 2147483646 h 67"/>
                              <a:gd name="T12" fmla="*/ 2147483646 w 267"/>
                              <a:gd name="T13" fmla="*/ 2147483646 h 67"/>
                              <a:gd name="T14" fmla="*/ 2147483646 w 267"/>
                              <a:gd name="T15" fmla="*/ 0 h 67"/>
                              <a:gd name="T16" fmla="*/ 0 60000 65536"/>
                              <a:gd name="T17" fmla="*/ 0 60000 65536"/>
                              <a:gd name="T18" fmla="*/ 0 60000 65536"/>
                              <a:gd name="T19" fmla="*/ 0 60000 65536"/>
                              <a:gd name="T20" fmla="*/ 0 60000 65536"/>
                              <a:gd name="T21" fmla="*/ 0 60000 65536"/>
                              <a:gd name="T22" fmla="*/ 0 60000 65536"/>
                              <a:gd name="T23" fmla="*/ 0 60000 65536"/>
                              <a:gd name="T24" fmla="*/ 0 w 267"/>
                              <a:gd name="T25" fmla="*/ 0 h 67"/>
                              <a:gd name="T26" fmla="*/ 267 w 267"/>
                              <a:gd name="T27" fmla="*/ 67 h 6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67" h="67">
                                <a:moveTo>
                                  <a:pt x="234" y="0"/>
                                </a:moveTo>
                                <a:lnTo>
                                  <a:pt x="234" y="0"/>
                                </a:lnTo>
                                <a:lnTo>
                                  <a:pt x="34" y="0"/>
                                </a:lnTo>
                                <a:cubicBezTo>
                                  <a:pt x="15" y="0"/>
                                  <a:pt x="0" y="15"/>
                                  <a:pt x="0" y="34"/>
                                </a:cubicBezTo>
                                <a:cubicBezTo>
                                  <a:pt x="0" y="52"/>
                                  <a:pt x="15" y="67"/>
                                  <a:pt x="34" y="67"/>
                                </a:cubicBezTo>
                                <a:lnTo>
                                  <a:pt x="234" y="67"/>
                                </a:lnTo>
                                <a:cubicBezTo>
                                  <a:pt x="252" y="67"/>
                                  <a:pt x="267" y="52"/>
                                  <a:pt x="267" y="34"/>
                                </a:cubicBezTo>
                                <a:cubicBezTo>
                                  <a:pt x="267" y="15"/>
                                  <a:pt x="252" y="0"/>
                                  <a:pt x="234"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69" name="Freeform 69"/>
                        <wps:cNvSpPr>
                          <a:spLocks/>
                        </wps:cNvSpPr>
                        <wps:spPr bwMode="auto">
                          <a:xfrm>
                            <a:off x="41275" y="228600"/>
                            <a:ext cx="111125" cy="26988"/>
                          </a:xfrm>
                          <a:custGeom>
                            <a:avLst/>
                            <a:gdLst>
                              <a:gd name="T0" fmla="*/ 2147483646 w 267"/>
                              <a:gd name="T1" fmla="*/ 0 h 66"/>
                              <a:gd name="T2" fmla="*/ 2147483646 w 267"/>
                              <a:gd name="T3" fmla="*/ 0 h 66"/>
                              <a:gd name="T4" fmla="*/ 2147483646 w 267"/>
                              <a:gd name="T5" fmla="*/ 0 h 66"/>
                              <a:gd name="T6" fmla="*/ 0 w 267"/>
                              <a:gd name="T7" fmla="*/ 2147483646 h 66"/>
                              <a:gd name="T8" fmla="*/ 2147483646 w 267"/>
                              <a:gd name="T9" fmla="*/ 2147483646 h 66"/>
                              <a:gd name="T10" fmla="*/ 2147483646 w 267"/>
                              <a:gd name="T11" fmla="*/ 2147483646 h 66"/>
                              <a:gd name="T12" fmla="*/ 2147483646 w 267"/>
                              <a:gd name="T13" fmla="*/ 2147483646 h 66"/>
                              <a:gd name="T14" fmla="*/ 2147483646 w 267"/>
                              <a:gd name="T15" fmla="*/ 0 h 66"/>
                              <a:gd name="T16" fmla="*/ 0 60000 65536"/>
                              <a:gd name="T17" fmla="*/ 0 60000 65536"/>
                              <a:gd name="T18" fmla="*/ 0 60000 65536"/>
                              <a:gd name="T19" fmla="*/ 0 60000 65536"/>
                              <a:gd name="T20" fmla="*/ 0 60000 65536"/>
                              <a:gd name="T21" fmla="*/ 0 60000 65536"/>
                              <a:gd name="T22" fmla="*/ 0 60000 65536"/>
                              <a:gd name="T23" fmla="*/ 0 60000 65536"/>
                              <a:gd name="T24" fmla="*/ 0 w 267"/>
                              <a:gd name="T25" fmla="*/ 0 h 66"/>
                              <a:gd name="T26" fmla="*/ 267 w 267"/>
                              <a:gd name="T27" fmla="*/ 66 h 6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67" h="66">
                                <a:moveTo>
                                  <a:pt x="234" y="0"/>
                                </a:moveTo>
                                <a:lnTo>
                                  <a:pt x="234" y="0"/>
                                </a:lnTo>
                                <a:lnTo>
                                  <a:pt x="34" y="0"/>
                                </a:lnTo>
                                <a:cubicBezTo>
                                  <a:pt x="15" y="0"/>
                                  <a:pt x="0" y="15"/>
                                  <a:pt x="0" y="33"/>
                                </a:cubicBezTo>
                                <a:cubicBezTo>
                                  <a:pt x="0" y="52"/>
                                  <a:pt x="15" y="66"/>
                                  <a:pt x="34" y="66"/>
                                </a:cubicBezTo>
                                <a:lnTo>
                                  <a:pt x="234" y="66"/>
                                </a:lnTo>
                                <a:cubicBezTo>
                                  <a:pt x="252" y="66"/>
                                  <a:pt x="267" y="52"/>
                                  <a:pt x="267" y="33"/>
                                </a:cubicBezTo>
                                <a:cubicBezTo>
                                  <a:pt x="267" y="15"/>
                                  <a:pt x="252" y="0"/>
                                  <a:pt x="234"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s:wsp>
                        <wps:cNvPr id="79" name="Freeform 79"/>
                        <wps:cNvSpPr>
                          <a:spLocks noEditPoints="1"/>
                        </wps:cNvSpPr>
                        <wps:spPr bwMode="auto">
                          <a:xfrm>
                            <a:off x="55563" y="373062"/>
                            <a:ext cx="82550" cy="84138"/>
                          </a:xfrm>
                          <a:custGeom>
                            <a:avLst/>
                            <a:gdLst>
                              <a:gd name="T0" fmla="*/ 2147483646 w 200"/>
                              <a:gd name="T1" fmla="*/ 2147483646 h 200"/>
                              <a:gd name="T2" fmla="*/ 2147483646 w 200"/>
                              <a:gd name="T3" fmla="*/ 2147483646 h 200"/>
                              <a:gd name="T4" fmla="*/ 2147483646 w 200"/>
                              <a:gd name="T5" fmla="*/ 2147483646 h 200"/>
                              <a:gd name="T6" fmla="*/ 2147483646 w 200"/>
                              <a:gd name="T7" fmla="*/ 2147483646 h 200"/>
                              <a:gd name="T8" fmla="*/ 2147483646 w 200"/>
                              <a:gd name="T9" fmla="*/ 2147483646 h 200"/>
                              <a:gd name="T10" fmla="*/ 2147483646 w 200"/>
                              <a:gd name="T11" fmla="*/ 2147483646 h 200"/>
                              <a:gd name="T12" fmla="*/ 2147483646 w 200"/>
                              <a:gd name="T13" fmla="*/ 0 h 200"/>
                              <a:gd name="T14" fmla="*/ 2147483646 w 200"/>
                              <a:gd name="T15" fmla="*/ 0 h 200"/>
                              <a:gd name="T16" fmla="*/ 0 w 200"/>
                              <a:gd name="T17" fmla="*/ 2147483646 h 200"/>
                              <a:gd name="T18" fmla="*/ 2147483646 w 200"/>
                              <a:gd name="T19" fmla="*/ 2147483646 h 200"/>
                              <a:gd name="T20" fmla="*/ 2147483646 w 200"/>
                              <a:gd name="T21" fmla="*/ 2147483646 h 200"/>
                              <a:gd name="T22" fmla="*/ 2147483646 w 200"/>
                              <a:gd name="T23" fmla="*/ 0 h 2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200"/>
                              <a:gd name="T37" fmla="*/ 0 h 200"/>
                              <a:gd name="T38" fmla="*/ 200 w 200"/>
                              <a:gd name="T39" fmla="*/ 200 h 2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200" h="200">
                                <a:moveTo>
                                  <a:pt x="100" y="134"/>
                                </a:moveTo>
                                <a:lnTo>
                                  <a:pt x="100" y="134"/>
                                </a:lnTo>
                                <a:cubicBezTo>
                                  <a:pt x="81" y="134"/>
                                  <a:pt x="66" y="119"/>
                                  <a:pt x="66" y="100"/>
                                </a:cubicBezTo>
                                <a:cubicBezTo>
                                  <a:pt x="66" y="82"/>
                                  <a:pt x="81" y="67"/>
                                  <a:pt x="100" y="67"/>
                                </a:cubicBezTo>
                                <a:cubicBezTo>
                                  <a:pt x="118" y="67"/>
                                  <a:pt x="133" y="82"/>
                                  <a:pt x="133" y="100"/>
                                </a:cubicBezTo>
                                <a:cubicBezTo>
                                  <a:pt x="133" y="119"/>
                                  <a:pt x="118" y="134"/>
                                  <a:pt x="100" y="134"/>
                                </a:cubicBezTo>
                                <a:close/>
                                <a:moveTo>
                                  <a:pt x="100" y="0"/>
                                </a:moveTo>
                                <a:lnTo>
                                  <a:pt x="100" y="0"/>
                                </a:lnTo>
                                <a:cubicBezTo>
                                  <a:pt x="45" y="0"/>
                                  <a:pt x="0" y="45"/>
                                  <a:pt x="0" y="100"/>
                                </a:cubicBezTo>
                                <a:cubicBezTo>
                                  <a:pt x="0" y="155"/>
                                  <a:pt x="45" y="200"/>
                                  <a:pt x="100" y="200"/>
                                </a:cubicBezTo>
                                <a:cubicBezTo>
                                  <a:pt x="155" y="200"/>
                                  <a:pt x="200" y="155"/>
                                  <a:pt x="200" y="100"/>
                                </a:cubicBezTo>
                                <a:cubicBezTo>
                                  <a:pt x="200" y="45"/>
                                  <a:pt x="155" y="0"/>
                                  <a:pt x="100" y="0"/>
                                </a:cubicBezTo>
                                <a:close/>
                              </a:path>
                            </a:pathLst>
                          </a:custGeom>
                          <a:solidFill>
                            <a:srgbClr val="474747"/>
                          </a:solidFill>
                          <a:ln>
                            <a:noFill/>
                          </a:ln>
                          <a:extLst>
                            <a:ext uri="{91240B29-F687-4F45-9708-019B960494DF}">
                              <a14:hiddenLine xmlns:a14="http://schemas.microsoft.com/office/drawing/2010/main" w="0">
                                <a:solidFill>
                                  <a:srgbClr val="000000"/>
                                </a:solidFill>
                                <a:round/>
                                <a:headEnd/>
                                <a:tailEnd/>
                              </a14:hiddenLine>
                            </a:ext>
                          </a:extLst>
                        </wps:spPr>
                        <wps:bodyPr/>
                      </wps:wsp>
                    </wpg:wgp>
                  </a:graphicData>
                </a:graphic>
                <wp14:sizeRelH relativeFrom="margin">
                  <wp14:pctWidth>0</wp14:pctWidth>
                </wp14:sizeRelH>
                <wp14:sizeRelV relativeFrom="margin">
                  <wp14:pctHeight>0</wp14:pctHeight>
                </wp14:sizeRelV>
              </wp:anchor>
            </w:drawing>
          </mc:Choice>
          <mc:Fallback>
            <w:pict>
              <v:group w14:anchorId="146C20EF" id="组合 174" o:spid="_x0000_s1026" style="position:absolute;left:0;text-align:left;margin-left:68.3pt;margin-top:.4pt;width:37.45pt;height:29.95pt;z-index:251675136;mso-position-horizontal-relative:margin;mso-width-relative:margin;mso-height-relative:margin" coordsize="7191,5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">
                <v:shape id="Freeform 25" o:spid="_x0000_s1027" style="position:absolute;left:2159;width:5032;height:3683;visibility:visible;mso-wrap-style:square;v-text-anchor:top" coordsize="1200,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5BM8QA&#10;AADbAAAADwAAAGRycy9kb3ducmV2LnhtbESPQWvCQBSE7wX/w/IEL6VutFQ0dRURFEu9GOv9sfua&#10;RLNvQ3ZN4r/vFgo9DjPzDbNc97YSLTW+dKxgMk5AEGtnSs4VfJ13L3MQPiAbrByTggd5WK8GT0tM&#10;jev4RG0WchEh7FNUUIRQp1J6XZBFP3Y1cfS+XWMxRNnk0jTYRbit5DRJZtJiyXGhwJq2BelbdrcK&#10;umS7/7g8Z/PX6+F8bK3Xj8+FVmo07DfvIAL14T/81z4YBdM3+P0Sf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TPEAAAA2wAAAA8AAAAAAAAAAAAAAAAAmAIAAGRycy9k&#10;b3ducmV2LnhtbFBLBQYAAAAABAAEAPUAAACJAwAAAAA=&#10;" path="m1133,788r,c1133,801,1122,813,1108,813l92,813c78,813,67,801,67,788l67,92c67,78,78,67,92,67r1016,c1122,67,1133,78,1133,92r,696xm1108,r,l92,c42,,,41,,92l,788v,50,42,91,92,91l1108,879v51,,92,-41,92,-91l1200,92c1200,41,1159,,1108,xe" fillcolor="#474747" stroked="f" strokeweight="0">
                  <v:path arrowok="t" o:connecttype="custom" o:connectlocs="2147483646,2147483646;2147483646,2147483646;2147483646,2147483646;2147483646,2147483646;2147483646,2147483646;2147483646,2147483646;2147483646,2147483646;2147483646,2147483646;2147483646,2147483646;2147483646,2147483646;2147483646,0;2147483646,0;2147483646,0;0,2147483646;0,2147483646;2147483646,2147483646;2147483646,2147483646;2147483646,2147483646;2147483646,2147483646;2147483646,0" o:connectangles="0,0,0,0,0,0,0,0,0,0,0,0,0,0,0,0,0,0,0,0" textboxrect="0,0,1200,879"/>
                  <o:lock v:ext="edit" verticies="t"/>
                </v:shape>
                <v:shape id="Freeform 36" o:spid="_x0000_s1028" style="position:absolute;left:3873;top:3841;width:1619;height:270;visibility:visible;mso-wrap-style:square;v-text-anchor:top" coordsize="38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6SDMQA&#10;AADbAAAADwAAAGRycy9kb3ducmV2LnhtbESPzWrDMBCE74W8g9hAbrWcBtLgRAml0Ca0pyZ+gI21&#10;tkytlWMp/nn7qlDocZiZb5jdYbSN6KnztWMFyyQFQVw4XXOlIL+8PW5A+ICssXFMCibycNjPHnaY&#10;aTfwF/XnUIkIYZ+hAhNCm0npC0MWfeJa4uiVrrMYouwqqTscItw28ilN19JizXHBYEuvhorv890q&#10;+DDXDdef8jjl5fPyvTS3wdxvSi3m48sWRKAx/If/2ietYLWG3y/x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kgzEAAAA2wAAAA8AAAAAAAAAAAAAAAAAmAIAAGRycy9k&#10;b3ducmV2LnhtbFBLBQYAAAAABAAEAPUAAACJAwAAAAA=&#10;" path="m351,67r,c370,67,385,52,385,33,385,15,370,,351,l33,c15,,,15,,33,,52,15,67,33,67r318,xe" fillcolor="#474747" stroked="f" strokeweight="0">
                  <v:path arrowok="t" o:connecttype="custom" o:connectlocs="2147483646,2147483646;2147483646,2147483646;2147483646,2147483646;2147483646,0;2147483646,0;0,2147483646;2147483646,2147483646;2147483646,2147483646" o:connectangles="0,0,0,0,0,0,0,0" textboxrect="0,0,385,67"/>
                </v:shape>
                <v:shape id="Freeform 38" o:spid="_x0000_s1029" style="position:absolute;left:2667;top:476;width:4016;height:2730;visibility:visible;mso-wrap-style:square;v-text-anchor:top" coordsize="958,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uwcAA&#10;AADbAAAADwAAAGRycy9kb3ducmV2LnhtbERPTYvCMBC9C/sfwgjeNFXRatcoi6DIntTdi7exGZuy&#10;zaQ00dZ/bw4LHh/ve7XpbCUe1PjSsYLxKAFBnDtdcqHg92c3XIDwAVlj5ZgUPMnDZv3RW2GmXcsn&#10;epxDIWII+wwVmBDqTEqfG7LoR64mjtzNNRZDhE0hdYNtDLeVnCTJXFosOTYYrGlrKP87362Cm0mv&#10;1+9lfTzu0+nOt4tLcnAzpQb97usTRKAuvMX/7oNWMI1j45f4A+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OuwcAAAADbAAAADwAAAAAAAAAAAAAAAACYAgAAZHJzL2Rvd25y&#10;ZXYueG1sUEsFBgAAAAAEAAQA9QAAAIUDAAAAAA==&#10;" path="m918,581r,c918,598,903,613,886,613r-813,c55,613,40,598,40,581l40,72c40,55,55,40,73,40r813,c903,40,918,55,918,72r,509xm886,r,l73,c33,,,33,,72l,581v,40,33,72,73,72l886,653v40,,72,-32,72,-72l958,72c958,33,926,,886,xe" fillcolor="#474747" stroked="f" strokeweight="0">
                  <v:path arrowok="t" o:connecttype="custom" o:connectlocs="2147483646,2147483646;2147483646,2147483646;2147483646,2147483646;2147483646,2147483646;2147483646,2147483646;2147483646,2147483646;2147483646,2147483646;2147483646,2147483646;2147483646,2147483646;2147483646,2147483646;2147483646,0;2147483646,0;2147483646,0;0,2147483646;0,2147483646;2147483646,2147483646;2147483646,2147483646;2147483646,2147483646;2147483646,2147483646;2147483646,0" o:connectangles="0,0,0,0,0,0,0,0,0,0,0,0,0,0,0,0,0,0,0,0" textboxrect="0,0,958,653"/>
                  <o:lock v:ext="edit" verticies="t"/>
                </v:shape>
                <v:shape id="Freeform 39" o:spid="_x0000_s1030" style="position:absolute;left:2270;top:4286;width:4826;height:1000;visibility:visible;mso-wrap-style:square;v-text-anchor:top" coordsize="1150,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43MUA&#10;AADbAAAADwAAAGRycy9kb3ducmV2LnhtbESPQWsCMRSE74L/ITyhN82qRepqFBEFL5WqxeLtsXnd&#10;3bp5WZNU139vCkKPw8x8w0znjanElZwvLSvo9xIQxJnVJecKPg/r7hsIH5A1VpZJwZ08zGft1hRT&#10;bW+8o+s+5CJC2KeooAihTqX0WUEGfc/WxNH7ts5giNLlUju8Rbip5CBJRtJgyXGhwJqWBWXn/a9R&#10;YN63m7OzY7k63S8/y9fDsf/1cVTqpdMsJiACNeE//GxvtILhGP6+xB8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ZTjcxQAAANsAAAAPAAAAAAAAAAAAAAAAAJgCAABkcnMv&#10;ZG93bnJldi54bWxQSwUGAAAAAAQABAD1AAAAigMAAAAA&#10;" path="m1049,14r,c1043,5,1033,,1022,l129,c118,,107,5,101,14l8,151c1,161,,174,6,185v6,11,17,18,29,18l663,203v12,21,34,36,61,36c762,239,793,208,793,170v,-39,-31,-70,-69,-70c697,100,675,115,663,136r-564,l146,66r858,l1052,136r-55,c985,115,963,100,937,100v-39,,-70,31,-70,70c867,208,898,239,937,239v26,,48,-15,60,-36l1115,203v12,,24,-7,29,-18c1150,174,1149,161,1142,151l1049,14xe" fillcolor="#474747" stroked="f" strokeweight="0">
                  <v:path arrowok="t" o:connecttype="custom" o:connectlocs="2147483646,2147483646;2147483646,2147483646;2147483646,0;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 textboxrect="0,0,1150,239"/>
                </v:shape>
                <v:shape id="Freeform 63" o:spid="_x0000_s1031" style="position:absolute;top:714;width:1936;height:4429;visibility:visible;mso-wrap-style:square;v-text-anchor:top" coordsize="461,1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iM98MA&#10;AADbAAAADwAAAGRycy9kb3ducmV2LnhtbESPW4vCMBSE34X9D+Es7JumXlmrUXRBVlCE9fJ+aI5t&#10;sTkpTbat/94Igo/DzHzDzJetKURNlcstK+j3IhDEidU5pwrOp033G4TzyBoLy6TgTg6Wi4/OHGNt&#10;G/6j+uhTESDsYlSQeV/GUrokI4OuZ0vi4F1tZdAHWaVSV9gEuCnkIIom0mDOYSHDkn4ySm7Hf6Og&#10;2OxGU78/TO/1WF4uaztMBs2vUl+f7WoGwlPr3+FXe6sVTI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iM98MAAADbAAAADwAAAAAAAAAAAAAAAACYAgAAZHJzL2Rv&#10;d25yZXYueG1sUEsFBgAAAAAEAAQA9QAAAIgDAAAAAA==&#10;" path="m394,955r,c394,973,380,988,361,988r-261,c82,988,67,973,67,955r,-855c67,82,82,67,100,67r261,c380,67,394,82,394,100r,855xm361,r,l100,c45,,,45,,100l,955v,55,45,100,100,100l361,1055v55,,100,-45,100,-100l461,100c461,45,416,,361,xe" fillcolor="#474747" stroked="f" strokeweight="0">
                  <v:path arrowok="t" o:connecttype="custom" o:connectlocs="2147483646,2147483646;2147483646,2147483646;2147483646,2147483646;2147483646,2147483646;2147483646,2147483646;2147483646,2147483646;2147483646,2147483646;2147483646,2147483646;2147483646,2147483646;2147483646,2147483646;2147483646,0;2147483646,0;2147483646,0;0,2147483646;0,2147483646;2147483646,2147483646;2147483646,2147483646;2147483646,2147483646;2147483646,2147483646;2147483646,0" o:connectangles="0,0,0,0,0,0,0,0,0,0,0,0,0,0,0,0,0,0,0,0" textboxrect="0,0,461,1055"/>
                  <o:lock v:ext="edit" verticies="t"/>
                </v:shape>
                <v:shape id="Freeform 67" o:spid="_x0000_s1032" style="position:absolute;left:412;top:1492;width:1112;height:286;visibility:visible;mso-wrap-style:square;v-text-anchor:top" coordsize="26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z4sUA&#10;AADbAAAADwAAAGRycy9kb3ducmV2LnhtbESPQWuDQBSE74H8h+UVeglxjRQN1k0IgUKhpySWJreH&#10;+6pS9624W7X/Plso9DjMzDdMsZ9NJ0YaXGtZwSaKQRBXVrdcKygvL+stCOeRNXaWScEPOdjvlosC&#10;c20nPtF49rUIEHY5Kmi873MpXdWQQRfZnjh4n3Yw6IMcaqkHnALcdDKJ41QabDksNNjTsaHq6/xt&#10;FHTT1lw/VuX7NeH08LY69vYpuyn1+DAfnkF4mv1/+K/9qhWkGfx+CT9A7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VDPixQAAANsAAAAPAAAAAAAAAAAAAAAAAJgCAABkcnMv&#10;ZG93bnJldi54bWxQSwUGAAAAAAQABAD1AAAAigMAAAAA&#10;" path="m234,r,l34,c15,,,15,,33,,52,15,67,34,67r200,c252,67,267,52,267,33,267,15,252,,234,xe" fillcolor="#474747" stroked="f" strokeweight="0">
                  <v:path arrowok="t" o:connecttype="custom" o:connectlocs="2147483646,0;2147483646,0;2147483646,0;0,2147483646;2147483646,2147483646;2147483646,2147483646;2147483646,2147483646;2147483646,0" o:connectangles="0,0,0,0,0,0,0,0" textboxrect="0,0,267,67"/>
                </v:shape>
                <v:shape id="Freeform 68" o:spid="_x0000_s1033" style="position:absolute;left:412;top:1889;width:1112;height:285;visibility:visible;mso-wrap-style:square;v-text-anchor:top" coordsize="26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unkMIA&#10;AADbAAAADwAAAGRycy9kb3ducmV2LnhtbERPTWuDQBC9F/oflin0IslaKSaYrBIChUJPtYYkt8Gd&#10;qtSdFXer5t9nD4UeH+97XyymFxONrrOs4GUdgyCure64UVB9va22IJxH1thbJgU3clDkjw97zLSd&#10;+ZOm0jcihLDLUEHr/ZBJ6eqWDLq1HYgD921Hgz7AsZF6xDmEm14mcZxKgx2HhhYHOrZU/5S/RkE/&#10;b83lHFWnS8Lp4SM6DvZ1c1Xq+Wk57EB4Wvy/+M/9rhWkYWz4En6A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y6eQwgAAANsAAAAPAAAAAAAAAAAAAAAAAJgCAABkcnMvZG93&#10;bnJldi54bWxQSwUGAAAAAAQABAD1AAAAhwMAAAAA&#10;" path="m234,r,l34,c15,,,15,,34,,52,15,67,34,67r200,c252,67,267,52,267,34,267,15,252,,234,xe" fillcolor="#474747" stroked="f" strokeweight="0">
                  <v:path arrowok="t" o:connecttype="custom" o:connectlocs="2147483646,0;2147483646,0;2147483646,0;0,2147483646;2147483646,2147483646;2147483646,2147483646;2147483646,2147483646;2147483646,0" o:connectangles="0,0,0,0,0,0,0,0" textboxrect="0,0,267,67"/>
                </v:shape>
                <v:shape id="Freeform 69" o:spid="_x0000_s1034" style="position:absolute;left:412;top:2286;width:1112;height:269;visibility:visible;mso-wrap-style:square;v-text-anchor:top" coordsize="26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wf8QA&#10;AADbAAAADwAAAGRycy9kb3ducmV2LnhtbESPT2uDQBTE74V+h+UVemvWFmpTmzWEgEV6M38OuT3c&#10;VxXdt+Ju1OTTdwOBHoeZ+Q2zWs+mEyMNrrGs4HURgSAurW64UnDYZy9LEM4ja+wsk4ILOVinjw8r&#10;TLSduKBx5ysRIOwSVFB73ydSurImg25he+Lg/drBoA9yqKQecApw08m3KIqlwYbDQo09bWsq293Z&#10;KMj3Pwc+5h/XoqXmXHF2suP3u1LPT/PmC4Sn2f+H7+1cK4g/4fYl/AC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hcH/EAAAA2wAAAA8AAAAAAAAAAAAAAAAAmAIAAGRycy9k&#10;b3ducmV2LnhtbFBLBQYAAAAABAAEAPUAAACJAwAAAAA=&#10;" path="m234,r,l34,c15,,,15,,33,,52,15,66,34,66r200,c252,66,267,52,267,33,267,15,252,,234,xe" fillcolor="#474747" stroked="f" strokeweight="0">
                  <v:path arrowok="t" o:connecttype="custom" o:connectlocs="2147483646,0;2147483646,0;2147483646,0;0,2147483646;2147483646,2147483646;2147483646,2147483646;2147483646,2147483646;2147483646,0" o:connectangles="0,0,0,0,0,0,0,0" textboxrect="0,0,267,66"/>
                </v:shape>
                <v:shape id="Freeform 79" o:spid="_x0000_s1035" style="position:absolute;left:555;top:3730;width:826;height:842;visibility:visible;mso-wrap-style:square;v-text-anchor:top" coordsize="2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rTJcMA&#10;AADbAAAADwAAAGRycy9kb3ducmV2LnhtbESPzW7CMBCE75X6DtYicSsOHKAEDEIVFXAs4e+4ipc4&#10;Il6nsYHw9rhSJY6jmflGM523thI3anzpWEG/l4Agzp0uuVCwy74/PkH4gKyxckwKHuRhPnt/m2Kq&#10;3Z1/6LYNhYgQ9ikqMCHUqZQ+N2TR91xNHL2zayyGKJtC6gbvEW4rOUiSobRYclwwWNOXofyyvVoF&#10;2a9eFfZU7Q57HG2Og2zZHsxSqW6nXUxABGrDK/zfXmsFozH8fYk/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rTJcMAAADbAAAADwAAAAAAAAAAAAAAAACYAgAAZHJzL2Rv&#10;d25yZXYueG1sUEsFBgAAAAAEAAQA9QAAAIgDAAAAAA==&#10;" path="m100,134r,c81,134,66,119,66,100,66,82,81,67,100,67v18,,33,15,33,33c133,119,118,134,100,134xm100,r,c45,,,45,,100v,55,45,100,100,100c155,200,200,155,200,100,200,45,155,,100,xe" fillcolor="#474747" stroked="f" strokeweight="0">
                  <v:path arrowok="t" o:connecttype="custom" o:connectlocs="2147483646,2147483646;2147483646,2147483646;2147483646,2147483646;2147483646,2147483646;2147483646,2147483646;2147483646,2147483646;2147483646,0;2147483646,0;0,2147483646;2147483646,2147483646;2147483646,2147483646;2147483646,0" o:connectangles="0,0,0,0,0,0,0,0,0,0,0,0" textboxrect="0,0,200,200"/>
                  <o:lock v:ext="edit" verticies="t"/>
                </v:shape>
                <w10:wrap anchorx="margin"/>
              </v:group>
            </w:pict>
          </mc:Fallback>
        </mc:AlternateContent>
      </w:r>
      <w:r w:rsidRPr="00D8142C">
        <w:rPr>
          <w:noProof/>
        </w:rPr>
        <mc:AlternateContent>
          <mc:Choice Requires="wpg">
            <w:drawing>
              <wp:anchor distT="0" distB="0" distL="114300" distR="114300" simplePos="0" relativeHeight="251676160" behindDoc="0" locked="0" layoutInCell="1" allowOverlap="1" wp14:anchorId="33748E96" wp14:editId="198EED68">
                <wp:simplePos x="0" y="0"/>
                <wp:positionH relativeFrom="column">
                  <wp:posOffset>4432147</wp:posOffset>
                </wp:positionH>
                <wp:positionV relativeFrom="paragraph">
                  <wp:posOffset>6273</wp:posOffset>
                </wp:positionV>
                <wp:extent cx="342265" cy="253365"/>
                <wp:effectExtent l="0" t="0" r="635" b="0"/>
                <wp:wrapNone/>
                <wp:docPr id="87" name="组合 66"/>
                <wp:cNvGraphicFramePr/>
                <a:graphic xmlns:a="http://schemas.openxmlformats.org/drawingml/2006/main">
                  <a:graphicData uri="http://schemas.microsoft.com/office/word/2010/wordprocessingGroup">
                    <wpg:wgp>
                      <wpg:cNvGrpSpPr/>
                      <wpg:grpSpPr>
                        <a:xfrm>
                          <a:off x="0" y="0"/>
                          <a:ext cx="342265" cy="253365"/>
                          <a:chOff x="0" y="0"/>
                          <a:chExt cx="342900" cy="254000"/>
                        </a:xfrm>
                      </wpg:grpSpPr>
                      <wps:wsp>
                        <wps:cNvPr id="164" name="Oval 164"/>
                        <wps:cNvSpPr>
                          <a:spLocks noChangeArrowheads="1"/>
                        </wps:cNvSpPr>
                        <wps:spPr bwMode="auto">
                          <a:xfrm>
                            <a:off x="217487" y="134938"/>
                            <a:ext cx="23812" cy="23813"/>
                          </a:xfrm>
                          <a:prstGeom prst="ellipse">
                            <a:avLst/>
                          </a:prstGeom>
                          <a:solidFill>
                            <a:srgbClr val="08010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wps:wsp>
                        <wps:cNvPr id="165" name="Freeform 165"/>
                        <wps:cNvSpPr>
                          <a:spLocks/>
                        </wps:cNvSpPr>
                        <wps:spPr bwMode="auto">
                          <a:xfrm>
                            <a:off x="85725" y="206375"/>
                            <a:ext cx="165100" cy="7938"/>
                          </a:xfrm>
                          <a:custGeom>
                            <a:avLst/>
                            <a:gdLst>
                              <a:gd name="T0" fmla="*/ 83 w 85"/>
                              <a:gd name="T1" fmla="*/ 0 h 4"/>
                              <a:gd name="T2" fmla="*/ 2 w 85"/>
                              <a:gd name="T3" fmla="*/ 0 h 4"/>
                              <a:gd name="T4" fmla="*/ 0 w 85"/>
                              <a:gd name="T5" fmla="*/ 2 h 4"/>
                              <a:gd name="T6" fmla="*/ 2 w 85"/>
                              <a:gd name="T7" fmla="*/ 4 h 4"/>
                              <a:gd name="T8" fmla="*/ 83 w 85"/>
                              <a:gd name="T9" fmla="*/ 4 h 4"/>
                              <a:gd name="T10" fmla="*/ 85 w 85"/>
                              <a:gd name="T11" fmla="*/ 2 h 4"/>
                              <a:gd name="T12" fmla="*/ 83 w 85"/>
                              <a:gd name="T13" fmla="*/ 0 h 4"/>
                            </a:gdLst>
                            <a:ahLst/>
                            <a:cxnLst>
                              <a:cxn ang="0">
                                <a:pos x="T0" y="T1"/>
                              </a:cxn>
                              <a:cxn ang="0">
                                <a:pos x="T2" y="T3"/>
                              </a:cxn>
                              <a:cxn ang="0">
                                <a:pos x="T4" y="T5"/>
                              </a:cxn>
                              <a:cxn ang="0">
                                <a:pos x="T6" y="T7"/>
                              </a:cxn>
                              <a:cxn ang="0">
                                <a:pos x="T8" y="T9"/>
                              </a:cxn>
                              <a:cxn ang="0">
                                <a:pos x="T10" y="T11"/>
                              </a:cxn>
                              <a:cxn ang="0">
                                <a:pos x="T12" y="T13"/>
                              </a:cxn>
                            </a:cxnLst>
                            <a:rect l="0" t="0" r="r" b="b"/>
                            <a:pathLst>
                              <a:path w="85" h="4">
                                <a:moveTo>
                                  <a:pt x="83" y="0"/>
                                </a:moveTo>
                                <a:cubicBezTo>
                                  <a:pt x="2" y="0"/>
                                  <a:pt x="2" y="0"/>
                                  <a:pt x="2" y="0"/>
                                </a:cubicBezTo>
                                <a:cubicBezTo>
                                  <a:pt x="0" y="0"/>
                                  <a:pt x="0" y="1"/>
                                  <a:pt x="0" y="2"/>
                                </a:cubicBezTo>
                                <a:cubicBezTo>
                                  <a:pt x="0" y="3"/>
                                  <a:pt x="0" y="4"/>
                                  <a:pt x="2" y="4"/>
                                </a:cubicBezTo>
                                <a:cubicBezTo>
                                  <a:pt x="83" y="4"/>
                                  <a:pt x="83" y="4"/>
                                  <a:pt x="83" y="4"/>
                                </a:cubicBezTo>
                                <a:cubicBezTo>
                                  <a:pt x="84" y="4"/>
                                  <a:pt x="85" y="3"/>
                                  <a:pt x="85" y="2"/>
                                </a:cubicBezTo>
                                <a:cubicBezTo>
                                  <a:pt x="85" y="1"/>
                                  <a:pt x="84" y="0"/>
                                  <a:pt x="83" y="0"/>
                                </a:cubicBezTo>
                              </a:path>
                            </a:pathLst>
                          </a:custGeom>
                          <a:solidFill>
                            <a:srgbClr val="08010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wps:wsp>
                        <wps:cNvPr id="166" name="Freeform 166"/>
                        <wps:cNvSpPr>
                          <a:spLocks noEditPoints="1"/>
                        </wps:cNvSpPr>
                        <wps:spPr bwMode="auto">
                          <a:xfrm>
                            <a:off x="77787" y="111125"/>
                            <a:ext cx="187325" cy="71438"/>
                          </a:xfrm>
                          <a:custGeom>
                            <a:avLst/>
                            <a:gdLst>
                              <a:gd name="T0" fmla="*/ 78 w 96"/>
                              <a:gd name="T1" fmla="*/ 0 h 36"/>
                              <a:gd name="T2" fmla="*/ 18 w 96"/>
                              <a:gd name="T3" fmla="*/ 0 h 36"/>
                              <a:gd name="T4" fmla="*/ 0 w 96"/>
                              <a:gd name="T5" fmla="*/ 18 h 36"/>
                              <a:gd name="T6" fmla="*/ 18 w 96"/>
                              <a:gd name="T7" fmla="*/ 36 h 36"/>
                              <a:gd name="T8" fmla="*/ 78 w 96"/>
                              <a:gd name="T9" fmla="*/ 36 h 36"/>
                              <a:gd name="T10" fmla="*/ 96 w 96"/>
                              <a:gd name="T11" fmla="*/ 18 h 36"/>
                              <a:gd name="T12" fmla="*/ 78 w 96"/>
                              <a:gd name="T13" fmla="*/ 0 h 36"/>
                              <a:gd name="T14" fmla="*/ 78 w 96"/>
                              <a:gd name="T15" fmla="*/ 32 h 36"/>
                              <a:gd name="T16" fmla="*/ 18 w 96"/>
                              <a:gd name="T17" fmla="*/ 32 h 36"/>
                              <a:gd name="T18" fmla="*/ 4 w 96"/>
                              <a:gd name="T19" fmla="*/ 18 h 36"/>
                              <a:gd name="T20" fmla="*/ 18 w 96"/>
                              <a:gd name="T21" fmla="*/ 4 h 36"/>
                              <a:gd name="T22" fmla="*/ 78 w 96"/>
                              <a:gd name="T23" fmla="*/ 4 h 36"/>
                              <a:gd name="T24" fmla="*/ 92 w 96"/>
                              <a:gd name="T25" fmla="*/ 18 h 36"/>
                              <a:gd name="T26" fmla="*/ 78 w 96"/>
                              <a:gd name="T27" fmla="*/ 32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6" h="36">
                                <a:moveTo>
                                  <a:pt x="78" y="0"/>
                                </a:moveTo>
                                <a:cubicBezTo>
                                  <a:pt x="18" y="0"/>
                                  <a:pt x="18" y="0"/>
                                  <a:pt x="18" y="0"/>
                                </a:cubicBezTo>
                                <a:cubicBezTo>
                                  <a:pt x="8" y="0"/>
                                  <a:pt x="0" y="8"/>
                                  <a:pt x="0" y="18"/>
                                </a:cubicBezTo>
                                <a:cubicBezTo>
                                  <a:pt x="0" y="28"/>
                                  <a:pt x="8" y="36"/>
                                  <a:pt x="18" y="36"/>
                                </a:cubicBezTo>
                                <a:cubicBezTo>
                                  <a:pt x="78" y="36"/>
                                  <a:pt x="78" y="36"/>
                                  <a:pt x="78" y="36"/>
                                </a:cubicBezTo>
                                <a:cubicBezTo>
                                  <a:pt x="88" y="36"/>
                                  <a:pt x="96" y="28"/>
                                  <a:pt x="96" y="18"/>
                                </a:cubicBezTo>
                                <a:cubicBezTo>
                                  <a:pt x="96" y="8"/>
                                  <a:pt x="88" y="0"/>
                                  <a:pt x="78" y="0"/>
                                </a:cubicBezTo>
                                <a:moveTo>
                                  <a:pt x="78" y="32"/>
                                </a:moveTo>
                                <a:cubicBezTo>
                                  <a:pt x="18" y="32"/>
                                  <a:pt x="18" y="32"/>
                                  <a:pt x="18" y="32"/>
                                </a:cubicBezTo>
                                <a:cubicBezTo>
                                  <a:pt x="10" y="32"/>
                                  <a:pt x="4" y="26"/>
                                  <a:pt x="4" y="18"/>
                                </a:cubicBezTo>
                                <a:cubicBezTo>
                                  <a:pt x="4" y="10"/>
                                  <a:pt x="10" y="4"/>
                                  <a:pt x="18" y="4"/>
                                </a:cubicBezTo>
                                <a:cubicBezTo>
                                  <a:pt x="78" y="4"/>
                                  <a:pt x="78" y="4"/>
                                  <a:pt x="78" y="4"/>
                                </a:cubicBezTo>
                                <a:cubicBezTo>
                                  <a:pt x="86" y="4"/>
                                  <a:pt x="92" y="10"/>
                                  <a:pt x="92" y="18"/>
                                </a:cubicBezTo>
                                <a:cubicBezTo>
                                  <a:pt x="92" y="26"/>
                                  <a:pt x="86" y="32"/>
                                  <a:pt x="78" y="32"/>
                                </a:cubicBezTo>
                              </a:path>
                            </a:pathLst>
                          </a:custGeom>
                          <a:solidFill>
                            <a:srgbClr val="08010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wps:wsp>
                        <wps:cNvPr id="167" name="Freeform 167"/>
                        <wps:cNvSpPr>
                          <a:spLocks noEditPoints="1"/>
                        </wps:cNvSpPr>
                        <wps:spPr bwMode="auto">
                          <a:xfrm>
                            <a:off x="0" y="0"/>
                            <a:ext cx="342900" cy="254000"/>
                          </a:xfrm>
                          <a:custGeom>
                            <a:avLst/>
                            <a:gdLst>
                              <a:gd name="T0" fmla="*/ 133 w 176"/>
                              <a:gd name="T1" fmla="*/ 32 h 128"/>
                              <a:gd name="T2" fmla="*/ 88 w 176"/>
                              <a:gd name="T3" fmla="*/ 0 h 128"/>
                              <a:gd name="T4" fmla="*/ 43 w 176"/>
                              <a:gd name="T5" fmla="*/ 32 h 128"/>
                              <a:gd name="T6" fmla="*/ 0 w 176"/>
                              <a:gd name="T7" fmla="*/ 80 h 128"/>
                              <a:gd name="T8" fmla="*/ 48 w 176"/>
                              <a:gd name="T9" fmla="*/ 128 h 128"/>
                              <a:gd name="T10" fmla="*/ 128 w 176"/>
                              <a:gd name="T11" fmla="*/ 128 h 128"/>
                              <a:gd name="T12" fmla="*/ 176 w 176"/>
                              <a:gd name="T13" fmla="*/ 80 h 128"/>
                              <a:gd name="T14" fmla="*/ 133 w 176"/>
                              <a:gd name="T15" fmla="*/ 32 h 128"/>
                              <a:gd name="T16" fmla="*/ 128 w 176"/>
                              <a:gd name="T17" fmla="*/ 120 h 128"/>
                              <a:gd name="T18" fmla="*/ 48 w 176"/>
                              <a:gd name="T19" fmla="*/ 120 h 128"/>
                              <a:gd name="T20" fmla="*/ 8 w 176"/>
                              <a:gd name="T21" fmla="*/ 80 h 128"/>
                              <a:gd name="T22" fmla="*/ 44 w 176"/>
                              <a:gd name="T23" fmla="*/ 40 h 128"/>
                              <a:gd name="T24" fmla="*/ 50 w 176"/>
                              <a:gd name="T25" fmla="*/ 35 h 128"/>
                              <a:gd name="T26" fmla="*/ 88 w 176"/>
                              <a:gd name="T27" fmla="*/ 8 h 128"/>
                              <a:gd name="T28" fmla="*/ 126 w 176"/>
                              <a:gd name="T29" fmla="*/ 35 h 128"/>
                              <a:gd name="T30" fmla="*/ 132 w 176"/>
                              <a:gd name="T31" fmla="*/ 40 h 128"/>
                              <a:gd name="T32" fmla="*/ 168 w 176"/>
                              <a:gd name="T33" fmla="*/ 80 h 128"/>
                              <a:gd name="T34" fmla="*/ 128 w 176"/>
                              <a:gd name="T35" fmla="*/ 12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76" h="128">
                                <a:moveTo>
                                  <a:pt x="133" y="32"/>
                                </a:moveTo>
                                <a:cubicBezTo>
                                  <a:pt x="127" y="14"/>
                                  <a:pt x="109" y="0"/>
                                  <a:pt x="88" y="0"/>
                                </a:cubicBezTo>
                                <a:cubicBezTo>
                                  <a:pt x="67" y="0"/>
                                  <a:pt x="49" y="14"/>
                                  <a:pt x="43" y="32"/>
                                </a:cubicBezTo>
                                <a:cubicBezTo>
                                  <a:pt x="19" y="35"/>
                                  <a:pt x="0" y="55"/>
                                  <a:pt x="0" y="80"/>
                                </a:cubicBezTo>
                                <a:cubicBezTo>
                                  <a:pt x="0" y="107"/>
                                  <a:pt x="21" y="128"/>
                                  <a:pt x="48" y="128"/>
                                </a:cubicBezTo>
                                <a:cubicBezTo>
                                  <a:pt x="128" y="128"/>
                                  <a:pt x="128" y="128"/>
                                  <a:pt x="128" y="128"/>
                                </a:cubicBezTo>
                                <a:cubicBezTo>
                                  <a:pt x="155" y="128"/>
                                  <a:pt x="176" y="107"/>
                                  <a:pt x="176" y="80"/>
                                </a:cubicBezTo>
                                <a:cubicBezTo>
                                  <a:pt x="176" y="55"/>
                                  <a:pt x="157" y="35"/>
                                  <a:pt x="133" y="32"/>
                                </a:cubicBezTo>
                                <a:moveTo>
                                  <a:pt x="128" y="120"/>
                                </a:moveTo>
                                <a:cubicBezTo>
                                  <a:pt x="48" y="120"/>
                                  <a:pt x="48" y="120"/>
                                  <a:pt x="48" y="120"/>
                                </a:cubicBezTo>
                                <a:cubicBezTo>
                                  <a:pt x="26" y="120"/>
                                  <a:pt x="8" y="102"/>
                                  <a:pt x="8" y="80"/>
                                </a:cubicBezTo>
                                <a:cubicBezTo>
                                  <a:pt x="8" y="60"/>
                                  <a:pt x="23" y="43"/>
                                  <a:pt x="44" y="40"/>
                                </a:cubicBezTo>
                                <a:cubicBezTo>
                                  <a:pt x="47" y="40"/>
                                  <a:pt x="49" y="38"/>
                                  <a:pt x="50" y="35"/>
                                </a:cubicBezTo>
                                <a:cubicBezTo>
                                  <a:pt x="56" y="19"/>
                                  <a:pt x="71" y="8"/>
                                  <a:pt x="88" y="8"/>
                                </a:cubicBezTo>
                                <a:cubicBezTo>
                                  <a:pt x="105" y="8"/>
                                  <a:pt x="120" y="19"/>
                                  <a:pt x="126" y="35"/>
                                </a:cubicBezTo>
                                <a:cubicBezTo>
                                  <a:pt x="127" y="38"/>
                                  <a:pt x="129" y="40"/>
                                  <a:pt x="132" y="40"/>
                                </a:cubicBezTo>
                                <a:cubicBezTo>
                                  <a:pt x="153" y="43"/>
                                  <a:pt x="168" y="60"/>
                                  <a:pt x="168" y="80"/>
                                </a:cubicBezTo>
                                <a:cubicBezTo>
                                  <a:pt x="168" y="102"/>
                                  <a:pt x="150" y="120"/>
                                  <a:pt x="128" y="120"/>
                                </a:cubicBezTo>
                              </a:path>
                            </a:pathLst>
                          </a:custGeom>
                          <a:solidFill>
                            <a:srgbClr val="080103"/>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wpg:wgp>
                  </a:graphicData>
                </a:graphic>
              </wp:anchor>
            </w:drawing>
          </mc:Choice>
          <mc:Fallback>
            <w:pict>
              <v:group w14:anchorId="1FA94488" id="组合 66" o:spid="_x0000_s1026" style="position:absolute;left:0;text-align:left;margin-left:349pt;margin-top:.5pt;width:26.95pt;height:19.95pt;z-index:251676160" coordsize="3429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">
                <v:oval id="Oval 164" o:spid="_x0000_s1027" style="position:absolute;left:217487;top:134938;width:23812;height:23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IPKMMA&#10;AADcAAAADwAAAGRycy9kb3ducmV2LnhtbERPTWvCQBC9C/6HZYRepG5aitboJkhBaU9ibPE6Zsck&#10;mp0N2TVJ/323UOhtHu9z1ulgatFR6yrLCp5mEQji3OqKCwWfx+3jKwjnkTXWlknBNzlIk/FojbG2&#10;PR+oy3whQgi7GBWU3jexlC4vyaCb2YY4cBfbGvQBtoXULfYh3NTyOYrm0mDFoaHEht5Kym/Z3Sgw&#10;V6bl6YBbu/9YfE37XbfPzlKph8mwWYHwNPh/8Z/7XYf58xf4fSZcIJ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IPKMMAAADcAAAADwAAAAAAAAAAAAAAAACYAgAAZHJzL2Rv&#10;d25yZXYueG1sUEsFBgAAAAAEAAQA9QAAAIgDAAAAAA==&#10;" fillcolor="#080103" stroked="f">
                  <v:textbox inset="2.53933mm,1.2697mm,2.53933mm,1.2697mm"/>
                </v:oval>
                <v:shape id="Freeform 165" o:spid="_x0000_s1028" style="position:absolute;left:85725;top:206375;width:165100;height:7938;visibility:visible;mso-wrap-style:square;v-text-anchor:top" coordsize="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R8EA&#10;AADcAAAADwAAAGRycy9kb3ducmV2LnhtbERPS4vCMBC+L/gfwgh726YrKNo1iojigicf4HW2GZuu&#10;zaQ2Ueu/N4LgbT6+54ynra3ElRpfOlbwnaQgiHOnSy4U7HfLryEIH5A1Vo5JwZ08TCedjzFm2t14&#10;Q9dtKEQMYZ+hAhNCnUnpc0MWfeJq4sgdXWMxRNgUUjd4i+G2kr00HUiLJccGgzXNDeWn7cUq6NHy&#10;dBia9Z9Z/VfmfNyNzGIWlPrstrMfEIHa8Ba/3L86zh/04flMvEB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QfkfBAAAA3AAAAA8AAAAAAAAAAAAAAAAAmAIAAGRycy9kb3du&#10;cmV2LnhtbFBLBQYAAAAABAAEAPUAAACGAwAAAAA=&#10;" path="m83,c2,,2,,2,,,,,1,,2,,3,,4,2,4v81,,81,,81,c84,4,85,3,85,2,85,1,84,,83,e" fillcolor="#080103" stroked="f">
                  <v:path arrowok="t" o:connecttype="custom" o:connectlocs="161215,0;3885,0;0,3969;3885,7938;161215,7938;165100,3969;161215,0" o:connectangles="0,0,0,0,0,0,0"/>
                </v:shape>
                <v:shape id="Freeform 166" o:spid="_x0000_s1029" style="position:absolute;left:77787;top:111125;width:187325;height:71438;visibility:visible;mso-wrap-style:square;v-text-anchor:top" coordsize="9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IzcMA&#10;AADcAAAADwAAAGRycy9kb3ducmV2LnhtbERPTYvCMBC9L+x/CCPsZVlTFylSjaILih4UdPXgbWjG&#10;tthMShPb+u+NIHibx/ucyawzpWiodoVlBYN+BII4tbrgTMHxf/kzAuE8ssbSMim4k4PZ9PNjgom2&#10;Le+pOfhMhBB2CSrIva8SKV2ak0HXtxVx4C62NugDrDOpa2xDuCnlbxTF0mDBoSHHiv5ySq+Hm1Fw&#10;vjR2e9zsVovv3XDJp2LfDuRCqa9eNx+D8NT5t/jlXuswP47h+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RIzcMAAADcAAAADwAAAAAAAAAAAAAAAACYAgAAZHJzL2Rv&#10;d25yZXYueG1sUEsFBgAAAAAEAAQA9QAAAIgDAAAAAA==&#10;" path="m78,c18,,18,,18,,8,,,8,,18,,28,8,36,18,36v60,,60,,60,c88,36,96,28,96,18,96,8,88,,78,t,32c18,32,18,32,18,32,10,32,4,26,4,18,4,10,10,4,18,4v60,,60,,60,c86,4,92,10,92,18v,8,-6,14,-14,14e" fillcolor="#080103" stroked="f">
                  <v:path arrowok="t" o:connecttype="custom" o:connectlocs="152202,0;35123,0;0,35719;35123,71438;152202,71438;187325,35719;152202,0;152202,63500;35123,63500;7805,35719;35123,7938;152202,7938;179520,35719;152202,63500" o:connectangles="0,0,0,0,0,0,0,0,0,0,0,0,0,0"/>
                  <o:lock v:ext="edit" verticies="t"/>
                </v:shape>
                <v:shape id="Freeform 167" o:spid="_x0000_s1030" style="position:absolute;width:342900;height:254000;visibility:visible;mso-wrap-style:square;v-text-anchor:top" coordsize="176,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GW0cIA&#10;AADcAAAADwAAAGRycy9kb3ducmV2LnhtbERPS2sCMRC+C/0PYQreNFsPq2yNUoT6AEHUQnscNtPN&#10;tpvJkkRd/70RBG/z8T1nOu9sI87kQ+1YwdswA0FcOl1zpeDr+DmYgAgRWWPjmBRcKcB89tKbYqHd&#10;hfd0PsRKpBAOBSowMbaFlKE0ZDEMXUucuF/nLcYEfSW1x0sKt40cZVkuLdacGgy2tDBU/h9OVkGW&#10;/+13P4v6u51s1rzSdmv8cqtU/7X7eAcRqYtP8cO91ml+Pob7M+kCOb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AZbRwgAAANwAAAAPAAAAAAAAAAAAAAAAAJgCAABkcnMvZG93&#10;bnJldi54bWxQSwUGAAAAAAQABAD1AAAAhwMAAAAA&#10;" path="m133,32c127,14,109,,88,,67,,49,14,43,32,19,35,,55,,80v,27,21,48,48,48c128,128,128,128,128,128v27,,48,-21,48,-48c176,55,157,35,133,32t-5,88c48,120,48,120,48,120,26,120,8,102,8,80,8,60,23,43,44,40v3,,5,-2,6,-5c56,19,71,8,88,8v17,,32,11,38,27c127,38,129,40,132,40v21,3,36,20,36,40c168,102,150,120,128,120e" fillcolor="#080103" stroked="f">
                  <v:path arrowok="t" o:connecttype="custom" o:connectlocs="259123,63500;171450,0;83777,63500;0,158750;93518,254000;249382,254000;342900,158750;259123,63500;249382,238125;93518,238125;15586,158750;85725,79375;97415,69453;171450,15875;245485,69453;257175,79375;327314,158750;249382,238125" o:connectangles="0,0,0,0,0,0,0,0,0,0,0,0,0,0,0,0,0,0"/>
                  <o:lock v:ext="edit" verticies="t"/>
                </v:shape>
              </v:group>
            </w:pict>
          </mc:Fallback>
        </mc:AlternateContent>
      </w:r>
    </w:p>
    <w:p w14:paraId="7649F3B0" w14:textId="77777777" w:rsidR="00921088" w:rsidRDefault="00921088" w:rsidP="00921088">
      <w:pPr>
        <w:pStyle w:val="1e"/>
      </w:pPr>
      <w:r>
        <w:rPr>
          <w:noProof/>
        </w:rPr>
        <mc:AlternateContent>
          <mc:Choice Requires="wps">
            <w:drawing>
              <wp:anchor distT="0" distB="0" distL="114300" distR="114300" simplePos="0" relativeHeight="251680256" behindDoc="0" locked="0" layoutInCell="1" allowOverlap="1" wp14:anchorId="1B366B40" wp14:editId="11BD4022">
                <wp:simplePos x="0" y="0"/>
                <wp:positionH relativeFrom="margin">
                  <wp:posOffset>4371289</wp:posOffset>
                </wp:positionH>
                <wp:positionV relativeFrom="paragraph">
                  <wp:posOffset>6148</wp:posOffset>
                </wp:positionV>
                <wp:extent cx="490119" cy="32893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90119" cy="328930"/>
                        </a:xfrm>
                        <a:prstGeom prst="rect">
                          <a:avLst/>
                        </a:prstGeom>
                        <a:noFill/>
                        <a:ln w="6350">
                          <a:noFill/>
                        </a:ln>
                      </wps:spPr>
                      <wps:txbx>
                        <w:txbxContent>
                          <w:p w14:paraId="5E2F8B93" w14:textId="77777777" w:rsidR="001141E3" w:rsidRPr="00A75D9C" w:rsidRDefault="001141E3" w:rsidP="00921088">
                            <w:pPr>
                              <w:spacing w:line="0" w:lineRule="atLeast"/>
                              <w:ind w:left="0"/>
                              <w:rPr>
                                <w:rFonts w:ascii="Huawei Sans" w:hAnsi="Huawei Sans" w:cs="Huawei Sans"/>
                                <w:sz w:val="16"/>
                                <w:szCs w:val="16"/>
                              </w:rPr>
                            </w:pPr>
                            <w:r w:rsidRPr="00A75D9C">
                              <w:rPr>
                                <w:rFonts w:ascii="Huawei Sans" w:hAnsi="Huawei Sans" w:cs="Huawei Sans"/>
                                <w:sz w:val="16"/>
                                <w:szCs w:val="16"/>
                              </w:rPr>
                              <w:t>ECS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66B40" id="Text Box 83" o:spid="_x0000_s1027" type="#_x0000_t202" style="position:absolute;left:0;text-align:left;margin-left:344.2pt;margin-top:.5pt;width:38.6pt;height:25.9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" filled="f" stroked="f" strokeweight=".5pt">
                <v:textbox>
                  <w:txbxContent>
                    <w:p w14:paraId="5E2F8B93" w14:textId="77777777" w:rsidR="001141E3" w:rsidRPr="00A75D9C" w:rsidRDefault="001141E3" w:rsidP="00921088">
                      <w:pPr>
                        <w:spacing w:line="0" w:lineRule="atLeast"/>
                        <w:ind w:left="0"/>
                        <w:rPr>
                          <w:rFonts w:ascii="Huawei Sans" w:hAnsi="Huawei Sans" w:cs="Huawei Sans"/>
                          <w:sz w:val="16"/>
                          <w:szCs w:val="16"/>
                        </w:rPr>
                      </w:pPr>
                      <w:r w:rsidRPr="00A75D9C">
                        <w:rPr>
                          <w:rFonts w:ascii="Huawei Sans" w:hAnsi="Huawei Sans" w:cs="Huawei Sans"/>
                          <w:sz w:val="16"/>
                          <w:szCs w:val="16"/>
                        </w:rPr>
                        <w:t>ECS</w:t>
                      </w:r>
                    </w:p>
                  </w:txbxContent>
                </v:textbox>
                <w10:wrap anchorx="margin"/>
              </v:shape>
            </w:pict>
          </mc:Fallback>
        </mc:AlternateContent>
      </w:r>
      <w:r>
        <w:rPr>
          <w:noProof/>
        </w:rPr>
        <mc:AlternateContent>
          <mc:Choice Requires="wps">
            <w:drawing>
              <wp:anchor distT="0" distB="0" distL="114300" distR="114300" simplePos="0" relativeHeight="251686400" behindDoc="0" locked="0" layoutInCell="1" allowOverlap="1" wp14:anchorId="24520F93" wp14:editId="7B2C4F38">
                <wp:simplePos x="0" y="0"/>
                <wp:positionH relativeFrom="column">
                  <wp:posOffset>1423264</wp:posOffset>
                </wp:positionH>
                <wp:positionV relativeFrom="paragraph">
                  <wp:posOffset>6247</wp:posOffset>
                </wp:positionV>
                <wp:extent cx="1038529" cy="51"/>
                <wp:effectExtent l="0" t="0" r="28575" b="19050"/>
                <wp:wrapNone/>
                <wp:docPr id="91" name="Straight Connector 91"/>
                <wp:cNvGraphicFramePr/>
                <a:graphic xmlns:a="http://schemas.openxmlformats.org/drawingml/2006/main">
                  <a:graphicData uri="http://schemas.microsoft.com/office/word/2010/wordprocessingShape">
                    <wps:wsp>
                      <wps:cNvCnPr/>
                      <wps:spPr>
                        <a:xfrm flipV="1">
                          <a:off x="0" y="0"/>
                          <a:ext cx="1038529" cy="51"/>
                        </a:xfrm>
                        <a:prstGeom prst="line">
                          <a:avLst/>
                        </a:prstGeom>
                        <a:ln w="254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6043D" id="Straight Connector 91" o:spid="_x0000_s1026" style="position:absolute;left:0;text-align:lef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05pt,.5pt" to="193.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" strokecolor="#ffc000" strokeweight="2pt"/>
            </w:pict>
          </mc:Fallback>
        </mc:AlternateContent>
      </w:r>
    </w:p>
    <w:p w14:paraId="0E16AEA3" w14:textId="77777777" w:rsidR="00921088" w:rsidRDefault="00921088" w:rsidP="00921088">
      <w:pPr>
        <w:pStyle w:val="1e"/>
      </w:pPr>
      <w:r>
        <w:rPr>
          <w:noProof/>
        </w:rPr>
        <mc:AlternateContent>
          <mc:Choice Requires="wps">
            <w:drawing>
              <wp:anchor distT="0" distB="0" distL="114300" distR="114300" simplePos="0" relativeHeight="251683328" behindDoc="0" locked="0" layoutInCell="1" allowOverlap="1" wp14:anchorId="6DE808DC" wp14:editId="79A8C0F3">
                <wp:simplePos x="0" y="0"/>
                <wp:positionH relativeFrom="margin">
                  <wp:posOffset>3508982</wp:posOffset>
                </wp:positionH>
                <wp:positionV relativeFrom="paragraph">
                  <wp:posOffset>229870</wp:posOffset>
                </wp:positionV>
                <wp:extent cx="468173" cy="329184"/>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68173" cy="329184"/>
                        </a:xfrm>
                        <a:prstGeom prst="rect">
                          <a:avLst/>
                        </a:prstGeom>
                        <a:noFill/>
                        <a:ln w="6350">
                          <a:noFill/>
                        </a:ln>
                      </wps:spPr>
                      <wps:txbx>
                        <w:txbxContent>
                          <w:p w14:paraId="610A7DD6"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VPC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08DC" id="Text Box 88" o:spid="_x0000_s1028" type="#_x0000_t202" style="position:absolute;left:0;text-align:left;margin-left:276.3pt;margin-top:18.1pt;width:36.85pt;height:25.9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" filled="f" stroked="f" strokeweight=".5pt">
                <v:textbox>
                  <w:txbxContent>
                    <w:p w14:paraId="610A7DD6"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VPC</w:t>
                      </w:r>
                    </w:p>
                  </w:txbxContent>
                </v:textbox>
                <w10:wrap anchorx="margin"/>
              </v:shape>
            </w:pict>
          </mc:Fallback>
        </mc:AlternateContent>
      </w:r>
      <w:r w:rsidRPr="00D8142C">
        <w:rPr>
          <w:noProof/>
        </w:rPr>
        <mc:AlternateContent>
          <mc:Choice Requires="wps">
            <w:drawing>
              <wp:anchor distT="0" distB="0" distL="114300" distR="114300" simplePos="0" relativeHeight="251677184" behindDoc="0" locked="0" layoutInCell="1" allowOverlap="1" wp14:anchorId="59FF332C" wp14:editId="2E5AF36E">
                <wp:simplePos x="0" y="0"/>
                <wp:positionH relativeFrom="margin">
                  <wp:posOffset>3506746</wp:posOffset>
                </wp:positionH>
                <wp:positionV relativeFrom="paragraph">
                  <wp:posOffset>6985</wp:posOffset>
                </wp:positionV>
                <wp:extent cx="345985" cy="257108"/>
                <wp:effectExtent l="0" t="0" r="0" b="0"/>
                <wp:wrapNone/>
                <wp:docPr id="80" name="Freeform 5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45985" cy="257108"/>
                        </a:xfrm>
                        <a:custGeom>
                          <a:avLst/>
                          <a:gdLst>
                            <a:gd name="T0" fmla="*/ 133 w 176"/>
                            <a:gd name="T1" fmla="*/ 32 h 128"/>
                            <a:gd name="T2" fmla="*/ 88 w 176"/>
                            <a:gd name="T3" fmla="*/ 0 h 128"/>
                            <a:gd name="T4" fmla="*/ 43 w 176"/>
                            <a:gd name="T5" fmla="*/ 32 h 128"/>
                            <a:gd name="T6" fmla="*/ 0 w 176"/>
                            <a:gd name="T7" fmla="*/ 80 h 128"/>
                            <a:gd name="T8" fmla="*/ 48 w 176"/>
                            <a:gd name="T9" fmla="*/ 128 h 128"/>
                            <a:gd name="T10" fmla="*/ 128 w 176"/>
                            <a:gd name="T11" fmla="*/ 128 h 128"/>
                            <a:gd name="T12" fmla="*/ 176 w 176"/>
                            <a:gd name="T13" fmla="*/ 80 h 128"/>
                            <a:gd name="T14" fmla="*/ 133 w 176"/>
                            <a:gd name="T15" fmla="*/ 32 h 128"/>
                            <a:gd name="T16" fmla="*/ 86 w 176"/>
                            <a:gd name="T17" fmla="*/ 47 h 128"/>
                            <a:gd name="T18" fmla="*/ 87 w 176"/>
                            <a:gd name="T19" fmla="*/ 50 h 128"/>
                            <a:gd name="T20" fmla="*/ 61 w 176"/>
                            <a:gd name="T21" fmla="*/ 77 h 128"/>
                            <a:gd name="T22" fmla="*/ 59 w 176"/>
                            <a:gd name="T23" fmla="*/ 77 h 128"/>
                            <a:gd name="T24" fmla="*/ 49 w 176"/>
                            <a:gd name="T25" fmla="*/ 38 h 128"/>
                            <a:gd name="T26" fmla="*/ 86 w 176"/>
                            <a:gd name="T27" fmla="*/ 47 h 128"/>
                            <a:gd name="T28" fmla="*/ 128 w 176"/>
                            <a:gd name="T29" fmla="*/ 120 h 128"/>
                            <a:gd name="T30" fmla="*/ 48 w 176"/>
                            <a:gd name="T31" fmla="*/ 120 h 128"/>
                            <a:gd name="T32" fmla="*/ 8 w 176"/>
                            <a:gd name="T33" fmla="*/ 80 h 128"/>
                            <a:gd name="T34" fmla="*/ 44 w 176"/>
                            <a:gd name="T35" fmla="*/ 40 h 128"/>
                            <a:gd name="T36" fmla="*/ 45 w 176"/>
                            <a:gd name="T37" fmla="*/ 40 h 128"/>
                            <a:gd name="T38" fmla="*/ 55 w 176"/>
                            <a:gd name="T39" fmla="*/ 78 h 128"/>
                            <a:gd name="T40" fmla="*/ 52 w 176"/>
                            <a:gd name="T41" fmla="*/ 83 h 128"/>
                            <a:gd name="T42" fmla="*/ 58 w 176"/>
                            <a:gd name="T43" fmla="*/ 89 h 128"/>
                            <a:gd name="T44" fmla="*/ 64 w 176"/>
                            <a:gd name="T45" fmla="*/ 83 h 128"/>
                            <a:gd name="T46" fmla="*/ 63 w 176"/>
                            <a:gd name="T47" fmla="*/ 80 h 128"/>
                            <a:gd name="T48" fmla="*/ 90 w 176"/>
                            <a:gd name="T49" fmla="*/ 52 h 128"/>
                            <a:gd name="T50" fmla="*/ 92 w 176"/>
                            <a:gd name="T51" fmla="*/ 53 h 128"/>
                            <a:gd name="T52" fmla="*/ 98 w 176"/>
                            <a:gd name="T53" fmla="*/ 47 h 128"/>
                            <a:gd name="T54" fmla="*/ 92 w 176"/>
                            <a:gd name="T55" fmla="*/ 41 h 128"/>
                            <a:gd name="T56" fmla="*/ 87 w 176"/>
                            <a:gd name="T57" fmla="*/ 43 h 128"/>
                            <a:gd name="T58" fmla="*/ 51 w 176"/>
                            <a:gd name="T59" fmla="*/ 34 h 128"/>
                            <a:gd name="T60" fmla="*/ 88 w 176"/>
                            <a:gd name="T61" fmla="*/ 8 h 128"/>
                            <a:gd name="T62" fmla="*/ 126 w 176"/>
                            <a:gd name="T63" fmla="*/ 35 h 128"/>
                            <a:gd name="T64" fmla="*/ 133 w 176"/>
                            <a:gd name="T65" fmla="*/ 40 h 128"/>
                            <a:gd name="T66" fmla="*/ 168 w 176"/>
                            <a:gd name="T67" fmla="*/ 80 h 128"/>
                            <a:gd name="T68" fmla="*/ 128 w 176"/>
                            <a:gd name="T69" fmla="*/ 12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76" h="128">
                              <a:moveTo>
                                <a:pt x="133" y="32"/>
                              </a:moveTo>
                              <a:cubicBezTo>
                                <a:pt x="127" y="13"/>
                                <a:pt x="109" y="0"/>
                                <a:pt x="88" y="0"/>
                              </a:cubicBezTo>
                              <a:cubicBezTo>
                                <a:pt x="67" y="0"/>
                                <a:pt x="49" y="13"/>
                                <a:pt x="43" y="32"/>
                              </a:cubicBezTo>
                              <a:cubicBezTo>
                                <a:pt x="19" y="35"/>
                                <a:pt x="0" y="55"/>
                                <a:pt x="0" y="80"/>
                              </a:cubicBezTo>
                              <a:cubicBezTo>
                                <a:pt x="0" y="106"/>
                                <a:pt x="22" y="128"/>
                                <a:pt x="48" y="128"/>
                              </a:cubicBezTo>
                              <a:cubicBezTo>
                                <a:pt x="128" y="128"/>
                                <a:pt x="128" y="128"/>
                                <a:pt x="128" y="128"/>
                              </a:cubicBezTo>
                              <a:cubicBezTo>
                                <a:pt x="155" y="128"/>
                                <a:pt x="176" y="106"/>
                                <a:pt x="176" y="80"/>
                              </a:cubicBezTo>
                              <a:cubicBezTo>
                                <a:pt x="176" y="55"/>
                                <a:pt x="157" y="35"/>
                                <a:pt x="133" y="32"/>
                              </a:cubicBezTo>
                              <a:moveTo>
                                <a:pt x="86" y="47"/>
                              </a:moveTo>
                              <a:cubicBezTo>
                                <a:pt x="86" y="48"/>
                                <a:pt x="86" y="49"/>
                                <a:pt x="87" y="50"/>
                              </a:cubicBezTo>
                              <a:cubicBezTo>
                                <a:pt x="61" y="77"/>
                                <a:pt x="61" y="77"/>
                                <a:pt x="61" y="77"/>
                              </a:cubicBezTo>
                              <a:cubicBezTo>
                                <a:pt x="60" y="77"/>
                                <a:pt x="59" y="77"/>
                                <a:pt x="59" y="77"/>
                              </a:cubicBezTo>
                              <a:cubicBezTo>
                                <a:pt x="49" y="38"/>
                                <a:pt x="49" y="38"/>
                                <a:pt x="49" y="38"/>
                              </a:cubicBezTo>
                              <a:lnTo>
                                <a:pt x="86" y="47"/>
                              </a:lnTo>
                              <a:close/>
                              <a:moveTo>
                                <a:pt x="128" y="120"/>
                              </a:moveTo>
                              <a:cubicBezTo>
                                <a:pt x="48" y="120"/>
                                <a:pt x="48" y="120"/>
                                <a:pt x="48" y="120"/>
                              </a:cubicBezTo>
                              <a:cubicBezTo>
                                <a:pt x="26" y="120"/>
                                <a:pt x="8" y="102"/>
                                <a:pt x="8" y="80"/>
                              </a:cubicBezTo>
                              <a:cubicBezTo>
                                <a:pt x="8" y="59"/>
                                <a:pt x="23" y="42"/>
                                <a:pt x="44" y="40"/>
                              </a:cubicBezTo>
                              <a:cubicBezTo>
                                <a:pt x="44" y="40"/>
                                <a:pt x="45" y="40"/>
                                <a:pt x="45" y="40"/>
                              </a:cubicBezTo>
                              <a:cubicBezTo>
                                <a:pt x="55" y="78"/>
                                <a:pt x="55" y="78"/>
                                <a:pt x="55" y="78"/>
                              </a:cubicBezTo>
                              <a:cubicBezTo>
                                <a:pt x="53" y="79"/>
                                <a:pt x="52" y="81"/>
                                <a:pt x="52" y="83"/>
                              </a:cubicBezTo>
                              <a:cubicBezTo>
                                <a:pt x="52" y="86"/>
                                <a:pt x="55" y="89"/>
                                <a:pt x="58" y="89"/>
                              </a:cubicBezTo>
                              <a:cubicBezTo>
                                <a:pt x="61" y="89"/>
                                <a:pt x="64" y="86"/>
                                <a:pt x="64" y="83"/>
                              </a:cubicBezTo>
                              <a:cubicBezTo>
                                <a:pt x="64" y="82"/>
                                <a:pt x="64" y="81"/>
                                <a:pt x="63" y="80"/>
                              </a:cubicBezTo>
                              <a:cubicBezTo>
                                <a:pt x="90" y="52"/>
                                <a:pt x="90" y="52"/>
                                <a:pt x="90" y="52"/>
                              </a:cubicBezTo>
                              <a:cubicBezTo>
                                <a:pt x="90" y="53"/>
                                <a:pt x="91" y="53"/>
                                <a:pt x="92" y="53"/>
                              </a:cubicBezTo>
                              <a:cubicBezTo>
                                <a:pt x="95" y="53"/>
                                <a:pt x="98" y="50"/>
                                <a:pt x="98" y="47"/>
                              </a:cubicBezTo>
                              <a:cubicBezTo>
                                <a:pt x="98" y="44"/>
                                <a:pt x="95" y="41"/>
                                <a:pt x="92" y="41"/>
                              </a:cubicBezTo>
                              <a:cubicBezTo>
                                <a:pt x="90" y="41"/>
                                <a:pt x="88" y="42"/>
                                <a:pt x="87" y="43"/>
                              </a:cubicBezTo>
                              <a:cubicBezTo>
                                <a:pt x="51" y="34"/>
                                <a:pt x="51" y="34"/>
                                <a:pt x="51" y="34"/>
                              </a:cubicBezTo>
                              <a:cubicBezTo>
                                <a:pt x="56" y="18"/>
                                <a:pt x="71" y="8"/>
                                <a:pt x="88" y="8"/>
                              </a:cubicBezTo>
                              <a:cubicBezTo>
                                <a:pt x="105" y="8"/>
                                <a:pt x="120" y="19"/>
                                <a:pt x="126" y="35"/>
                              </a:cubicBezTo>
                              <a:cubicBezTo>
                                <a:pt x="127" y="38"/>
                                <a:pt x="129" y="40"/>
                                <a:pt x="133" y="40"/>
                              </a:cubicBezTo>
                              <a:cubicBezTo>
                                <a:pt x="153" y="42"/>
                                <a:pt x="168" y="59"/>
                                <a:pt x="168" y="80"/>
                              </a:cubicBezTo>
                              <a:cubicBezTo>
                                <a:pt x="168" y="102"/>
                                <a:pt x="150" y="120"/>
                                <a:pt x="128" y="120"/>
                              </a:cubicBezTo>
                            </a:path>
                          </a:pathLst>
                        </a:custGeom>
                        <a:solidFill>
                          <a:srgbClr val="07000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16" tIns="45708" rIns="91416" bIns="45708" numCol="1" anchor="t" anchorCtr="0" compatLnSpc="1">
                        <a:prstTxWarp prst="textNoShape">
                          <a:avLst/>
                        </a:prstTxWarp>
                      </wps:bodyPr>
                    </wps:wsp>
                  </a:graphicData>
                </a:graphic>
              </wp:anchor>
            </w:drawing>
          </mc:Choice>
          <mc:Fallback>
            <w:pict>
              <v:shape w14:anchorId="33B63AD6" id="Freeform 51" o:spid="_x0000_s1026" style="position:absolute;left:0;text-align:left;margin-left:276.1pt;margin-top:.55pt;width:27.25pt;height:20.25pt;z-index:251677184;visibility:visible;mso-wrap-style:square;mso-wrap-distance-left:9pt;mso-wrap-distance-top:0;mso-wrap-distance-right:9pt;mso-wrap-distance-bottom:0;mso-position-horizontal:absolute;mso-position-horizontal-relative:margin;mso-position-vertical:absolute;mso-position-vertical-relative:text;v-text-anchor:top" coordsize="17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" path="m133,32c127,13,109,,88,,67,,49,13,43,32,19,35,,55,,80v,26,22,48,48,48c128,128,128,128,128,128v27,,48,-22,48,-48c176,55,157,35,133,32m86,47v,1,,2,1,3c61,77,61,77,61,77v-1,,-2,,-2,c49,38,49,38,49,38r37,9xm128,120v-80,,-80,,-80,c26,120,8,102,8,80,8,59,23,42,44,40v,,1,,1,c55,78,55,78,55,78v-2,1,-3,3,-3,5c52,86,55,89,58,89v3,,6,-3,6,-6c64,82,64,81,63,80,90,52,90,52,90,52v,1,1,1,2,1c95,53,98,50,98,47v,-3,-3,-6,-6,-6c90,41,88,42,87,43,51,34,51,34,51,34,56,18,71,8,88,8v17,,32,11,38,27c127,38,129,40,133,40v20,2,35,19,35,40c168,102,150,120,128,120e" fillcolor="#070001" stroked="f">
                <v:path arrowok="t" o:connecttype="custom" o:connectlocs="261455,64277;172993,0;84530,64277;0,160693;94360,257108;251625,257108;345985,160693;261455,64277;169061,94407;171027,100433;119915,154667;115984,154667;96325,76329;169061,94407;251625,241039;94360,241039;15727,160693;86496,80346;88462,80346;108120,156675;102223,166718;114018,178770;125813,166718;123847,160693;176924,104450;180856,106459;192651,94407;180856,82355;171027,86372;100257,68294;172993,16069;247694,70303;261455,80346;330258,160693;251625,241039" o:connectangles="0,0,0,0,0,0,0,0,0,0,0,0,0,0,0,0,0,0,0,0,0,0,0,0,0,0,0,0,0,0,0,0,0,0,0"/>
                <o:lock v:ext="edit" verticies="t"/>
                <w10:wrap anchorx="margin"/>
              </v:shape>
            </w:pict>
          </mc:Fallback>
        </mc:AlternateContent>
      </w:r>
      <w:r>
        <w:rPr>
          <w:noProof/>
        </w:rPr>
        <mc:AlternateContent>
          <mc:Choice Requires="wps">
            <w:drawing>
              <wp:anchor distT="0" distB="0" distL="114300" distR="114300" simplePos="0" relativeHeight="251682304" behindDoc="0" locked="0" layoutInCell="1" allowOverlap="1" wp14:anchorId="723991A2" wp14:editId="2594E96A">
                <wp:simplePos x="0" y="0"/>
                <wp:positionH relativeFrom="margin">
                  <wp:posOffset>2874066</wp:posOffset>
                </wp:positionH>
                <wp:positionV relativeFrom="paragraph">
                  <wp:posOffset>7979</wp:posOffset>
                </wp:positionV>
                <wp:extent cx="468173" cy="329184"/>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468173" cy="329184"/>
                        </a:xfrm>
                        <a:prstGeom prst="rect">
                          <a:avLst/>
                        </a:prstGeom>
                        <a:noFill/>
                        <a:ln w="6350">
                          <a:noFill/>
                        </a:ln>
                      </wps:spPr>
                      <wps:txbx>
                        <w:txbxContent>
                          <w:p w14:paraId="6A8A691C" w14:textId="77777777" w:rsidR="001141E3" w:rsidRPr="00A75D9C" w:rsidRDefault="001141E3" w:rsidP="00921088">
                            <w:pPr>
                              <w:spacing w:line="0" w:lineRule="atLeast"/>
                              <w:ind w:left="0"/>
                              <w:rPr>
                                <w:rFonts w:ascii="Huawei Sans" w:hAnsi="Huawei Sans" w:cs="Huawei Sans"/>
                                <w:sz w:val="16"/>
                                <w:szCs w:val="16"/>
                              </w:rPr>
                            </w:pPr>
                            <w:r w:rsidRPr="00A75D9C">
                              <w:rPr>
                                <w:rFonts w:ascii="Huawei Sans" w:hAnsi="Huawei Sans" w:cs="Huawei Sans"/>
                                <w:sz w:val="16"/>
                                <w:szCs w:val="16"/>
                              </w:rPr>
                              <w:t>E</w:t>
                            </w:r>
                            <w:r>
                              <w:rPr>
                                <w:rFonts w:ascii="Huawei Sans" w:hAnsi="Huawei Sans" w:cs="Huawei Sans"/>
                                <w:sz w:val="16"/>
                                <w:szCs w:val="16"/>
                              </w:rPr>
                              <w:t>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991A2" id="Text Box 168" o:spid="_x0000_s1029" type="#_x0000_t202" style="position:absolute;left:0;text-align:left;margin-left:226.3pt;margin-top:.65pt;width:36.85pt;height:25.9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" filled="f" stroked="f" strokeweight=".5pt">
                <v:textbox>
                  <w:txbxContent>
                    <w:p w14:paraId="6A8A691C" w14:textId="77777777" w:rsidR="001141E3" w:rsidRPr="00A75D9C" w:rsidRDefault="001141E3" w:rsidP="00921088">
                      <w:pPr>
                        <w:spacing w:line="0" w:lineRule="atLeast"/>
                        <w:ind w:left="0"/>
                        <w:rPr>
                          <w:rFonts w:ascii="Huawei Sans" w:hAnsi="Huawei Sans" w:cs="Huawei Sans"/>
                          <w:sz w:val="16"/>
                          <w:szCs w:val="16"/>
                        </w:rPr>
                      </w:pPr>
                      <w:r w:rsidRPr="00A75D9C">
                        <w:rPr>
                          <w:rFonts w:ascii="Huawei Sans" w:hAnsi="Huawei Sans" w:cs="Huawei Sans"/>
                          <w:sz w:val="16"/>
                          <w:szCs w:val="16"/>
                        </w:rPr>
                        <w:t>E</w:t>
                      </w:r>
                      <w:r>
                        <w:rPr>
                          <w:rFonts w:ascii="Huawei Sans" w:hAnsi="Huawei Sans" w:cs="Huawei Sans"/>
                          <w:sz w:val="16"/>
                          <w:szCs w:val="16"/>
                        </w:rPr>
                        <w:t>IP</w:t>
                      </w:r>
                    </w:p>
                  </w:txbxContent>
                </v:textbox>
                <w10:wrap anchorx="margin"/>
              </v:shape>
            </w:pict>
          </mc:Fallback>
        </mc:AlternateContent>
      </w:r>
      <w:r>
        <w:rPr>
          <w:noProof/>
        </w:rPr>
        <mc:AlternateContent>
          <mc:Choice Requires="wps">
            <w:drawing>
              <wp:anchor distT="0" distB="0" distL="114300" distR="114300" simplePos="0" relativeHeight="251684352" behindDoc="0" locked="0" layoutInCell="1" allowOverlap="1" wp14:anchorId="5CCB6132" wp14:editId="015CA544">
                <wp:simplePos x="0" y="0"/>
                <wp:positionH relativeFrom="margin">
                  <wp:posOffset>931773</wp:posOffset>
                </wp:positionH>
                <wp:positionV relativeFrom="paragraph">
                  <wp:posOffset>4852</wp:posOffset>
                </wp:positionV>
                <wp:extent cx="468173" cy="329184"/>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68173" cy="329184"/>
                        </a:xfrm>
                        <a:prstGeom prst="rect">
                          <a:avLst/>
                        </a:prstGeom>
                        <a:noFill/>
                        <a:ln w="6350">
                          <a:noFill/>
                        </a:ln>
                      </wps:spPr>
                      <wps:txbx>
                        <w:txbxContent>
                          <w:p w14:paraId="5AEF465D"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6132" id="Text Box 89" o:spid="_x0000_s1030" type="#_x0000_t202" style="position:absolute;left:0;text-align:left;margin-left:73.35pt;margin-top:.4pt;width:36.85pt;height:25.9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" filled="f" stroked="f" strokeweight=".5pt">
                <v:textbox>
                  <w:txbxContent>
                    <w:p w14:paraId="5AEF465D" w14:textId="77777777" w:rsidR="001141E3" w:rsidRPr="00A75D9C" w:rsidRDefault="001141E3" w:rsidP="00921088">
                      <w:pPr>
                        <w:spacing w:line="0" w:lineRule="atLeast"/>
                        <w:ind w:left="0"/>
                        <w:rPr>
                          <w:rFonts w:ascii="Huawei Sans" w:hAnsi="Huawei Sans" w:cs="Huawei Sans"/>
                          <w:sz w:val="16"/>
                          <w:szCs w:val="16"/>
                        </w:rPr>
                      </w:pPr>
                      <w:r>
                        <w:rPr>
                          <w:rFonts w:ascii="Huawei Sans" w:hAnsi="Huawei Sans" w:cs="Huawei Sans"/>
                          <w:sz w:val="16"/>
                          <w:szCs w:val="16"/>
                        </w:rPr>
                        <w:t>PC</w:t>
                      </w:r>
                    </w:p>
                  </w:txbxContent>
                </v:textbox>
                <w10:wrap anchorx="margin"/>
              </v:shape>
            </w:pict>
          </mc:Fallback>
        </mc:AlternateContent>
      </w:r>
    </w:p>
    <w:p w14:paraId="173654E5" w14:textId="77777777" w:rsidR="00921088" w:rsidRDefault="00921088" w:rsidP="00921088">
      <w:pPr>
        <w:pStyle w:val="1e"/>
      </w:pPr>
    </w:p>
    <w:p w14:paraId="1A639914" w14:textId="77777777" w:rsidR="00921088" w:rsidRDefault="00921088" w:rsidP="00921088">
      <w:pPr>
        <w:pStyle w:val="1e"/>
      </w:pPr>
    </w:p>
    <w:p w14:paraId="47189E57" w14:textId="77777777" w:rsidR="00921088" w:rsidRDefault="00921088" w:rsidP="00F73C6D">
      <w:pPr>
        <w:pStyle w:val="84"/>
      </w:pPr>
    </w:p>
    <w:p w14:paraId="7E87AE16" w14:textId="7430C77B" w:rsidR="00F73C6D" w:rsidRDefault="00F73C6D" w:rsidP="00D837EB">
      <w:pPr>
        <w:pStyle w:val="9"/>
        <w:numPr>
          <w:ilvl w:val="7"/>
          <w:numId w:val="15"/>
        </w:numPr>
        <w:ind w:left="1021"/>
      </w:pPr>
      <w:r>
        <w:t>openEuler</w:t>
      </w:r>
      <w:r>
        <w:rPr>
          <w:rFonts w:hint="eastAsia"/>
        </w:rPr>
        <w:t>操作系统实验</w:t>
      </w:r>
      <w:r w:rsidR="004754D1">
        <w:rPr>
          <w:rFonts w:hint="eastAsia"/>
        </w:rPr>
        <w:t>的云环境</w:t>
      </w:r>
    </w:p>
    <w:p w14:paraId="362E7A54" w14:textId="419F9D81" w:rsidR="00F73C6D" w:rsidRDefault="004C39DC" w:rsidP="00F73C6D">
      <w:pPr>
        <w:pStyle w:val="1e"/>
        <w:ind w:firstLineChars="200" w:firstLine="420"/>
      </w:pPr>
      <w:r>
        <w:rPr>
          <w:rFonts w:hint="eastAsia"/>
        </w:rPr>
        <w:t>如上图所示，本</w:t>
      </w:r>
      <w:r w:rsidR="00F73C6D">
        <w:rPr>
          <w:rFonts w:hint="eastAsia"/>
        </w:rPr>
        <w:t>实验</w:t>
      </w:r>
      <w:r>
        <w:rPr>
          <w:rFonts w:hint="eastAsia"/>
        </w:rPr>
        <w:t>的云环境主要是一台基于鲲鹏架构的</w:t>
      </w:r>
      <w:r>
        <w:rPr>
          <w:rFonts w:hint="eastAsia"/>
        </w:rPr>
        <w:t>ECS</w:t>
      </w:r>
      <w:r>
        <w:rPr>
          <w:rFonts w:hint="eastAsia"/>
        </w:rPr>
        <w:t>，附加部件有弹性公网</w:t>
      </w:r>
      <w:r>
        <w:rPr>
          <w:rFonts w:hint="eastAsia"/>
        </w:rPr>
        <w:t>IP</w:t>
      </w:r>
      <w:r>
        <w:rPr>
          <w:rFonts w:hint="eastAsia"/>
        </w:rPr>
        <w:t>（</w:t>
      </w:r>
      <w:r>
        <w:rPr>
          <w:rFonts w:hint="eastAsia"/>
        </w:rPr>
        <w:t>EIP</w:t>
      </w:r>
      <w:r>
        <w:rPr>
          <w:rFonts w:hint="eastAsia"/>
        </w:rPr>
        <w:t>）、虚拟私有云（</w:t>
      </w:r>
      <w:r>
        <w:rPr>
          <w:rFonts w:hint="eastAsia"/>
        </w:rPr>
        <w:t>VPC</w:t>
      </w:r>
      <w:r>
        <w:rPr>
          <w:rFonts w:hint="eastAsia"/>
        </w:rPr>
        <w:t>）和安全组（</w:t>
      </w:r>
      <w:r>
        <w:rPr>
          <w:rFonts w:hint="eastAsia"/>
        </w:rPr>
        <w:t>SG</w:t>
      </w:r>
      <w:r>
        <w:rPr>
          <w:rFonts w:hint="eastAsia"/>
        </w:rPr>
        <w:t>）。学生端的</w:t>
      </w:r>
      <w:r>
        <w:rPr>
          <w:rFonts w:hint="eastAsia"/>
        </w:rPr>
        <w:t>PC</w:t>
      </w:r>
      <w:r>
        <w:rPr>
          <w:rFonts w:hint="eastAsia"/>
        </w:rPr>
        <w:t>机使用</w:t>
      </w:r>
      <w:r>
        <w:rPr>
          <w:rFonts w:hint="eastAsia"/>
        </w:rPr>
        <w:t>s</w:t>
      </w:r>
      <w:r>
        <w:t>sh</w:t>
      </w:r>
      <w:r>
        <w:rPr>
          <w:rFonts w:hint="eastAsia"/>
        </w:rPr>
        <w:t>终端登录</w:t>
      </w:r>
      <w:r>
        <w:rPr>
          <w:rFonts w:hint="eastAsia"/>
        </w:rPr>
        <w:t>ECS</w:t>
      </w:r>
      <w:r>
        <w:rPr>
          <w:rFonts w:hint="eastAsia"/>
        </w:rPr>
        <w:t>。</w:t>
      </w:r>
    </w:p>
    <w:p w14:paraId="3017B791" w14:textId="77777777" w:rsidR="00F73C6D" w:rsidRDefault="00F73C6D" w:rsidP="00F73C6D">
      <w:pPr>
        <w:pStyle w:val="1e"/>
      </w:pPr>
      <w:bookmarkStart w:id="15" w:name="_Toc466755570"/>
      <w:r>
        <w:rPr>
          <w:rFonts w:hint="eastAsia"/>
        </w:rPr>
        <w:t>二、实验设备介绍</w:t>
      </w:r>
      <w:bookmarkEnd w:id="15"/>
    </w:p>
    <w:p w14:paraId="56667292" w14:textId="77777777" w:rsidR="00135512" w:rsidRPr="009D4127" w:rsidRDefault="00135512" w:rsidP="00135512">
      <w:pPr>
        <w:pStyle w:val="1e"/>
      </w:pPr>
      <w:r>
        <w:rPr>
          <w:rFonts w:hint="eastAsia"/>
        </w:rPr>
        <w:t>关键配置</w:t>
      </w:r>
      <w:r w:rsidRPr="009D4127">
        <w:t>如下</w:t>
      </w:r>
      <w:r>
        <w:rPr>
          <w:rFonts w:hint="eastAsia"/>
        </w:rPr>
        <w:t>表所示</w:t>
      </w:r>
      <w:r w:rsidRPr="009D4127">
        <w:t>：</w:t>
      </w:r>
    </w:p>
    <w:p w14:paraId="33464074" w14:textId="77777777" w:rsidR="00135512" w:rsidRPr="009D4127" w:rsidRDefault="00135512" w:rsidP="00135512">
      <w:pPr>
        <w:pStyle w:val="50"/>
      </w:pPr>
      <w:r>
        <w:rPr>
          <w:rFonts w:hint="eastAsia"/>
        </w:rPr>
        <w:t>关键配置</w:t>
      </w:r>
    </w:p>
    <w:tbl>
      <w:tblPr>
        <w:tblStyle w:val="V30"/>
        <w:tblW w:w="0" w:type="auto"/>
        <w:tblInd w:w="1134" w:type="dxa"/>
        <w:tblLook w:val="04A0" w:firstRow="1" w:lastRow="0" w:firstColumn="1" w:lastColumn="0" w:noHBand="0" w:noVBand="1"/>
      </w:tblPr>
      <w:tblGrid>
        <w:gridCol w:w="4214"/>
        <w:gridCol w:w="4260"/>
      </w:tblGrid>
      <w:tr w:rsidR="00135512" w14:paraId="5282069D" w14:textId="77777777" w:rsidTr="00114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4" w:type="dxa"/>
          </w:tcPr>
          <w:p w14:paraId="29236DD2" w14:textId="77777777" w:rsidR="00135512" w:rsidRDefault="00135512" w:rsidP="001141E3">
            <w:pPr>
              <w:ind w:left="0"/>
              <w:rPr>
                <w:rFonts w:ascii="Huawei Sans" w:eastAsia="方正兰亭黑简体" w:hAnsi="Huawei Sans"/>
              </w:rPr>
            </w:pPr>
            <w:r>
              <w:rPr>
                <w:rFonts w:ascii="Huawei Sans" w:eastAsia="方正兰亭黑简体" w:hAnsi="Huawei Sans" w:hint="eastAsia"/>
              </w:rPr>
              <w:t>云资源</w:t>
            </w:r>
          </w:p>
        </w:tc>
        <w:tc>
          <w:tcPr>
            <w:tcW w:w="4804" w:type="dxa"/>
          </w:tcPr>
          <w:p w14:paraId="4F38D64C" w14:textId="77777777" w:rsidR="00135512" w:rsidRDefault="00135512" w:rsidP="001141E3">
            <w:pPr>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rPr>
            </w:pPr>
            <w:r>
              <w:rPr>
                <w:rFonts w:ascii="Huawei Sans" w:eastAsia="方正兰亭黑简体" w:hAnsi="Huawei Sans" w:hint="eastAsia"/>
              </w:rPr>
              <w:t>规格</w:t>
            </w:r>
          </w:p>
        </w:tc>
      </w:tr>
      <w:tr w:rsidR="00135512" w14:paraId="0E5CAB10" w14:textId="77777777" w:rsidTr="001141E3">
        <w:tc>
          <w:tcPr>
            <w:cnfStyle w:val="001000000000" w:firstRow="0" w:lastRow="0" w:firstColumn="1" w:lastColumn="0" w:oddVBand="0" w:evenVBand="0" w:oddHBand="0" w:evenHBand="0" w:firstRowFirstColumn="0" w:firstRowLastColumn="0" w:lastRowFirstColumn="0" w:lastRowLastColumn="0"/>
            <w:tcW w:w="4804" w:type="dxa"/>
          </w:tcPr>
          <w:p w14:paraId="6144892E" w14:textId="77777777" w:rsidR="00135512" w:rsidRDefault="00135512" w:rsidP="001141E3">
            <w:pPr>
              <w:ind w:left="0"/>
              <w:rPr>
                <w:rFonts w:ascii="Huawei Sans" w:eastAsia="方正兰亭黑简体" w:hAnsi="Huawei Sans"/>
              </w:rPr>
            </w:pPr>
            <w:r>
              <w:rPr>
                <w:rFonts w:ascii="Huawei Sans" w:eastAsia="方正兰亭黑简体" w:hAnsi="Huawei Sans" w:hint="eastAsia"/>
              </w:rPr>
              <w:t>E</w:t>
            </w:r>
            <w:r>
              <w:rPr>
                <w:rFonts w:ascii="Huawei Sans" w:eastAsia="方正兰亭黑简体" w:hAnsi="Huawei Sans"/>
              </w:rPr>
              <w:t>CS</w:t>
            </w:r>
            <w:r>
              <w:rPr>
                <w:rFonts w:ascii="Huawei Sans" w:eastAsia="方正兰亭黑简体" w:hAnsi="Huawei Sans" w:hint="eastAsia"/>
              </w:rPr>
              <w:t>鲲鹏计算</w:t>
            </w:r>
          </w:p>
        </w:tc>
        <w:tc>
          <w:tcPr>
            <w:tcW w:w="4804" w:type="dxa"/>
          </w:tcPr>
          <w:p w14:paraId="1D4F82E1" w14:textId="3F86E825" w:rsidR="00135512" w:rsidRDefault="008A5E8A" w:rsidP="00135512">
            <w:pPr>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rPr>
            </w:pPr>
            <w:r>
              <w:rPr>
                <w:rFonts w:ascii="Huawei Sans" w:eastAsia="方正兰亭黑简体" w:hAnsi="Huawei Sans"/>
              </w:rPr>
              <w:t>4</w:t>
            </w:r>
            <w:r w:rsidR="00135512" w:rsidRPr="00A37ABF">
              <w:rPr>
                <w:rFonts w:ascii="Huawei Sans" w:eastAsia="方正兰亭黑简体" w:hAnsi="Huawei Sans"/>
              </w:rPr>
              <w:t>v</w:t>
            </w:r>
            <w:r w:rsidR="00135512">
              <w:rPr>
                <w:rFonts w:ascii="Huawei Sans" w:eastAsia="方正兰亭黑简体" w:hAnsi="Huawei Sans"/>
              </w:rPr>
              <w:t>CPUs</w:t>
            </w:r>
            <w:r w:rsidR="00135512" w:rsidRPr="00A37ABF">
              <w:rPr>
                <w:rFonts w:ascii="Huawei Sans" w:eastAsia="方正兰亭黑简体" w:hAnsi="Huawei Sans"/>
              </w:rPr>
              <w:t xml:space="preserve"> | </w:t>
            </w:r>
            <w:r w:rsidR="00135512">
              <w:rPr>
                <w:rFonts w:ascii="Huawei Sans" w:eastAsia="方正兰亭黑简体" w:hAnsi="Huawei Sans"/>
              </w:rPr>
              <w:t>8</w:t>
            </w:r>
            <w:r w:rsidR="00135512" w:rsidRPr="00A37ABF">
              <w:rPr>
                <w:rFonts w:ascii="Huawei Sans" w:eastAsia="方正兰亭黑简体" w:hAnsi="Huawei Sans"/>
              </w:rPr>
              <w:t>GB | 40GB</w:t>
            </w:r>
          </w:p>
        </w:tc>
      </w:tr>
      <w:tr w:rsidR="00135512" w14:paraId="40A4DD7E" w14:textId="77777777" w:rsidTr="001141E3">
        <w:tc>
          <w:tcPr>
            <w:cnfStyle w:val="001000000000" w:firstRow="0" w:lastRow="0" w:firstColumn="1" w:lastColumn="0" w:oddVBand="0" w:evenVBand="0" w:oddHBand="0" w:evenHBand="0" w:firstRowFirstColumn="0" w:firstRowLastColumn="0" w:lastRowFirstColumn="0" w:lastRowLastColumn="0"/>
            <w:tcW w:w="4804" w:type="dxa"/>
          </w:tcPr>
          <w:p w14:paraId="141B3691" w14:textId="77777777" w:rsidR="00135512" w:rsidRDefault="00135512" w:rsidP="001141E3">
            <w:pPr>
              <w:ind w:left="0"/>
              <w:rPr>
                <w:rFonts w:ascii="Huawei Sans" w:eastAsia="方正兰亭黑简体" w:hAnsi="Huawei Sans"/>
              </w:rPr>
            </w:pPr>
            <w:r>
              <w:rPr>
                <w:rFonts w:ascii="Huawei Sans" w:eastAsia="方正兰亭黑简体" w:hAnsi="Huawei Sans" w:hint="eastAsia"/>
              </w:rPr>
              <w:t>EIP</w:t>
            </w:r>
            <w:r>
              <w:rPr>
                <w:rFonts w:ascii="Huawei Sans" w:eastAsia="方正兰亭黑简体" w:hAnsi="Huawei Sans" w:hint="eastAsia"/>
              </w:rPr>
              <w:t>带宽</w:t>
            </w:r>
          </w:p>
        </w:tc>
        <w:tc>
          <w:tcPr>
            <w:tcW w:w="4804" w:type="dxa"/>
          </w:tcPr>
          <w:p w14:paraId="73092387" w14:textId="77777777" w:rsidR="00135512" w:rsidRDefault="00135512" w:rsidP="001141E3">
            <w:pPr>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rPr>
            </w:pPr>
            <w:r w:rsidRPr="00A37ABF">
              <w:rPr>
                <w:rFonts w:ascii="Huawei Sans" w:eastAsia="方正兰亭黑简体" w:hAnsi="Huawei Sans"/>
              </w:rPr>
              <w:t>按</w:t>
            </w:r>
            <w:r>
              <w:rPr>
                <w:rFonts w:ascii="Huawei Sans" w:eastAsia="方正兰亭黑简体" w:hAnsi="Huawei Sans" w:hint="eastAsia"/>
              </w:rPr>
              <w:t>流量</w:t>
            </w:r>
            <w:r w:rsidRPr="00A37ABF">
              <w:rPr>
                <w:rFonts w:ascii="Huawei Sans" w:eastAsia="方正兰亭黑简体" w:hAnsi="Huawei Sans"/>
              </w:rPr>
              <w:t>计费</w:t>
            </w:r>
          </w:p>
        </w:tc>
      </w:tr>
    </w:tbl>
    <w:p w14:paraId="0FD1F089" w14:textId="77777777" w:rsidR="00135512" w:rsidRPr="009D4127" w:rsidRDefault="00135512" w:rsidP="00135512">
      <w:pPr>
        <w:rPr>
          <w:rFonts w:ascii="Huawei Sans" w:eastAsia="方正兰亭黑简体" w:hAnsi="Huawei Sans"/>
        </w:rPr>
      </w:pPr>
    </w:p>
    <w:p w14:paraId="04056F5F" w14:textId="77777777" w:rsidR="00135512" w:rsidRDefault="00135512" w:rsidP="00135512">
      <w:pPr>
        <w:pStyle w:val="1e"/>
      </w:pPr>
      <w:r>
        <w:rPr>
          <w:rFonts w:hint="eastAsia"/>
        </w:rPr>
        <w:t>软件方面，</w:t>
      </w:r>
      <w:r w:rsidRPr="00C373E6">
        <w:t>本实验需要一台终端电脑与弹性云服务器</w:t>
      </w:r>
      <w:r w:rsidRPr="00C373E6">
        <w:t>(ECS)</w:t>
      </w:r>
      <w:r w:rsidRPr="00C373E6">
        <w:t>链接</w:t>
      </w:r>
      <w:r>
        <w:rPr>
          <w:rFonts w:hint="eastAsia"/>
        </w:rPr>
        <w:t>以</w:t>
      </w:r>
      <w:r w:rsidRPr="00C373E6">
        <w:t>输入操作命令</w:t>
      </w:r>
      <w:r>
        <w:rPr>
          <w:rFonts w:hint="eastAsia"/>
        </w:rPr>
        <w:t>或</w:t>
      </w:r>
      <w:r>
        <w:rPr>
          <w:rFonts w:hint="eastAsia"/>
        </w:rPr>
        <w:t>/</w:t>
      </w:r>
      <w:r>
        <w:rPr>
          <w:rFonts w:hint="eastAsia"/>
        </w:rPr>
        <w:t>和传输文件</w:t>
      </w:r>
      <w:r>
        <w:t>。</w:t>
      </w:r>
      <w:r>
        <w:rPr>
          <w:rFonts w:hint="eastAsia"/>
        </w:rPr>
        <w:t>对于</w:t>
      </w:r>
      <w:r>
        <w:rPr>
          <w:rFonts w:hint="eastAsia"/>
        </w:rPr>
        <w:t>W</w:t>
      </w:r>
      <w:r>
        <w:t>indows 10 / macOS / Linux</w:t>
      </w:r>
      <w:r>
        <w:t>，</w:t>
      </w:r>
      <w:r w:rsidRPr="00C373E6">
        <w:t>我们</w:t>
      </w:r>
      <w:r>
        <w:rPr>
          <w:rFonts w:hint="eastAsia"/>
        </w:rPr>
        <w:t>可以</w:t>
      </w:r>
      <w:r w:rsidRPr="00C373E6">
        <w:t>用命令行工具</w:t>
      </w:r>
      <w:r w:rsidRPr="00C373E6">
        <w:t>ssh</w:t>
      </w:r>
      <w:r>
        <w:rPr>
          <w:rFonts w:hint="eastAsia"/>
        </w:rPr>
        <w:t>和</w:t>
      </w:r>
      <w:r>
        <w:rPr>
          <w:rFonts w:hint="eastAsia"/>
        </w:rPr>
        <w:t>s</w:t>
      </w:r>
      <w:r>
        <w:t>cp</w:t>
      </w:r>
      <w:r w:rsidRPr="00C373E6">
        <w:t>完成这个过程。</w:t>
      </w:r>
    </w:p>
    <w:p w14:paraId="5F8E3A72" w14:textId="77777777" w:rsidR="00135512" w:rsidRDefault="00135512" w:rsidP="00135512">
      <w:pPr>
        <w:rPr>
          <w:rFonts w:ascii="Huawei Sans" w:eastAsia="方正兰亭黑简体" w:hAnsi="Huawei Sans"/>
        </w:rPr>
      </w:pPr>
    </w:p>
    <w:p w14:paraId="6E650453" w14:textId="77777777" w:rsidR="00135512" w:rsidRDefault="00135512" w:rsidP="00135512">
      <w:pPr>
        <w:pStyle w:val="1e"/>
      </w:pPr>
      <w:r w:rsidRPr="00C373E6">
        <w:lastRenderedPageBreak/>
        <w:t>如果在有些</w:t>
      </w:r>
      <w:r w:rsidRPr="00C373E6">
        <w:t>Windows</w:t>
      </w:r>
      <w:r w:rsidRPr="00C373E6">
        <w:t>系统下不能运行</w:t>
      </w:r>
      <w:r w:rsidRPr="00C373E6">
        <w:t>ssh</w:t>
      </w:r>
      <w:r w:rsidRPr="00C373E6">
        <w:t>工具，也可以使用</w:t>
      </w:r>
      <w:r w:rsidRPr="00C373E6">
        <w:t>Putty</w:t>
      </w:r>
      <w:r>
        <w:rPr>
          <w:rFonts w:hint="eastAsia"/>
        </w:rPr>
        <w:t>和</w:t>
      </w:r>
      <w:r>
        <w:rPr>
          <w:rFonts w:hint="eastAsia"/>
        </w:rPr>
        <w:t>W</w:t>
      </w:r>
      <w:r>
        <w:t>inSCP</w:t>
      </w:r>
      <w:r w:rsidRPr="00C373E6">
        <w:t>工具软件。</w:t>
      </w:r>
      <w:r>
        <w:rPr>
          <w:rFonts w:hint="eastAsia"/>
        </w:rPr>
        <w:t>其中</w:t>
      </w:r>
      <w:r>
        <w:rPr>
          <w:rFonts w:hint="eastAsia"/>
        </w:rPr>
        <w:t>P</w:t>
      </w:r>
      <w:r>
        <w:t>utty</w:t>
      </w:r>
      <w:r>
        <w:rPr>
          <w:rFonts w:hint="eastAsia"/>
        </w:rPr>
        <w:t>工具的推荐下载地址：</w:t>
      </w:r>
    </w:p>
    <w:p w14:paraId="3463C6FC" w14:textId="77777777" w:rsidR="00135512" w:rsidRDefault="00FE07E3" w:rsidP="00135512">
      <w:pPr>
        <w:pStyle w:val="1e"/>
      </w:pPr>
      <w:hyperlink r:id="rId16" w:history="1">
        <w:r w:rsidR="00135512" w:rsidRPr="006E6B76">
          <w:rPr>
            <w:rStyle w:val="ad"/>
          </w:rPr>
          <w:t>https://hcia.obs.cn-north-4.myhuaweicloud.com/v1.5/putty.exe</w:t>
        </w:r>
      </w:hyperlink>
    </w:p>
    <w:p w14:paraId="72D57B80" w14:textId="77777777" w:rsidR="00135512" w:rsidRPr="00C373E6" w:rsidRDefault="00135512" w:rsidP="00135512">
      <w:pPr>
        <w:pStyle w:val="1e"/>
      </w:pPr>
      <w:r>
        <w:t>WinSCP</w:t>
      </w:r>
      <w:r>
        <w:rPr>
          <w:rFonts w:hint="eastAsia"/>
        </w:rPr>
        <w:t>的推荐下载地址：</w:t>
      </w:r>
    </w:p>
    <w:p w14:paraId="02EFC20F" w14:textId="77777777" w:rsidR="00135512" w:rsidRDefault="00FE07E3" w:rsidP="00135512">
      <w:pPr>
        <w:pStyle w:val="1e"/>
      </w:pPr>
      <w:hyperlink r:id="rId17" w:history="1">
        <w:r w:rsidR="00135512" w:rsidRPr="006E6B76">
          <w:rPr>
            <w:rStyle w:val="ad"/>
          </w:rPr>
          <w:t>https://winscp.net/eng/index.php</w:t>
        </w:r>
      </w:hyperlink>
    </w:p>
    <w:p w14:paraId="42F463EF" w14:textId="77777777" w:rsidR="00135512" w:rsidRDefault="00135512" w:rsidP="00135512">
      <w:pPr>
        <w:rPr>
          <w:rFonts w:ascii="Huawei Sans" w:eastAsia="方正兰亭黑简体" w:hAnsi="Huawei Sans"/>
        </w:rPr>
      </w:pPr>
    </w:p>
    <w:p w14:paraId="34AAA14B" w14:textId="77777777" w:rsidR="00135512" w:rsidRPr="009D4127" w:rsidRDefault="00135512" w:rsidP="00135512">
      <w:pPr>
        <w:pStyle w:val="1e"/>
      </w:pPr>
      <w:r>
        <w:rPr>
          <w:rFonts w:hint="eastAsia"/>
        </w:rPr>
        <w:t>下文若无特殊说明，均以命令行工具</w:t>
      </w:r>
      <w:r>
        <w:rPr>
          <w:rFonts w:hint="eastAsia"/>
        </w:rPr>
        <w:t>s</w:t>
      </w:r>
      <w:r>
        <w:t>sh</w:t>
      </w:r>
      <w:r>
        <w:rPr>
          <w:rFonts w:hint="eastAsia"/>
        </w:rPr>
        <w:t>和</w:t>
      </w:r>
      <w:r>
        <w:t>scp</w:t>
      </w:r>
      <w:r>
        <w:rPr>
          <w:rFonts w:hint="eastAsia"/>
        </w:rPr>
        <w:t>为例进行讲解。</w:t>
      </w:r>
    </w:p>
    <w:p w14:paraId="48819507" w14:textId="08198741" w:rsidR="002E5D8C" w:rsidRPr="00135512" w:rsidRDefault="002E5D8C">
      <w:pPr>
        <w:topLinePunct w:val="0"/>
        <w:adjustRightInd/>
        <w:snapToGrid/>
        <w:spacing w:before="0" w:after="0" w:line="240" w:lineRule="auto"/>
        <w:ind w:left="0"/>
        <w:rPr>
          <w:rFonts w:ascii="Huawei Sans" w:eastAsia="方正兰亭黑简体" w:hAnsi="Huawei Sans" w:cs="Book Antiqua"/>
          <w:b/>
          <w:bCs/>
          <w:sz w:val="44"/>
          <w:szCs w:val="44"/>
        </w:rPr>
      </w:pPr>
    </w:p>
    <w:p w14:paraId="3A6C72C6" w14:textId="7319F435" w:rsidR="005C391B" w:rsidRDefault="005C391B">
      <w:pPr>
        <w:topLinePunct w:val="0"/>
        <w:adjustRightInd/>
        <w:snapToGrid/>
        <w:spacing w:before="0" w:after="0" w:line="240" w:lineRule="auto"/>
        <w:ind w:left="0"/>
        <w:rPr>
          <w:rFonts w:ascii="Huawei Sans" w:eastAsia="方正兰亭黑简体" w:hAnsi="Huawei Sans" w:cs="Book Antiqua"/>
          <w:b/>
          <w:bCs/>
          <w:sz w:val="44"/>
          <w:szCs w:val="44"/>
        </w:rPr>
      </w:pPr>
      <w:r>
        <w:rPr>
          <w:rFonts w:ascii="Huawei Sans" w:eastAsia="方正兰亭黑简体" w:hAnsi="Huawei Sans" w:cs="Book Antiqua"/>
          <w:b/>
          <w:bCs/>
          <w:sz w:val="44"/>
          <w:szCs w:val="44"/>
        </w:rPr>
        <w:br w:type="page"/>
      </w:r>
    </w:p>
    <w:p w14:paraId="23EC27BF" w14:textId="072B1584" w:rsidR="00F73C6D" w:rsidRPr="00F73C6D" w:rsidRDefault="0041641C" w:rsidP="00D837EB">
      <w:pPr>
        <w:pStyle w:val="1"/>
        <w:numPr>
          <w:ilvl w:val="0"/>
          <w:numId w:val="21"/>
        </w:numPr>
        <w:rPr>
          <w:sz w:val="21"/>
          <w:szCs w:val="20"/>
        </w:rPr>
      </w:pPr>
      <w:bookmarkStart w:id="16" w:name="_Toc57042899"/>
      <w:r>
        <w:lastRenderedPageBreak/>
        <w:t>实验一</w:t>
      </w:r>
      <w:r>
        <w:rPr>
          <w:rFonts w:hint="eastAsia"/>
        </w:rPr>
        <w:t xml:space="preserve"> </w:t>
      </w:r>
      <w:r w:rsidR="00A73422">
        <w:rPr>
          <w:rFonts w:hint="eastAsia"/>
        </w:rPr>
        <w:t>鲲鹏云</w:t>
      </w:r>
      <w:r w:rsidR="00A73422">
        <w:rPr>
          <w:rFonts w:hint="eastAsia"/>
        </w:rPr>
        <w:t>ECS</w:t>
      </w:r>
      <w:r w:rsidR="00F73C6D">
        <w:rPr>
          <w:rFonts w:hint="eastAsia"/>
        </w:rPr>
        <w:t>的</w:t>
      </w:r>
      <w:r w:rsidR="00A73422">
        <w:rPr>
          <w:rFonts w:hint="eastAsia"/>
        </w:rPr>
        <w:t>构建</w:t>
      </w:r>
      <w:r w:rsidR="00F73C6D">
        <w:rPr>
          <w:rFonts w:hint="eastAsia"/>
        </w:rPr>
        <w:t>及内核</w:t>
      </w:r>
      <w:bookmarkEnd w:id="12"/>
      <w:r w:rsidR="00F73C6D">
        <w:rPr>
          <w:rFonts w:hint="eastAsia"/>
        </w:rPr>
        <w:t>编译</w:t>
      </w:r>
      <w:bookmarkEnd w:id="16"/>
    </w:p>
    <w:p w14:paraId="35BD81D6" w14:textId="77777777" w:rsidR="00F73C6D" w:rsidRDefault="00F73C6D" w:rsidP="00D837EB">
      <w:pPr>
        <w:pStyle w:val="2"/>
        <w:numPr>
          <w:ilvl w:val="1"/>
          <w:numId w:val="15"/>
        </w:numPr>
      </w:pPr>
      <w:bookmarkStart w:id="17" w:name="_Toc466755572"/>
      <w:bookmarkStart w:id="18" w:name="_Toc57042900"/>
      <w:r>
        <w:rPr>
          <w:rFonts w:hint="eastAsia"/>
        </w:rPr>
        <w:t>实验介绍</w:t>
      </w:r>
      <w:bookmarkEnd w:id="17"/>
      <w:bookmarkEnd w:id="18"/>
    </w:p>
    <w:p w14:paraId="4E57DA02" w14:textId="33D525A4" w:rsidR="00F73C6D" w:rsidRPr="00F73C6D" w:rsidRDefault="00F73C6D" w:rsidP="00F73C6D">
      <w:pPr>
        <w:pStyle w:val="1e"/>
        <w:ind w:firstLineChars="200" w:firstLine="420"/>
        <w:rPr>
          <w:bCs/>
        </w:rPr>
      </w:pPr>
      <w:bookmarkStart w:id="19" w:name="_Toc466755573"/>
      <w:r>
        <w:rPr>
          <w:rFonts w:hint="eastAsia"/>
        </w:rPr>
        <w:t>本实验通过</w:t>
      </w:r>
      <w:r w:rsidR="001F4C88">
        <w:rPr>
          <w:rFonts w:hint="eastAsia"/>
        </w:rPr>
        <w:t>构建鲲鹏云</w:t>
      </w:r>
      <w:r w:rsidR="001F4C88">
        <w:rPr>
          <w:rFonts w:hint="eastAsia"/>
        </w:rPr>
        <w:t>ECS</w:t>
      </w:r>
      <w:r>
        <w:rPr>
          <w:rFonts w:hint="eastAsia"/>
        </w:rPr>
        <w:t>、编译</w:t>
      </w:r>
      <w:r w:rsidRPr="00F73C6D">
        <w:rPr>
          <w:rFonts w:hint="eastAsia"/>
        </w:rPr>
        <w:t>安装</w:t>
      </w:r>
      <w:r w:rsidRPr="00F73C6D">
        <w:t>openEuler</w:t>
      </w:r>
      <w:r w:rsidRPr="00F73C6D">
        <w:t>操作系统新内核</w:t>
      </w:r>
      <w:r>
        <w:t>以及</w:t>
      </w:r>
      <w:r>
        <w:rPr>
          <w:rFonts w:hint="eastAsia"/>
        </w:rPr>
        <w:t>简单的内核模块编程任务操作带领大家了解操作系统以及内核编程。</w:t>
      </w:r>
    </w:p>
    <w:p w14:paraId="56BE0F41" w14:textId="77777777" w:rsidR="00F73C6D" w:rsidRDefault="00F73C6D" w:rsidP="00D837EB">
      <w:pPr>
        <w:pStyle w:val="3"/>
        <w:numPr>
          <w:ilvl w:val="2"/>
          <w:numId w:val="15"/>
        </w:numPr>
      </w:pPr>
      <w:bookmarkStart w:id="20" w:name="_Toc57042901"/>
      <w:r>
        <w:rPr>
          <w:rFonts w:hint="eastAsia"/>
        </w:rPr>
        <w:t>任务描述</w:t>
      </w:r>
      <w:bookmarkEnd w:id="20"/>
    </w:p>
    <w:p w14:paraId="545C24FA" w14:textId="17BC97E0" w:rsidR="00F73C6D" w:rsidRDefault="001F4C88" w:rsidP="00D837EB">
      <w:pPr>
        <w:pStyle w:val="4a"/>
        <w:numPr>
          <w:ilvl w:val="0"/>
          <w:numId w:val="18"/>
        </w:numPr>
        <w:ind w:left="1446"/>
        <w:rPr>
          <w:lang w:val="zh-CN"/>
        </w:rPr>
      </w:pPr>
      <w:r>
        <w:rPr>
          <w:rFonts w:hint="eastAsia"/>
        </w:rPr>
        <w:t>构建鲲鹏云</w:t>
      </w:r>
      <w:r>
        <w:rPr>
          <w:rFonts w:hint="eastAsia"/>
        </w:rPr>
        <w:t>ECS</w:t>
      </w:r>
    </w:p>
    <w:p w14:paraId="6E036807" w14:textId="337D419E" w:rsidR="00F73C6D" w:rsidRDefault="00F73C6D" w:rsidP="00D837EB">
      <w:pPr>
        <w:pStyle w:val="4a"/>
        <w:numPr>
          <w:ilvl w:val="0"/>
          <w:numId w:val="18"/>
        </w:numPr>
        <w:ind w:left="1446"/>
        <w:rPr>
          <w:lang w:val="zh-CN"/>
        </w:rPr>
      </w:pPr>
      <w:r>
        <w:rPr>
          <w:rFonts w:hint="eastAsia"/>
          <w:lang w:val="zh-CN"/>
        </w:rPr>
        <w:t>编译安装</w:t>
      </w:r>
      <w:r>
        <w:rPr>
          <w:rFonts w:hint="eastAsia"/>
          <w:lang w:val="zh-CN"/>
        </w:rPr>
        <w:t>openEuler</w:t>
      </w:r>
      <w:r>
        <w:rPr>
          <w:rFonts w:hint="eastAsia"/>
          <w:lang w:val="zh-CN"/>
        </w:rPr>
        <w:t>操作系统新内核</w:t>
      </w:r>
    </w:p>
    <w:p w14:paraId="0146F7B9" w14:textId="3B6DF061" w:rsidR="00F73C6D" w:rsidRDefault="00F73C6D" w:rsidP="00D837EB">
      <w:pPr>
        <w:pStyle w:val="4a"/>
        <w:numPr>
          <w:ilvl w:val="0"/>
          <w:numId w:val="18"/>
        </w:numPr>
        <w:ind w:left="1446"/>
        <w:rPr>
          <w:lang w:val="zh-CN"/>
        </w:rPr>
      </w:pPr>
      <w:r>
        <w:rPr>
          <w:rFonts w:hint="eastAsia"/>
        </w:rPr>
        <w:t>简单的内核模块编程实验，在内核模块中打印“</w:t>
      </w:r>
      <w:r>
        <w:t>Hello, world!</w:t>
      </w:r>
      <w:r>
        <w:rPr>
          <w:rFonts w:hint="eastAsia"/>
        </w:rPr>
        <w:t>”</w:t>
      </w:r>
    </w:p>
    <w:p w14:paraId="1A9A33E6" w14:textId="77777777" w:rsidR="00F73C6D" w:rsidRDefault="00F73C6D" w:rsidP="00D837EB">
      <w:pPr>
        <w:pStyle w:val="2"/>
        <w:numPr>
          <w:ilvl w:val="1"/>
          <w:numId w:val="15"/>
        </w:numPr>
        <w:rPr>
          <w:lang w:eastAsia="zh-CN"/>
        </w:rPr>
      </w:pPr>
      <w:bookmarkStart w:id="21" w:name="_Toc57042902"/>
      <w:r>
        <w:rPr>
          <w:rFonts w:hint="eastAsia"/>
          <w:lang w:eastAsia="zh-CN"/>
        </w:rPr>
        <w:t>实验目的</w:t>
      </w:r>
      <w:bookmarkEnd w:id="21"/>
    </w:p>
    <w:p w14:paraId="77FEBD3D" w14:textId="08599BA7" w:rsidR="00F73C6D" w:rsidRDefault="00F73C6D" w:rsidP="00D837EB">
      <w:pPr>
        <w:pStyle w:val="4a"/>
        <w:numPr>
          <w:ilvl w:val="0"/>
          <w:numId w:val="18"/>
        </w:numPr>
        <w:ind w:left="1446"/>
      </w:pPr>
      <w:r>
        <w:t>学习掌握如何安装</w:t>
      </w:r>
      <w:r w:rsidR="001F4C88">
        <w:rPr>
          <w:rFonts w:hint="eastAsia"/>
        </w:rPr>
        <w:t>构建</w:t>
      </w:r>
      <w:r w:rsidR="001F4C88">
        <w:rPr>
          <w:rFonts w:hint="eastAsia"/>
        </w:rPr>
        <w:t>ECS</w:t>
      </w:r>
    </w:p>
    <w:p w14:paraId="28C5C12B" w14:textId="69F962EA" w:rsidR="00F73C6D" w:rsidRDefault="00F73C6D" w:rsidP="00D837EB">
      <w:pPr>
        <w:pStyle w:val="4a"/>
        <w:numPr>
          <w:ilvl w:val="0"/>
          <w:numId w:val="18"/>
        </w:numPr>
        <w:ind w:left="1446"/>
      </w:pPr>
      <w:r>
        <w:rPr>
          <w:rFonts w:hint="eastAsia"/>
        </w:rPr>
        <w:t>学习掌握如何编译操作系统内核</w:t>
      </w:r>
    </w:p>
    <w:p w14:paraId="6C9C8083" w14:textId="46C57A6C" w:rsidR="00F73C6D" w:rsidRDefault="00F73C6D" w:rsidP="00D837EB">
      <w:pPr>
        <w:pStyle w:val="4a"/>
        <w:numPr>
          <w:ilvl w:val="0"/>
          <w:numId w:val="18"/>
        </w:numPr>
        <w:ind w:left="1446"/>
      </w:pPr>
      <w:r>
        <w:rPr>
          <w:rFonts w:hint="eastAsia"/>
        </w:rPr>
        <w:t>了解内核模块编程。</w:t>
      </w:r>
      <w:bookmarkEnd w:id="19"/>
    </w:p>
    <w:p w14:paraId="554ED4E1" w14:textId="7545A9CA" w:rsidR="00F60443" w:rsidRPr="00171C95" w:rsidRDefault="00F60443" w:rsidP="00F60443">
      <w:pPr>
        <w:pStyle w:val="2"/>
        <w:numPr>
          <w:ilvl w:val="1"/>
          <w:numId w:val="4"/>
        </w:numPr>
        <w:rPr>
          <w:lang w:eastAsia="zh-CN"/>
        </w:rPr>
      </w:pPr>
      <w:bookmarkStart w:id="22" w:name="_Toc47103509"/>
      <w:bookmarkStart w:id="23" w:name="_Toc54551541"/>
      <w:bookmarkStart w:id="24" w:name="_Toc57042903"/>
      <w:r>
        <w:rPr>
          <w:rFonts w:hint="eastAsia"/>
          <w:lang w:eastAsia="zh-CN"/>
        </w:rPr>
        <w:t>构建云实验环境</w:t>
      </w:r>
      <w:bookmarkEnd w:id="22"/>
      <w:bookmarkEnd w:id="23"/>
      <w:bookmarkEnd w:id="24"/>
    </w:p>
    <w:p w14:paraId="4C49A218" w14:textId="77777777" w:rsidR="00F60443" w:rsidRPr="00171C95" w:rsidRDefault="00F60443" w:rsidP="00F60443">
      <w:pPr>
        <w:pStyle w:val="3"/>
        <w:numPr>
          <w:ilvl w:val="2"/>
          <w:numId w:val="4"/>
        </w:numPr>
      </w:pPr>
      <w:bookmarkStart w:id="25" w:name="_Toc54551542"/>
      <w:bookmarkStart w:id="26" w:name="_Toc57042904"/>
      <w:r>
        <w:rPr>
          <w:rFonts w:hint="eastAsia"/>
        </w:rPr>
        <w:t>创建</w:t>
      </w:r>
      <w:r>
        <w:t>VPC</w:t>
      </w:r>
      <w:bookmarkEnd w:id="25"/>
      <w:bookmarkEnd w:id="26"/>
    </w:p>
    <w:p w14:paraId="3FDC41D8" w14:textId="77777777" w:rsidR="00F60443" w:rsidRDefault="00F60443" w:rsidP="00F60443">
      <w:pPr>
        <w:pStyle w:val="30"/>
        <w:tabs>
          <w:tab w:val="clear" w:pos="1418"/>
          <w:tab w:val="num" w:pos="1701"/>
        </w:tabs>
        <w:ind w:left="1701" w:hanging="159"/>
      </w:pPr>
      <w:r>
        <w:rPr>
          <w:rFonts w:hint="eastAsia"/>
        </w:rPr>
        <w:t>在</w:t>
      </w:r>
      <w:r w:rsidRPr="00171C95">
        <w:t>浏览器</w:t>
      </w:r>
      <w:r>
        <w:rPr>
          <w:rFonts w:hint="eastAsia"/>
        </w:rPr>
        <w:t>地址栏</w:t>
      </w:r>
      <w:r w:rsidRPr="00171C95">
        <w:t>输入</w:t>
      </w:r>
      <w:r>
        <w:rPr>
          <w:rFonts w:hint="eastAsia"/>
        </w:rPr>
        <w:t>华为云控制台网址</w:t>
      </w:r>
      <w:hyperlink r:id="rId18" w:history="1">
        <w:r>
          <w:rPr>
            <w:rStyle w:val="ad"/>
          </w:rPr>
          <w:t>console.huaweicloud.com</w:t>
        </w:r>
      </w:hyperlink>
      <w:r>
        <w:rPr>
          <w:rFonts w:hint="eastAsia"/>
        </w:rPr>
        <w:t>并按回车键，这时页面将跳转至登录页</w:t>
      </w:r>
      <w:r w:rsidRPr="00171C95">
        <w:rPr>
          <w:rFonts w:hint="eastAsia"/>
        </w:rPr>
        <w:t>。</w:t>
      </w:r>
    </w:p>
    <w:p w14:paraId="7FD6CE1C" w14:textId="77777777" w:rsidR="00F60443" w:rsidRDefault="00F60443" w:rsidP="00F60443">
      <w:pPr>
        <w:pStyle w:val="1e"/>
      </w:pPr>
      <w:r w:rsidRPr="00A042BF">
        <w:rPr>
          <w:noProof/>
        </w:rPr>
        <w:lastRenderedPageBreak/>
        <w:drawing>
          <wp:inline distT="0" distB="0" distL="0" distR="0" wp14:anchorId="731429BE" wp14:editId="67925D79">
            <wp:extent cx="2194560" cy="2317784"/>
            <wp:effectExtent l="19050" t="19050" r="15240" b="2540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8886" cy="2354038"/>
                    </a:xfrm>
                    <a:prstGeom prst="rect">
                      <a:avLst/>
                    </a:prstGeom>
                    <a:ln w="12700">
                      <a:solidFill>
                        <a:schemeClr val="bg1">
                          <a:lumMod val="85000"/>
                        </a:schemeClr>
                      </a:solidFill>
                    </a:ln>
                  </pic:spPr>
                </pic:pic>
              </a:graphicData>
            </a:graphic>
          </wp:inline>
        </w:drawing>
      </w:r>
    </w:p>
    <w:p w14:paraId="6EAE15C9" w14:textId="77777777" w:rsidR="00F60443" w:rsidRDefault="00F60443" w:rsidP="00F60443">
      <w:pPr>
        <w:pStyle w:val="30"/>
        <w:tabs>
          <w:tab w:val="clear" w:pos="1418"/>
          <w:tab w:val="num" w:pos="1701"/>
        </w:tabs>
        <w:ind w:left="1701" w:hanging="159"/>
      </w:pPr>
      <w:r w:rsidRPr="00171C95">
        <w:t>按要求输入账号密码</w:t>
      </w:r>
      <w:r w:rsidRPr="00171C95">
        <w:rPr>
          <w:rFonts w:hint="eastAsia"/>
        </w:rPr>
        <w:t>，</w:t>
      </w:r>
      <w:r>
        <w:rPr>
          <w:rFonts w:hint="eastAsia"/>
        </w:rPr>
        <w:t>进行</w:t>
      </w:r>
      <w:r w:rsidRPr="00171C95">
        <w:t>登录</w:t>
      </w:r>
      <w:r>
        <w:rPr>
          <w:rFonts w:hint="eastAsia"/>
        </w:rPr>
        <w:t>。</w:t>
      </w:r>
    </w:p>
    <w:p w14:paraId="2786A58D" w14:textId="77777777" w:rsidR="00F60443" w:rsidRPr="00171C95" w:rsidRDefault="00F60443" w:rsidP="00F60443">
      <w:pPr>
        <w:pStyle w:val="1e"/>
      </w:pPr>
      <w:r w:rsidRPr="00BA5E96">
        <w:t>注意：在此之前您需要在华为云主页注册华为云账号。</w:t>
      </w:r>
    </w:p>
    <w:p w14:paraId="7389CA7E" w14:textId="2DF2DEDF" w:rsidR="00F60443" w:rsidRDefault="00F60443" w:rsidP="00F60443">
      <w:pPr>
        <w:pStyle w:val="30"/>
        <w:tabs>
          <w:tab w:val="clear" w:pos="1418"/>
          <w:tab w:val="num" w:pos="1701"/>
        </w:tabs>
        <w:ind w:left="1701" w:hanging="159"/>
      </w:pPr>
      <w:r>
        <w:rPr>
          <w:rFonts w:hint="eastAsia"/>
        </w:rPr>
        <w:t>登录成功后会自动</w:t>
      </w:r>
      <w:r w:rsidRPr="00FA0A94">
        <w:t>进入控制台页面</w:t>
      </w:r>
      <w:r>
        <w:t>，</w:t>
      </w:r>
      <w:r>
        <w:rPr>
          <w:rFonts w:hint="eastAsia"/>
        </w:rPr>
        <w:t>这时将</w:t>
      </w:r>
      <w:r w:rsidRPr="00171C95">
        <w:rPr>
          <w:rFonts w:hint="eastAsia"/>
        </w:rPr>
        <w:t>区域</w:t>
      </w:r>
      <w:r>
        <w:rPr>
          <w:rFonts w:hint="eastAsia"/>
        </w:rPr>
        <w:t>选在</w:t>
      </w:r>
      <w:r>
        <w:rPr>
          <w:rFonts w:hint="eastAsia"/>
        </w:rPr>
        <w:t xml:space="preserve"> </w:t>
      </w:r>
      <w:r>
        <w:rPr>
          <w:rFonts w:hint="eastAsia"/>
        </w:rPr>
        <w:t>“华北</w:t>
      </w:r>
      <w:r>
        <w:rPr>
          <w:rFonts w:hint="eastAsia"/>
        </w:rPr>
        <w:t>-</w:t>
      </w:r>
      <w:r>
        <w:rPr>
          <w:rFonts w:hint="eastAsia"/>
        </w:rPr>
        <w:t>北京四”。</w:t>
      </w:r>
    </w:p>
    <w:p w14:paraId="0C8FA857" w14:textId="3A5C4E31" w:rsidR="00F60443" w:rsidRPr="00171C95" w:rsidRDefault="00F60443" w:rsidP="00F60443">
      <w:pPr>
        <w:pStyle w:val="1e"/>
      </w:pPr>
      <w:r w:rsidRPr="00F60443">
        <w:rPr>
          <w:noProof/>
        </w:rPr>
        <w:drawing>
          <wp:inline distT="0" distB="0" distL="0" distR="0" wp14:anchorId="0230888B" wp14:editId="6BDA2BCB">
            <wp:extent cx="2377440" cy="2334214"/>
            <wp:effectExtent l="19050" t="19050" r="22860" b="285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4258" cy="2350726"/>
                    </a:xfrm>
                    <a:prstGeom prst="rect">
                      <a:avLst/>
                    </a:prstGeom>
                    <a:ln w="12700">
                      <a:solidFill>
                        <a:schemeClr val="bg1">
                          <a:lumMod val="85000"/>
                        </a:schemeClr>
                      </a:solidFill>
                    </a:ln>
                  </pic:spPr>
                </pic:pic>
              </a:graphicData>
            </a:graphic>
          </wp:inline>
        </w:drawing>
      </w:r>
    </w:p>
    <w:p w14:paraId="082A2D6D" w14:textId="2BCF0A47" w:rsidR="00F60443" w:rsidRPr="00171C95" w:rsidRDefault="00F60443" w:rsidP="00F60443">
      <w:pPr>
        <w:pStyle w:val="1e"/>
      </w:pPr>
    </w:p>
    <w:p w14:paraId="551D6691" w14:textId="77777777" w:rsidR="00F60443" w:rsidRDefault="00F60443" w:rsidP="00F60443">
      <w:pPr>
        <w:pStyle w:val="30"/>
        <w:tabs>
          <w:tab w:val="clear" w:pos="1418"/>
          <w:tab w:val="num" w:pos="1701"/>
        </w:tabs>
        <w:ind w:left="1701" w:hanging="159"/>
      </w:pPr>
      <w:r>
        <w:rPr>
          <w:rFonts w:hint="eastAsia"/>
        </w:rPr>
        <w:t>将鼠标悬停于左侧导航栏</w:t>
      </w:r>
      <w:r w:rsidRPr="00125C7D">
        <w:rPr>
          <w:noProof/>
        </w:rPr>
        <w:drawing>
          <wp:inline distT="0" distB="0" distL="0" distR="0" wp14:anchorId="64BFAA98" wp14:editId="28007890">
            <wp:extent cx="228632" cy="238158"/>
            <wp:effectExtent l="19050" t="19050" r="19050" b="285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2" cy="238158"/>
                    </a:xfrm>
                    <a:prstGeom prst="rect">
                      <a:avLst/>
                    </a:prstGeom>
                    <a:ln w="12700">
                      <a:solidFill>
                        <a:schemeClr val="bg1">
                          <a:lumMod val="85000"/>
                        </a:schemeClr>
                      </a:solidFill>
                    </a:ln>
                  </pic:spPr>
                </pic:pic>
              </a:graphicData>
            </a:graphic>
          </wp:inline>
        </w:drawing>
      </w:r>
      <w:r>
        <w:rPr>
          <w:rFonts w:hint="eastAsia"/>
        </w:rPr>
        <w:t>图标处展开服务列表，然后在服务列表中点击“虚拟私有云</w:t>
      </w:r>
      <w:r>
        <w:rPr>
          <w:rFonts w:hint="eastAsia"/>
        </w:rPr>
        <w:t>VPC</w:t>
      </w:r>
      <w:r>
        <w:rPr>
          <w:rFonts w:hint="eastAsia"/>
        </w:rPr>
        <w:t>”项。</w:t>
      </w:r>
    </w:p>
    <w:p w14:paraId="73EACA22" w14:textId="77777777" w:rsidR="00F60443" w:rsidRDefault="00F60443" w:rsidP="00F60443">
      <w:pPr>
        <w:pStyle w:val="1e"/>
      </w:pPr>
      <w:r w:rsidRPr="00E45525">
        <w:rPr>
          <w:noProof/>
        </w:rPr>
        <w:drawing>
          <wp:inline distT="0" distB="0" distL="0" distR="0" wp14:anchorId="351E0301" wp14:editId="5B661D45">
            <wp:extent cx="4923130" cy="1424633"/>
            <wp:effectExtent l="19050" t="19050" r="11430" b="2349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1539" cy="1464685"/>
                    </a:xfrm>
                    <a:prstGeom prst="rect">
                      <a:avLst/>
                    </a:prstGeom>
                    <a:ln w="12700">
                      <a:solidFill>
                        <a:schemeClr val="bg1">
                          <a:lumMod val="85000"/>
                        </a:schemeClr>
                      </a:solidFill>
                    </a:ln>
                  </pic:spPr>
                </pic:pic>
              </a:graphicData>
            </a:graphic>
          </wp:inline>
        </w:drawing>
      </w:r>
    </w:p>
    <w:p w14:paraId="3177630F" w14:textId="77777777" w:rsidR="00F60443" w:rsidRDefault="00F60443" w:rsidP="00F60443">
      <w:pPr>
        <w:pStyle w:val="30"/>
        <w:tabs>
          <w:tab w:val="clear" w:pos="1418"/>
          <w:tab w:val="num" w:pos="1701"/>
        </w:tabs>
        <w:ind w:left="1701" w:hanging="159"/>
      </w:pPr>
      <w:r>
        <w:rPr>
          <w:rFonts w:hint="eastAsia"/>
        </w:rPr>
        <w:lastRenderedPageBreak/>
        <w:t>点击“虚拟私有云”控制台页面右上角的“创建虚拟私有云”按钮。</w:t>
      </w:r>
    </w:p>
    <w:p w14:paraId="4C1FF53D" w14:textId="77777777" w:rsidR="00F60443" w:rsidRDefault="00F60443" w:rsidP="00F60443">
      <w:pPr>
        <w:pStyle w:val="1e"/>
      </w:pPr>
      <w:r w:rsidRPr="00E45525">
        <w:rPr>
          <w:noProof/>
        </w:rPr>
        <w:drawing>
          <wp:inline distT="0" distB="0" distL="0" distR="0" wp14:anchorId="777DCD16" wp14:editId="3031A9D9">
            <wp:extent cx="3872286" cy="754341"/>
            <wp:effectExtent l="19050" t="19050" r="13970" b="273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9255" cy="833621"/>
                    </a:xfrm>
                    <a:prstGeom prst="rect">
                      <a:avLst/>
                    </a:prstGeom>
                    <a:ln w="12700">
                      <a:solidFill>
                        <a:schemeClr val="bg1">
                          <a:lumMod val="85000"/>
                        </a:schemeClr>
                      </a:solidFill>
                    </a:ln>
                  </pic:spPr>
                </pic:pic>
              </a:graphicData>
            </a:graphic>
          </wp:inline>
        </w:drawing>
      </w:r>
    </w:p>
    <w:p w14:paraId="0110073F" w14:textId="77777777" w:rsidR="00F60443" w:rsidRDefault="00F60443" w:rsidP="00F60443">
      <w:pPr>
        <w:pStyle w:val="30"/>
        <w:tabs>
          <w:tab w:val="clear" w:pos="1418"/>
          <w:tab w:val="num" w:pos="1701"/>
        </w:tabs>
        <w:ind w:left="1701" w:hanging="159"/>
      </w:pPr>
      <w:r>
        <w:rPr>
          <w:rFonts w:hint="eastAsia"/>
        </w:rPr>
        <w:t>在</w:t>
      </w:r>
      <w:r w:rsidRPr="00EC3769">
        <w:t>创建</w:t>
      </w:r>
      <w:r>
        <w:rPr>
          <w:rFonts w:hint="eastAsia"/>
        </w:rPr>
        <w:t>虚拟私有云的</w:t>
      </w:r>
      <w:r w:rsidRPr="00EC3769">
        <w:t>页面</w:t>
      </w:r>
      <w:r>
        <w:rPr>
          <w:rFonts w:hint="eastAsia"/>
        </w:rPr>
        <w:t>中</w:t>
      </w:r>
      <w:r>
        <w:t>按照</w:t>
      </w:r>
      <w:r w:rsidRPr="006F0CA8">
        <w:t>下表</w:t>
      </w:r>
      <w:r>
        <w:rPr>
          <w:rFonts w:hint="eastAsia"/>
        </w:rPr>
        <w:t>内容</w:t>
      </w:r>
      <w:r w:rsidRPr="006F0CA8">
        <w:t>配置</w:t>
      </w:r>
      <w:r>
        <w:rPr>
          <w:rFonts w:hint="eastAsia"/>
        </w:rPr>
        <w:t>虚拟私有云</w:t>
      </w:r>
      <w:r w:rsidRPr="006F0CA8">
        <w:t>参数</w:t>
      </w:r>
      <w:r>
        <w:t>。</w:t>
      </w:r>
    </w:p>
    <w:tbl>
      <w:tblPr>
        <w:tblStyle w:val="V10"/>
        <w:tblW w:w="0" w:type="auto"/>
        <w:tblLook w:val="04A0" w:firstRow="1" w:lastRow="0" w:firstColumn="1" w:lastColumn="0" w:noHBand="0" w:noVBand="1"/>
      </w:tblPr>
      <w:tblGrid>
        <w:gridCol w:w="4235"/>
        <w:gridCol w:w="4352"/>
      </w:tblGrid>
      <w:tr w:rsidR="00F60443" w:rsidRPr="00171C95" w14:paraId="727FB85E" w14:textId="77777777" w:rsidTr="00114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5" w:type="dxa"/>
          </w:tcPr>
          <w:p w14:paraId="5EF2A672" w14:textId="77777777" w:rsidR="00F60443" w:rsidRPr="00171C95" w:rsidRDefault="00F60443" w:rsidP="001141E3">
            <w:pPr>
              <w:pStyle w:val="5a"/>
            </w:pPr>
            <w:r w:rsidRPr="00171C95">
              <w:rPr>
                <w:rFonts w:hint="eastAsia"/>
              </w:rPr>
              <w:t>参数</w:t>
            </w:r>
          </w:p>
        </w:tc>
        <w:tc>
          <w:tcPr>
            <w:tcW w:w="4352" w:type="dxa"/>
          </w:tcPr>
          <w:p w14:paraId="1DE843DA" w14:textId="77777777" w:rsidR="00F60443" w:rsidRPr="00171C95" w:rsidRDefault="00F60443" w:rsidP="001141E3">
            <w:pPr>
              <w:pStyle w:val="5a"/>
              <w:cnfStyle w:val="100000000000" w:firstRow="1" w:lastRow="0" w:firstColumn="0" w:lastColumn="0" w:oddVBand="0" w:evenVBand="0" w:oddHBand="0" w:evenHBand="0" w:firstRowFirstColumn="0" w:firstRowLastColumn="0" w:lastRowFirstColumn="0" w:lastRowLastColumn="0"/>
            </w:pPr>
            <w:r w:rsidRPr="00171C95">
              <w:rPr>
                <w:rFonts w:hint="eastAsia"/>
              </w:rPr>
              <w:t>配置</w:t>
            </w:r>
          </w:p>
        </w:tc>
      </w:tr>
      <w:tr w:rsidR="00F60443" w:rsidRPr="00171C95" w14:paraId="1C1F2F01"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28D0D481" w14:textId="77777777" w:rsidR="00F60443" w:rsidRPr="00171C95" w:rsidRDefault="00F60443" w:rsidP="001141E3">
            <w:pPr>
              <w:pStyle w:val="5a"/>
            </w:pPr>
            <w:r w:rsidRPr="00171C95">
              <w:rPr>
                <w:rFonts w:hint="eastAsia"/>
              </w:rPr>
              <w:t>区域</w:t>
            </w:r>
          </w:p>
        </w:tc>
        <w:tc>
          <w:tcPr>
            <w:tcW w:w="4352" w:type="dxa"/>
          </w:tcPr>
          <w:p w14:paraId="6E751122" w14:textId="6324ECA6" w:rsidR="00F60443" w:rsidRPr="00171C95" w:rsidRDefault="00F60443" w:rsidP="00F60443">
            <w:pPr>
              <w:pStyle w:val="5a"/>
              <w:cnfStyle w:val="000000000000" w:firstRow="0" w:lastRow="0" w:firstColumn="0" w:lastColumn="0" w:oddVBand="0" w:evenVBand="0" w:oddHBand="0" w:evenHBand="0" w:firstRowFirstColumn="0" w:firstRowLastColumn="0" w:lastRowFirstColumn="0" w:lastRowLastColumn="0"/>
            </w:pPr>
            <w:r>
              <w:rPr>
                <w:rFonts w:hint="eastAsia"/>
              </w:rPr>
              <w:t>华北</w:t>
            </w:r>
            <w:r>
              <w:rPr>
                <w:rFonts w:hint="eastAsia"/>
              </w:rPr>
              <w:t>-</w:t>
            </w:r>
            <w:r>
              <w:rPr>
                <w:rFonts w:hint="eastAsia"/>
              </w:rPr>
              <w:t>北京四</w:t>
            </w:r>
          </w:p>
        </w:tc>
      </w:tr>
      <w:tr w:rsidR="00F60443" w:rsidRPr="00171C95" w14:paraId="48FD0E46"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735AF155" w14:textId="77777777" w:rsidR="00F60443" w:rsidRPr="00171C95" w:rsidRDefault="00F60443" w:rsidP="001141E3">
            <w:pPr>
              <w:pStyle w:val="5a"/>
            </w:pPr>
            <w:r w:rsidRPr="00171C95">
              <w:rPr>
                <w:rFonts w:hint="eastAsia"/>
              </w:rPr>
              <w:t>名称</w:t>
            </w:r>
          </w:p>
        </w:tc>
        <w:tc>
          <w:tcPr>
            <w:tcW w:w="4352" w:type="dxa"/>
          </w:tcPr>
          <w:p w14:paraId="02E93E06"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vpc-test</w:t>
            </w:r>
          </w:p>
        </w:tc>
      </w:tr>
      <w:tr w:rsidR="00F60443" w:rsidRPr="00171C95" w14:paraId="019BE324"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2F195FB6" w14:textId="77777777" w:rsidR="00F60443" w:rsidRPr="00171C95" w:rsidRDefault="00F60443" w:rsidP="001141E3">
            <w:pPr>
              <w:pStyle w:val="5a"/>
            </w:pPr>
            <w:r w:rsidRPr="00171C95">
              <w:rPr>
                <w:rFonts w:hint="eastAsia"/>
              </w:rPr>
              <w:t>网段</w:t>
            </w:r>
          </w:p>
        </w:tc>
        <w:tc>
          <w:tcPr>
            <w:tcW w:w="4352" w:type="dxa"/>
          </w:tcPr>
          <w:p w14:paraId="7B799025"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1</w:t>
            </w:r>
            <w:r>
              <w:t>92</w:t>
            </w:r>
            <w:r w:rsidRPr="00171C95">
              <w:t>.</w:t>
            </w:r>
            <w:r>
              <w:t>168</w:t>
            </w:r>
            <w:r w:rsidRPr="00171C95">
              <w:t>.</w:t>
            </w:r>
            <w:r>
              <w:t>1</w:t>
            </w:r>
            <w:r w:rsidRPr="00171C95">
              <w:t>.0</w:t>
            </w:r>
            <w:r w:rsidRPr="00171C95">
              <w:rPr>
                <w:rFonts w:hint="eastAsia"/>
              </w:rPr>
              <w:t>/</w:t>
            </w:r>
            <w:r w:rsidRPr="00171C95">
              <w:t>24</w:t>
            </w:r>
          </w:p>
        </w:tc>
      </w:tr>
      <w:tr w:rsidR="00F60443" w:rsidRPr="00171C95" w14:paraId="1EE63775"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54658DC1" w14:textId="77777777" w:rsidR="00F60443" w:rsidRPr="00171C95" w:rsidRDefault="00F60443" w:rsidP="001141E3">
            <w:pPr>
              <w:pStyle w:val="5a"/>
            </w:pPr>
            <w:r w:rsidRPr="00171C95">
              <w:rPr>
                <w:rFonts w:hint="eastAsia"/>
              </w:rPr>
              <w:t>企业项目</w:t>
            </w:r>
          </w:p>
        </w:tc>
        <w:tc>
          <w:tcPr>
            <w:tcW w:w="4352" w:type="dxa"/>
          </w:tcPr>
          <w:p w14:paraId="56FC0F5D"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default</w:t>
            </w:r>
          </w:p>
        </w:tc>
      </w:tr>
      <w:tr w:rsidR="00F60443" w:rsidRPr="00171C95" w14:paraId="6457CCBC"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00EA40B9" w14:textId="77777777" w:rsidR="00F60443" w:rsidRPr="00171C95" w:rsidRDefault="00F60443" w:rsidP="001141E3">
            <w:pPr>
              <w:pStyle w:val="5a"/>
            </w:pPr>
            <w:r w:rsidRPr="00171C95">
              <w:rPr>
                <w:rFonts w:hint="eastAsia"/>
              </w:rPr>
              <w:t>默认子网可用区</w:t>
            </w:r>
          </w:p>
        </w:tc>
        <w:tc>
          <w:tcPr>
            <w:tcW w:w="4352" w:type="dxa"/>
          </w:tcPr>
          <w:p w14:paraId="35C1BC0B"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可用区</w:t>
            </w:r>
            <w:r w:rsidRPr="00171C95">
              <w:rPr>
                <w:rFonts w:hint="eastAsia"/>
              </w:rPr>
              <w:t>1</w:t>
            </w:r>
          </w:p>
        </w:tc>
      </w:tr>
      <w:tr w:rsidR="00F60443" w:rsidRPr="00171C95" w14:paraId="7C2E727B"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17562C54" w14:textId="77777777" w:rsidR="00F60443" w:rsidRPr="00171C95" w:rsidRDefault="00F60443" w:rsidP="001141E3">
            <w:pPr>
              <w:pStyle w:val="5a"/>
            </w:pPr>
            <w:r w:rsidRPr="00171C95">
              <w:rPr>
                <w:rFonts w:hint="eastAsia"/>
              </w:rPr>
              <w:t>默认子网名称</w:t>
            </w:r>
          </w:p>
        </w:tc>
        <w:tc>
          <w:tcPr>
            <w:tcW w:w="4352" w:type="dxa"/>
          </w:tcPr>
          <w:p w14:paraId="5FEF58CC"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subnet</w:t>
            </w:r>
            <w:r w:rsidRPr="00171C95">
              <w:t>-test</w:t>
            </w:r>
          </w:p>
        </w:tc>
      </w:tr>
      <w:tr w:rsidR="00F60443" w:rsidRPr="00171C95" w14:paraId="4648CEAF" w14:textId="77777777" w:rsidTr="001141E3">
        <w:tc>
          <w:tcPr>
            <w:cnfStyle w:val="001000000000" w:firstRow="0" w:lastRow="0" w:firstColumn="1" w:lastColumn="0" w:oddVBand="0" w:evenVBand="0" w:oddHBand="0" w:evenHBand="0" w:firstRowFirstColumn="0" w:firstRowLastColumn="0" w:lastRowFirstColumn="0" w:lastRowLastColumn="0"/>
            <w:tcW w:w="4235" w:type="dxa"/>
          </w:tcPr>
          <w:p w14:paraId="1CEAD9DD" w14:textId="77777777" w:rsidR="00F60443" w:rsidRPr="00171C95" w:rsidRDefault="00F60443" w:rsidP="001141E3">
            <w:pPr>
              <w:pStyle w:val="5a"/>
            </w:pPr>
            <w:r w:rsidRPr="00171C95">
              <w:rPr>
                <w:rFonts w:hint="eastAsia"/>
              </w:rPr>
              <w:t>子网网段</w:t>
            </w:r>
          </w:p>
        </w:tc>
        <w:tc>
          <w:tcPr>
            <w:tcW w:w="4352" w:type="dxa"/>
          </w:tcPr>
          <w:p w14:paraId="78B4AC74"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如</w:t>
            </w:r>
            <w:r w:rsidRPr="00171C95">
              <w:rPr>
                <w:rFonts w:hint="eastAsia"/>
              </w:rPr>
              <w:t>1</w:t>
            </w:r>
            <w:r>
              <w:t>92</w:t>
            </w:r>
            <w:r w:rsidRPr="00171C95">
              <w:t>.</w:t>
            </w:r>
            <w:r>
              <w:t>168</w:t>
            </w:r>
            <w:r w:rsidRPr="00171C95">
              <w:t>.</w:t>
            </w:r>
            <w:r>
              <w:t>1</w:t>
            </w:r>
            <w:r w:rsidRPr="00171C95">
              <w:t>.0</w:t>
            </w:r>
            <w:r w:rsidRPr="00171C95">
              <w:rPr>
                <w:rFonts w:hint="eastAsia"/>
              </w:rPr>
              <w:t>/</w:t>
            </w:r>
            <w:r w:rsidRPr="00171C95">
              <w:t>24</w:t>
            </w:r>
          </w:p>
        </w:tc>
      </w:tr>
    </w:tbl>
    <w:p w14:paraId="722DE2D1" w14:textId="77777777" w:rsidR="00F60443" w:rsidRDefault="00F60443" w:rsidP="00F60443">
      <w:pPr>
        <w:pStyle w:val="30"/>
        <w:tabs>
          <w:tab w:val="clear" w:pos="1418"/>
          <w:tab w:val="num" w:pos="1701"/>
        </w:tabs>
        <w:ind w:left="1701" w:hanging="159"/>
      </w:pPr>
      <w:r w:rsidRPr="008F205F">
        <w:t>配置完成后，点击</w:t>
      </w:r>
      <w:r w:rsidRPr="008F205F">
        <w:t>“</w:t>
      </w:r>
      <w:r w:rsidRPr="008F205F">
        <w:t>立即创建</w:t>
      </w:r>
      <w:r w:rsidRPr="008F205F">
        <w:t>”</w:t>
      </w:r>
      <w:r>
        <w:t>，</w:t>
      </w:r>
      <w:r>
        <w:rPr>
          <w:rFonts w:hint="eastAsia"/>
        </w:rPr>
        <w:t>创建完成后</w:t>
      </w:r>
      <w:r w:rsidRPr="008F205F">
        <w:t>会自动回到</w:t>
      </w:r>
      <w:r w:rsidRPr="008F205F">
        <w:t>VPC</w:t>
      </w:r>
      <w:r w:rsidRPr="008F205F">
        <w:t>控制台</w:t>
      </w:r>
      <w:r>
        <w:t>。</w:t>
      </w:r>
    </w:p>
    <w:p w14:paraId="6563648F" w14:textId="77777777" w:rsidR="00F60443" w:rsidRPr="00171C95" w:rsidRDefault="00F60443" w:rsidP="00F60443">
      <w:pPr>
        <w:pStyle w:val="30"/>
        <w:tabs>
          <w:tab w:val="clear" w:pos="1418"/>
          <w:tab w:val="num" w:pos="1701"/>
        </w:tabs>
        <w:ind w:left="1701" w:hanging="159"/>
      </w:pPr>
      <w:r w:rsidRPr="00171C95">
        <w:t>点击</w:t>
      </w:r>
      <w:r w:rsidRPr="00171C95">
        <w:rPr>
          <w:rFonts w:hint="eastAsia"/>
        </w:rPr>
        <w:t>V</w:t>
      </w:r>
      <w:r w:rsidRPr="00171C95">
        <w:t>PC</w:t>
      </w:r>
      <w:r w:rsidRPr="00171C95">
        <w:t>控制台左侧导航栏的</w:t>
      </w:r>
      <w:r w:rsidRPr="00171C95">
        <w:rPr>
          <w:rFonts w:hint="eastAsia"/>
        </w:rPr>
        <w:t>“访问控制”</w:t>
      </w:r>
      <w:r w:rsidRPr="00171C95">
        <w:sym w:font="Wingdings" w:char="F0E0"/>
      </w:r>
      <w:r w:rsidRPr="00171C95">
        <w:rPr>
          <w:rFonts w:hint="eastAsia"/>
        </w:rPr>
        <w:t>“安全组”，进入安全组控制台。</w:t>
      </w:r>
    </w:p>
    <w:p w14:paraId="3115ACE0" w14:textId="77777777" w:rsidR="00F60443" w:rsidRPr="00171C95" w:rsidRDefault="00F60443" w:rsidP="00F60443">
      <w:pPr>
        <w:pStyle w:val="1e"/>
      </w:pPr>
      <w:r w:rsidRPr="00171C95">
        <w:rPr>
          <w:noProof/>
        </w:rPr>
        <w:drawing>
          <wp:inline distT="0" distB="0" distL="0" distR="0" wp14:anchorId="7C4DB030" wp14:editId="4B6D10C8">
            <wp:extent cx="1000058" cy="1733797"/>
            <wp:effectExtent l="19050" t="19050" r="10160" b="19050"/>
            <wp:docPr id="17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5950" cy="1744013"/>
                    </a:xfrm>
                    <a:prstGeom prst="rect">
                      <a:avLst/>
                    </a:prstGeom>
                    <a:ln w="12700">
                      <a:solidFill>
                        <a:schemeClr val="bg1">
                          <a:lumMod val="85000"/>
                        </a:schemeClr>
                      </a:solidFill>
                    </a:ln>
                  </pic:spPr>
                </pic:pic>
              </a:graphicData>
            </a:graphic>
          </wp:inline>
        </w:drawing>
      </w:r>
    </w:p>
    <w:p w14:paraId="2795C892" w14:textId="77777777" w:rsidR="00F60443" w:rsidRPr="00171C95" w:rsidRDefault="00F60443" w:rsidP="00F60443">
      <w:pPr>
        <w:pStyle w:val="30"/>
        <w:tabs>
          <w:tab w:val="clear" w:pos="1418"/>
          <w:tab w:val="num" w:pos="1701"/>
        </w:tabs>
        <w:ind w:left="1701" w:hanging="159"/>
      </w:pPr>
      <w:r w:rsidRPr="00171C95">
        <w:t>点击右上角的</w:t>
      </w:r>
      <w:r w:rsidRPr="00171C95">
        <w:rPr>
          <w:rFonts w:hint="eastAsia"/>
        </w:rPr>
        <w:t>“创建安全组”。</w:t>
      </w:r>
    </w:p>
    <w:p w14:paraId="383C4F8C" w14:textId="77777777" w:rsidR="00F60443" w:rsidRPr="00171C95" w:rsidRDefault="00F60443" w:rsidP="00F60443">
      <w:pPr>
        <w:pStyle w:val="1e"/>
      </w:pPr>
      <w:r w:rsidRPr="00171C95">
        <w:rPr>
          <w:noProof/>
        </w:rPr>
        <w:drawing>
          <wp:inline distT="0" distB="0" distL="0" distR="0" wp14:anchorId="32299F80" wp14:editId="01D8B8FC">
            <wp:extent cx="4959706" cy="588187"/>
            <wp:effectExtent l="19050" t="19050" r="12700" b="21590"/>
            <wp:docPr id="17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653" cy="618659"/>
                    </a:xfrm>
                    <a:prstGeom prst="rect">
                      <a:avLst/>
                    </a:prstGeom>
                    <a:ln w="12700">
                      <a:solidFill>
                        <a:schemeClr val="bg1">
                          <a:lumMod val="85000"/>
                        </a:schemeClr>
                      </a:solidFill>
                    </a:ln>
                  </pic:spPr>
                </pic:pic>
              </a:graphicData>
            </a:graphic>
          </wp:inline>
        </w:drawing>
      </w:r>
    </w:p>
    <w:p w14:paraId="7CC484C6" w14:textId="77777777" w:rsidR="00F60443" w:rsidRPr="00171C95" w:rsidRDefault="00F60443" w:rsidP="00F60443">
      <w:pPr>
        <w:pStyle w:val="30"/>
        <w:tabs>
          <w:tab w:val="clear" w:pos="1418"/>
          <w:tab w:val="num" w:pos="1701"/>
        </w:tabs>
        <w:ind w:left="1701" w:hanging="159"/>
      </w:pPr>
      <w:r w:rsidRPr="00171C95">
        <w:t>在弹出的对话框中按</w:t>
      </w:r>
      <w:r>
        <w:t>“</w:t>
      </w:r>
      <w:r>
        <w:rPr>
          <w:rFonts w:hint="eastAsia"/>
        </w:rPr>
        <w:t>通用</w:t>
      </w:r>
      <w:r>
        <w:rPr>
          <w:rFonts w:hint="eastAsia"/>
        </w:rPr>
        <w:t>Web</w:t>
      </w:r>
      <w:r>
        <w:rPr>
          <w:rFonts w:hint="eastAsia"/>
        </w:rPr>
        <w:t>服务器</w:t>
      </w:r>
      <w:r>
        <w:t>”</w:t>
      </w:r>
      <w:r w:rsidRPr="00171C95">
        <w:t>配置安全组参数</w:t>
      </w:r>
      <w:r w:rsidRPr="00171C95">
        <w:rPr>
          <w:rFonts w:hint="eastAsia"/>
        </w:rPr>
        <w:t>，然后点击“确定”。</w:t>
      </w:r>
    </w:p>
    <w:p w14:paraId="1A2694BF" w14:textId="77777777" w:rsidR="00F60443" w:rsidRDefault="00F60443" w:rsidP="00F60443">
      <w:pPr>
        <w:pStyle w:val="1e"/>
      </w:pPr>
      <w:r w:rsidRPr="008F205F">
        <w:rPr>
          <w:noProof/>
        </w:rPr>
        <w:lastRenderedPageBreak/>
        <w:drawing>
          <wp:inline distT="0" distB="0" distL="0" distR="0" wp14:anchorId="723D59F6" wp14:editId="36B117F9">
            <wp:extent cx="3273513" cy="2830982"/>
            <wp:effectExtent l="19050" t="19050" r="22225" b="266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9846" cy="2853755"/>
                    </a:xfrm>
                    <a:prstGeom prst="rect">
                      <a:avLst/>
                    </a:prstGeom>
                    <a:ln w="12700">
                      <a:solidFill>
                        <a:schemeClr val="bg1">
                          <a:lumMod val="85000"/>
                        </a:schemeClr>
                      </a:solidFill>
                    </a:ln>
                  </pic:spPr>
                </pic:pic>
              </a:graphicData>
            </a:graphic>
          </wp:inline>
        </w:drawing>
      </w:r>
    </w:p>
    <w:p w14:paraId="55251DC1" w14:textId="77777777" w:rsidR="00F60443" w:rsidRDefault="00F60443" w:rsidP="00F60443">
      <w:pPr>
        <w:pStyle w:val="1e"/>
      </w:pPr>
    </w:p>
    <w:p w14:paraId="0BF36210" w14:textId="77777777" w:rsidR="00F60443" w:rsidRPr="00171C95" w:rsidRDefault="00F60443" w:rsidP="00F60443">
      <w:pPr>
        <w:pStyle w:val="3"/>
        <w:numPr>
          <w:ilvl w:val="2"/>
          <w:numId w:val="4"/>
        </w:numPr>
      </w:pPr>
      <w:bookmarkStart w:id="27" w:name="_Toc47103511"/>
      <w:bookmarkStart w:id="28" w:name="_Toc54551543"/>
      <w:bookmarkStart w:id="29" w:name="_Toc57042905"/>
      <w:r w:rsidRPr="00171C95">
        <w:t>购买</w:t>
      </w:r>
      <w:r w:rsidRPr="00171C95">
        <w:rPr>
          <w:rFonts w:hint="eastAsia"/>
        </w:rPr>
        <w:t>E</w:t>
      </w:r>
      <w:r w:rsidRPr="00171C95">
        <w:t>CS</w:t>
      </w:r>
      <w:bookmarkEnd w:id="27"/>
      <w:bookmarkEnd w:id="28"/>
      <w:bookmarkEnd w:id="29"/>
    </w:p>
    <w:p w14:paraId="1305B756" w14:textId="77777777" w:rsidR="00F60443" w:rsidRPr="00171C95" w:rsidRDefault="00F60443" w:rsidP="00F60443">
      <w:pPr>
        <w:pStyle w:val="30"/>
        <w:tabs>
          <w:tab w:val="clear" w:pos="1418"/>
          <w:tab w:val="num" w:pos="1701"/>
        </w:tabs>
        <w:ind w:left="1701" w:hanging="159"/>
      </w:pPr>
      <w:r w:rsidRPr="00C753D6">
        <w:t>将鼠标悬停于左侧导航栏</w:t>
      </w:r>
      <w:r w:rsidRPr="00125C7D">
        <w:rPr>
          <w:noProof/>
        </w:rPr>
        <w:drawing>
          <wp:inline distT="0" distB="0" distL="0" distR="0" wp14:anchorId="42F181B3" wp14:editId="46098C7D">
            <wp:extent cx="228632" cy="238158"/>
            <wp:effectExtent l="19050" t="19050" r="19050" b="2857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32" cy="238158"/>
                    </a:xfrm>
                    <a:prstGeom prst="rect">
                      <a:avLst/>
                    </a:prstGeom>
                    <a:ln w="12700">
                      <a:solidFill>
                        <a:schemeClr val="bg1">
                          <a:lumMod val="85000"/>
                        </a:schemeClr>
                      </a:solidFill>
                    </a:ln>
                  </pic:spPr>
                </pic:pic>
              </a:graphicData>
            </a:graphic>
          </wp:inline>
        </w:drawing>
      </w:r>
      <w:r w:rsidRPr="00C753D6">
        <w:t>图标处展开服务列表。然后在服务列表中</w:t>
      </w:r>
      <w:r>
        <w:rPr>
          <w:rFonts w:hint="eastAsia"/>
        </w:rPr>
        <w:t>点击</w:t>
      </w:r>
      <w:r w:rsidRPr="00C753D6">
        <w:t>“</w:t>
      </w:r>
      <w:r>
        <w:rPr>
          <w:rFonts w:hint="eastAsia"/>
        </w:rPr>
        <w:t>弹性云服务器</w:t>
      </w:r>
      <w:r>
        <w:rPr>
          <w:rFonts w:hint="eastAsia"/>
        </w:rPr>
        <w:t>ECS</w:t>
      </w:r>
      <w:r w:rsidRPr="00C753D6">
        <w:t>”</w:t>
      </w:r>
      <w:r w:rsidRPr="00C753D6">
        <w:t>项</w:t>
      </w:r>
      <w:r w:rsidRPr="00171C95">
        <w:rPr>
          <w:rFonts w:hint="eastAsia"/>
        </w:rPr>
        <w:t>。</w:t>
      </w:r>
    </w:p>
    <w:p w14:paraId="5D572892" w14:textId="77777777" w:rsidR="00F60443" w:rsidRPr="00171C95" w:rsidRDefault="00F60443" w:rsidP="00F60443">
      <w:pPr>
        <w:pStyle w:val="1e"/>
      </w:pPr>
      <w:r w:rsidRPr="00125C7D">
        <w:rPr>
          <w:noProof/>
        </w:rPr>
        <w:drawing>
          <wp:inline distT="0" distB="0" distL="0" distR="0" wp14:anchorId="775F76CA" wp14:editId="245D2C5B">
            <wp:extent cx="3105525" cy="2172615"/>
            <wp:effectExtent l="19050" t="19050" r="19050" b="1841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2773" cy="2191677"/>
                    </a:xfrm>
                    <a:prstGeom prst="rect">
                      <a:avLst/>
                    </a:prstGeom>
                    <a:ln w="12700">
                      <a:solidFill>
                        <a:schemeClr val="bg1">
                          <a:lumMod val="85000"/>
                        </a:schemeClr>
                      </a:solidFill>
                    </a:ln>
                  </pic:spPr>
                </pic:pic>
              </a:graphicData>
            </a:graphic>
          </wp:inline>
        </w:drawing>
      </w:r>
    </w:p>
    <w:p w14:paraId="73BC4A12" w14:textId="77777777" w:rsidR="00F60443" w:rsidRPr="00171C95" w:rsidRDefault="00F60443" w:rsidP="00F60443">
      <w:pPr>
        <w:pStyle w:val="30"/>
        <w:tabs>
          <w:tab w:val="clear" w:pos="1418"/>
          <w:tab w:val="num" w:pos="1701"/>
        </w:tabs>
        <w:ind w:left="1701" w:hanging="159"/>
      </w:pPr>
      <w:r w:rsidRPr="00C753D6">
        <w:t>点击弹性云服务器</w:t>
      </w:r>
      <w:r w:rsidRPr="00C753D6">
        <w:t>ECS</w:t>
      </w:r>
      <w:r w:rsidRPr="00C753D6">
        <w:t>控制台页面右上角的</w:t>
      </w:r>
      <w:r w:rsidRPr="00C753D6">
        <w:t>“</w:t>
      </w:r>
      <w:r w:rsidRPr="00C753D6">
        <w:t>购买弹性云服务器</w:t>
      </w:r>
      <w:r w:rsidRPr="00C753D6">
        <w:t>ECS”</w:t>
      </w:r>
      <w:r w:rsidRPr="00C753D6">
        <w:t>按钮进入购买页面</w:t>
      </w:r>
      <w:r w:rsidRPr="00171C95">
        <w:rPr>
          <w:rFonts w:hint="eastAsia"/>
        </w:rPr>
        <w:t>。</w:t>
      </w:r>
    </w:p>
    <w:p w14:paraId="197276FF" w14:textId="77777777" w:rsidR="00F60443" w:rsidRDefault="00F60443" w:rsidP="00F60443">
      <w:pPr>
        <w:pStyle w:val="1e"/>
      </w:pPr>
      <w:r w:rsidRPr="006170F6">
        <w:rPr>
          <w:noProof/>
        </w:rPr>
        <w:drawing>
          <wp:inline distT="0" distB="0" distL="0" distR="0" wp14:anchorId="257B5409" wp14:editId="0753A0DC">
            <wp:extent cx="4274813" cy="795131"/>
            <wp:effectExtent l="19050" t="19050" r="12065" b="2413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6888" cy="823418"/>
                    </a:xfrm>
                    <a:prstGeom prst="rect">
                      <a:avLst/>
                    </a:prstGeom>
                    <a:ln w="12700">
                      <a:solidFill>
                        <a:schemeClr val="bg1">
                          <a:lumMod val="85000"/>
                        </a:schemeClr>
                      </a:solidFill>
                    </a:ln>
                  </pic:spPr>
                </pic:pic>
              </a:graphicData>
            </a:graphic>
          </wp:inline>
        </w:drawing>
      </w:r>
    </w:p>
    <w:p w14:paraId="574BE230" w14:textId="77777777" w:rsidR="00F60443" w:rsidRPr="00171C95" w:rsidRDefault="00F60443" w:rsidP="00F60443">
      <w:pPr>
        <w:pStyle w:val="1e"/>
      </w:pPr>
    </w:p>
    <w:p w14:paraId="15312534" w14:textId="77777777" w:rsidR="00F60443" w:rsidRPr="00171C95" w:rsidRDefault="00F60443" w:rsidP="00F60443">
      <w:pPr>
        <w:pStyle w:val="30"/>
        <w:tabs>
          <w:tab w:val="clear" w:pos="1418"/>
          <w:tab w:val="num" w:pos="1701"/>
        </w:tabs>
        <w:ind w:left="1701" w:hanging="159"/>
      </w:pPr>
      <w:r w:rsidRPr="00171C95">
        <w:rPr>
          <w:rFonts w:hint="eastAsia"/>
        </w:rPr>
        <w:lastRenderedPageBreak/>
        <w:t>按照下表</w:t>
      </w:r>
      <w:r>
        <w:rPr>
          <w:rFonts w:hint="eastAsia"/>
        </w:rPr>
        <w:t>内容</w:t>
      </w:r>
      <w:r w:rsidRPr="00171C95">
        <w:rPr>
          <w:rFonts w:hint="eastAsia"/>
        </w:rPr>
        <w:t>配置弹性云服务器</w:t>
      </w:r>
      <w:r>
        <w:rPr>
          <w:rFonts w:hint="eastAsia"/>
        </w:rPr>
        <w:t>ECS</w:t>
      </w:r>
      <w:r w:rsidRPr="00171C95">
        <w:rPr>
          <w:rFonts w:hint="eastAsia"/>
        </w:rPr>
        <w:t>的参数。</w:t>
      </w:r>
    </w:p>
    <w:tbl>
      <w:tblPr>
        <w:tblStyle w:val="V10"/>
        <w:tblW w:w="0" w:type="auto"/>
        <w:tblLook w:val="04A0" w:firstRow="1" w:lastRow="0" w:firstColumn="1" w:lastColumn="0" w:noHBand="0" w:noVBand="1"/>
      </w:tblPr>
      <w:tblGrid>
        <w:gridCol w:w="2508"/>
        <w:gridCol w:w="6079"/>
      </w:tblGrid>
      <w:tr w:rsidR="00F60443" w:rsidRPr="00171C95" w14:paraId="2F7B1DC9" w14:textId="77777777" w:rsidTr="00114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14:paraId="196D0699" w14:textId="77777777" w:rsidR="00F60443" w:rsidRPr="00171C95" w:rsidRDefault="00F60443" w:rsidP="001141E3">
            <w:pPr>
              <w:pStyle w:val="5a"/>
            </w:pPr>
            <w:r w:rsidRPr="00171C95">
              <w:rPr>
                <w:rFonts w:hint="eastAsia"/>
              </w:rPr>
              <w:t>参数</w:t>
            </w:r>
          </w:p>
        </w:tc>
        <w:tc>
          <w:tcPr>
            <w:tcW w:w="6079" w:type="dxa"/>
          </w:tcPr>
          <w:p w14:paraId="06A2D2BC" w14:textId="77777777" w:rsidR="00F60443" w:rsidRPr="00171C95" w:rsidRDefault="00F60443" w:rsidP="001141E3">
            <w:pPr>
              <w:pStyle w:val="5a"/>
              <w:cnfStyle w:val="100000000000" w:firstRow="1" w:lastRow="0" w:firstColumn="0" w:lastColumn="0" w:oddVBand="0" w:evenVBand="0" w:oddHBand="0" w:evenHBand="0" w:firstRowFirstColumn="0" w:firstRowLastColumn="0" w:lastRowFirstColumn="0" w:lastRowLastColumn="0"/>
            </w:pPr>
            <w:r w:rsidRPr="00171C95">
              <w:rPr>
                <w:rFonts w:hint="eastAsia"/>
              </w:rPr>
              <w:t>配置</w:t>
            </w:r>
          </w:p>
        </w:tc>
      </w:tr>
      <w:tr w:rsidR="00F60443" w:rsidRPr="00171C95" w14:paraId="22B79C07"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2132774C" w14:textId="77777777" w:rsidR="00F60443" w:rsidRPr="00171C95" w:rsidRDefault="00F60443" w:rsidP="001141E3">
            <w:pPr>
              <w:pStyle w:val="5a"/>
            </w:pPr>
            <w:r w:rsidRPr="00171C95">
              <w:rPr>
                <w:rFonts w:hint="eastAsia"/>
              </w:rPr>
              <w:t>计费模式</w:t>
            </w:r>
          </w:p>
        </w:tc>
        <w:tc>
          <w:tcPr>
            <w:tcW w:w="6079" w:type="dxa"/>
          </w:tcPr>
          <w:p w14:paraId="281758D5"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按需计费</w:t>
            </w:r>
          </w:p>
        </w:tc>
      </w:tr>
      <w:tr w:rsidR="00F60443" w:rsidRPr="00171C95" w14:paraId="6FB0E404"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78E9784E" w14:textId="77777777" w:rsidR="00F60443" w:rsidRPr="00171C95" w:rsidRDefault="00F60443" w:rsidP="001141E3">
            <w:pPr>
              <w:pStyle w:val="5a"/>
            </w:pPr>
            <w:r w:rsidRPr="00171C95">
              <w:rPr>
                <w:rFonts w:hint="eastAsia"/>
              </w:rPr>
              <w:t>区域</w:t>
            </w:r>
          </w:p>
        </w:tc>
        <w:tc>
          <w:tcPr>
            <w:tcW w:w="6079" w:type="dxa"/>
          </w:tcPr>
          <w:p w14:paraId="2FB93848" w14:textId="0DBF276F" w:rsidR="00F60443" w:rsidRPr="00171C95" w:rsidRDefault="00F60443" w:rsidP="00F60443">
            <w:pPr>
              <w:pStyle w:val="5a"/>
              <w:cnfStyle w:val="000000000000" w:firstRow="0" w:lastRow="0" w:firstColumn="0" w:lastColumn="0" w:oddVBand="0" w:evenVBand="0" w:oddHBand="0" w:evenHBand="0" w:firstRowFirstColumn="0" w:firstRowLastColumn="0" w:lastRowFirstColumn="0" w:lastRowLastColumn="0"/>
            </w:pPr>
            <w:r>
              <w:rPr>
                <w:rFonts w:hint="eastAsia"/>
              </w:rPr>
              <w:t>华北</w:t>
            </w:r>
            <w:r>
              <w:rPr>
                <w:rFonts w:hint="eastAsia"/>
              </w:rPr>
              <w:t>-</w:t>
            </w:r>
            <w:r>
              <w:rPr>
                <w:rFonts w:hint="eastAsia"/>
              </w:rPr>
              <w:t>北京四</w:t>
            </w:r>
          </w:p>
        </w:tc>
      </w:tr>
      <w:tr w:rsidR="00F60443" w:rsidRPr="00171C95" w14:paraId="514FDE83"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702860B1" w14:textId="77777777" w:rsidR="00F60443" w:rsidRPr="00171C95" w:rsidRDefault="00F60443" w:rsidP="001141E3">
            <w:pPr>
              <w:pStyle w:val="5a"/>
            </w:pPr>
            <w:r w:rsidRPr="00171C95">
              <w:rPr>
                <w:rFonts w:hint="eastAsia"/>
              </w:rPr>
              <w:t>可用区</w:t>
            </w:r>
          </w:p>
        </w:tc>
        <w:tc>
          <w:tcPr>
            <w:tcW w:w="6079" w:type="dxa"/>
          </w:tcPr>
          <w:p w14:paraId="58124E3A"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Pr>
                <w:rFonts w:hint="eastAsia"/>
              </w:rPr>
              <w:t>可用区</w:t>
            </w:r>
            <w:r>
              <w:rPr>
                <w:rFonts w:hint="eastAsia"/>
              </w:rPr>
              <w:t>1</w:t>
            </w:r>
          </w:p>
        </w:tc>
      </w:tr>
      <w:tr w:rsidR="00F60443" w:rsidRPr="00171C95" w14:paraId="36F3A1AA"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00182076" w14:textId="77777777" w:rsidR="00F60443" w:rsidRPr="00171C95" w:rsidRDefault="00F60443" w:rsidP="001141E3">
            <w:pPr>
              <w:pStyle w:val="5a"/>
            </w:pPr>
            <w:r w:rsidRPr="00171C95">
              <w:rPr>
                <w:rFonts w:hint="eastAsia"/>
              </w:rPr>
              <w:t>C</w:t>
            </w:r>
            <w:r w:rsidRPr="00171C95">
              <w:t>PU</w:t>
            </w:r>
            <w:r w:rsidRPr="00171C95">
              <w:t>架构</w:t>
            </w:r>
          </w:p>
        </w:tc>
        <w:tc>
          <w:tcPr>
            <w:tcW w:w="6079" w:type="dxa"/>
          </w:tcPr>
          <w:p w14:paraId="38A1EC51"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鲲鹏计算</w:t>
            </w:r>
          </w:p>
        </w:tc>
      </w:tr>
      <w:tr w:rsidR="00F60443" w:rsidRPr="00171C95" w14:paraId="0BE19229"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3B8DCDC0" w14:textId="77777777" w:rsidR="00F60443" w:rsidRPr="00171C95" w:rsidRDefault="00F60443" w:rsidP="001141E3">
            <w:pPr>
              <w:pStyle w:val="5a"/>
            </w:pPr>
            <w:r w:rsidRPr="00171C95">
              <w:rPr>
                <w:rFonts w:hint="eastAsia"/>
              </w:rPr>
              <w:t>规格</w:t>
            </w:r>
          </w:p>
        </w:tc>
        <w:tc>
          <w:tcPr>
            <w:tcW w:w="6079" w:type="dxa"/>
          </w:tcPr>
          <w:p w14:paraId="4A1B142B" w14:textId="3F163188" w:rsidR="00F60443" w:rsidRPr="00171C95" w:rsidRDefault="00F60443" w:rsidP="00F6044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鲲鹏通用计算增强型</w:t>
            </w:r>
            <w:r w:rsidRPr="00171C95">
              <w:rPr>
                <w:rFonts w:hint="eastAsia"/>
              </w:rPr>
              <w:t xml:space="preserve"> |</w:t>
            </w:r>
            <w:r w:rsidRPr="00171C95">
              <w:t xml:space="preserve"> kc1.</w:t>
            </w:r>
            <w:r w:rsidR="009317A1">
              <w:t>x</w:t>
            </w:r>
            <w:r w:rsidRPr="00171C95">
              <w:t xml:space="preserve">large.2 </w:t>
            </w:r>
            <w:r w:rsidRPr="00171C95">
              <w:rPr>
                <w:rFonts w:hint="eastAsia"/>
              </w:rPr>
              <w:t>|</w:t>
            </w:r>
            <w:r w:rsidR="008A5E8A">
              <w:t xml:space="preserve"> 4</w:t>
            </w:r>
            <w:r w:rsidRPr="00171C95">
              <w:t xml:space="preserve">vCPUs | </w:t>
            </w:r>
            <w:r>
              <w:t>8</w:t>
            </w:r>
            <w:r w:rsidRPr="00171C95">
              <w:t>GB</w:t>
            </w:r>
          </w:p>
        </w:tc>
      </w:tr>
      <w:tr w:rsidR="00F60443" w:rsidRPr="00171C95" w14:paraId="06A68035"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67B0EEE2" w14:textId="77777777" w:rsidR="00F60443" w:rsidRPr="00171C95" w:rsidRDefault="00F60443" w:rsidP="001141E3">
            <w:pPr>
              <w:pStyle w:val="5a"/>
            </w:pPr>
            <w:r w:rsidRPr="00171C95">
              <w:rPr>
                <w:rFonts w:hint="eastAsia"/>
              </w:rPr>
              <w:t>镜像</w:t>
            </w:r>
          </w:p>
        </w:tc>
        <w:tc>
          <w:tcPr>
            <w:tcW w:w="6079" w:type="dxa"/>
          </w:tcPr>
          <w:p w14:paraId="09C93297"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公共镜像</w:t>
            </w:r>
            <w:r w:rsidRPr="00171C95">
              <w:rPr>
                <w:rFonts w:hint="eastAsia"/>
              </w:rPr>
              <w:t xml:space="preserve"> |</w:t>
            </w:r>
            <w:r w:rsidRPr="00171C95">
              <w:t xml:space="preserve"> openEuler </w:t>
            </w:r>
            <w:r w:rsidRPr="00171C95">
              <w:rPr>
                <w:rFonts w:hint="eastAsia"/>
              </w:rPr>
              <w:t>|</w:t>
            </w:r>
            <w:r w:rsidRPr="00171C95">
              <w:t xml:space="preserve"> openEuler 20.03 64bit with ARM(40GB)</w:t>
            </w:r>
          </w:p>
        </w:tc>
      </w:tr>
      <w:tr w:rsidR="00F60443" w:rsidRPr="00171C95" w14:paraId="78A2F054" w14:textId="77777777" w:rsidTr="001141E3">
        <w:tc>
          <w:tcPr>
            <w:cnfStyle w:val="001000000000" w:firstRow="0" w:lastRow="0" w:firstColumn="1" w:lastColumn="0" w:oddVBand="0" w:evenVBand="0" w:oddHBand="0" w:evenHBand="0" w:firstRowFirstColumn="0" w:firstRowLastColumn="0" w:lastRowFirstColumn="0" w:lastRowLastColumn="0"/>
            <w:tcW w:w="2508" w:type="dxa"/>
          </w:tcPr>
          <w:p w14:paraId="3C913151" w14:textId="77777777" w:rsidR="00F60443" w:rsidRPr="00171C95" w:rsidRDefault="00F60443" w:rsidP="001141E3">
            <w:pPr>
              <w:pStyle w:val="5a"/>
            </w:pPr>
            <w:r w:rsidRPr="00171C95">
              <w:rPr>
                <w:rFonts w:hint="eastAsia"/>
              </w:rPr>
              <w:t>系统盘</w:t>
            </w:r>
          </w:p>
        </w:tc>
        <w:tc>
          <w:tcPr>
            <w:tcW w:w="6079" w:type="dxa"/>
          </w:tcPr>
          <w:p w14:paraId="291DD5E1"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Pr>
                <w:rFonts w:hint="eastAsia"/>
              </w:rPr>
              <w:t>通用型</w:t>
            </w:r>
            <w:r>
              <w:rPr>
                <w:rFonts w:hint="eastAsia"/>
              </w:rPr>
              <w:t>S</w:t>
            </w:r>
            <w:r>
              <w:t>SD</w:t>
            </w:r>
            <w:r w:rsidRPr="00171C95">
              <w:t xml:space="preserve"> </w:t>
            </w:r>
            <w:r w:rsidRPr="00171C95">
              <w:rPr>
                <w:rFonts w:hint="eastAsia"/>
              </w:rPr>
              <w:t>|</w:t>
            </w:r>
            <w:r w:rsidRPr="00171C95">
              <w:t xml:space="preserve"> 40GB</w:t>
            </w:r>
          </w:p>
        </w:tc>
      </w:tr>
    </w:tbl>
    <w:p w14:paraId="1DEAAD52" w14:textId="77777777" w:rsidR="00F60443" w:rsidRDefault="00F60443" w:rsidP="00F60443">
      <w:pPr>
        <w:pStyle w:val="1e"/>
      </w:pPr>
      <w:r w:rsidRPr="003B608E">
        <w:t>注意：</w:t>
      </w:r>
      <w:r>
        <w:rPr>
          <w:rFonts w:hint="eastAsia"/>
        </w:rPr>
        <w:t>这里</w:t>
      </w:r>
      <w:r>
        <w:t>“</w:t>
      </w:r>
      <w:r w:rsidRPr="003B608E">
        <w:t>区域</w:t>
      </w:r>
      <w:r>
        <w:t>”</w:t>
      </w:r>
      <w:r>
        <w:rPr>
          <w:rFonts w:hint="eastAsia"/>
        </w:rPr>
        <w:t>的配置是和</w:t>
      </w:r>
      <w:r>
        <w:rPr>
          <w:rFonts w:hint="eastAsia"/>
        </w:rPr>
        <w:t>V</w:t>
      </w:r>
      <w:r>
        <w:t>PC</w:t>
      </w:r>
      <w:r>
        <w:rPr>
          <w:rFonts w:hint="eastAsia"/>
        </w:rPr>
        <w:t>的区域配置保持一致的。</w:t>
      </w:r>
    </w:p>
    <w:p w14:paraId="4F07DE5B" w14:textId="77777777" w:rsidR="00F60443" w:rsidRDefault="00F60443" w:rsidP="00F60443">
      <w:pPr>
        <w:pStyle w:val="1e"/>
      </w:pPr>
    </w:p>
    <w:p w14:paraId="7BEA3268" w14:textId="77777777" w:rsidR="00F60443" w:rsidRPr="00171C95" w:rsidRDefault="00F60443" w:rsidP="00F60443">
      <w:pPr>
        <w:pStyle w:val="30"/>
        <w:tabs>
          <w:tab w:val="clear" w:pos="1418"/>
          <w:tab w:val="num" w:pos="1701"/>
        </w:tabs>
        <w:ind w:left="1701" w:hanging="159"/>
      </w:pPr>
      <w:r w:rsidRPr="00171C95">
        <w:rPr>
          <w:rFonts w:hint="eastAsia"/>
        </w:rPr>
        <w:t>配置完成后点击“下一步：网络配置”，进入网络配置，按下表配置网络参数。</w:t>
      </w:r>
    </w:p>
    <w:tbl>
      <w:tblPr>
        <w:tblStyle w:val="V10"/>
        <w:tblW w:w="0" w:type="auto"/>
        <w:tblLook w:val="04A0" w:firstRow="1" w:lastRow="0" w:firstColumn="1" w:lastColumn="0" w:noHBand="0" w:noVBand="1"/>
      </w:tblPr>
      <w:tblGrid>
        <w:gridCol w:w="4250"/>
        <w:gridCol w:w="4337"/>
      </w:tblGrid>
      <w:tr w:rsidR="00F60443" w:rsidRPr="00171C95" w14:paraId="634D53EF" w14:textId="77777777" w:rsidTr="00114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0" w:type="dxa"/>
          </w:tcPr>
          <w:p w14:paraId="629CA874" w14:textId="77777777" w:rsidR="00F60443" w:rsidRPr="00171C95" w:rsidRDefault="00F60443" w:rsidP="001141E3">
            <w:pPr>
              <w:pStyle w:val="5a"/>
            </w:pPr>
            <w:r w:rsidRPr="00171C95">
              <w:t>参数</w:t>
            </w:r>
          </w:p>
        </w:tc>
        <w:tc>
          <w:tcPr>
            <w:tcW w:w="4337" w:type="dxa"/>
          </w:tcPr>
          <w:p w14:paraId="2EF760E7" w14:textId="77777777" w:rsidR="00F60443" w:rsidRPr="00171C95" w:rsidRDefault="00F60443" w:rsidP="001141E3">
            <w:pPr>
              <w:pStyle w:val="5a"/>
              <w:cnfStyle w:val="100000000000" w:firstRow="1" w:lastRow="0" w:firstColumn="0" w:lastColumn="0" w:oddVBand="0" w:evenVBand="0" w:oddHBand="0" w:evenHBand="0" w:firstRowFirstColumn="0" w:firstRowLastColumn="0" w:lastRowFirstColumn="0" w:lastRowLastColumn="0"/>
            </w:pPr>
            <w:r w:rsidRPr="00171C95">
              <w:t>配置</w:t>
            </w:r>
          </w:p>
        </w:tc>
      </w:tr>
      <w:tr w:rsidR="00F60443" w:rsidRPr="00171C95" w14:paraId="77F1880C"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2899E5BF" w14:textId="77777777" w:rsidR="00F60443" w:rsidRPr="00171C95" w:rsidRDefault="00F60443" w:rsidP="001141E3">
            <w:pPr>
              <w:pStyle w:val="5a"/>
            </w:pPr>
            <w:r w:rsidRPr="00171C95">
              <w:t>网络</w:t>
            </w:r>
          </w:p>
        </w:tc>
        <w:tc>
          <w:tcPr>
            <w:tcW w:w="4337" w:type="dxa"/>
          </w:tcPr>
          <w:p w14:paraId="330F95C5"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v</w:t>
            </w:r>
            <w:r w:rsidRPr="00171C95">
              <w:t>pc-test | subnet-</w:t>
            </w:r>
            <w:r w:rsidRPr="00171C95">
              <w:rPr>
                <w:rFonts w:hint="eastAsia"/>
              </w:rPr>
              <w:t>test</w:t>
            </w:r>
            <w:r w:rsidRPr="00171C95">
              <w:t xml:space="preserve"> | </w:t>
            </w:r>
            <w:r w:rsidRPr="00171C95">
              <w:rPr>
                <w:rFonts w:hint="eastAsia"/>
              </w:rPr>
              <w:t>自动</w:t>
            </w:r>
            <w:r w:rsidRPr="00171C95">
              <w:t>分配</w:t>
            </w:r>
            <w:r w:rsidRPr="00171C95">
              <w:rPr>
                <w:rFonts w:hint="eastAsia"/>
              </w:rPr>
              <w:t>I</w:t>
            </w:r>
            <w:r w:rsidRPr="00171C95">
              <w:t>P</w:t>
            </w:r>
            <w:r w:rsidRPr="00171C95">
              <w:t>地址</w:t>
            </w:r>
          </w:p>
        </w:tc>
      </w:tr>
      <w:tr w:rsidR="00F60443" w:rsidRPr="00171C95" w14:paraId="6055F250"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07FD1A44" w14:textId="77777777" w:rsidR="00F60443" w:rsidRPr="00171C95" w:rsidRDefault="00F60443" w:rsidP="001141E3">
            <w:pPr>
              <w:pStyle w:val="5a"/>
            </w:pPr>
            <w:r w:rsidRPr="00171C95">
              <w:t>安全组</w:t>
            </w:r>
          </w:p>
        </w:tc>
        <w:tc>
          <w:tcPr>
            <w:tcW w:w="4337" w:type="dxa"/>
          </w:tcPr>
          <w:p w14:paraId="13E55761"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t>sg-test</w:t>
            </w:r>
          </w:p>
        </w:tc>
      </w:tr>
      <w:tr w:rsidR="00F60443" w:rsidRPr="00171C95" w14:paraId="3B09A228"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5C3DCB3D" w14:textId="77777777" w:rsidR="00F60443" w:rsidRPr="00171C95" w:rsidRDefault="00F60443" w:rsidP="001141E3">
            <w:pPr>
              <w:pStyle w:val="5a"/>
            </w:pPr>
            <w:r w:rsidRPr="00171C95">
              <w:rPr>
                <w:rFonts w:hint="eastAsia"/>
              </w:rPr>
              <w:t>弹性公网</w:t>
            </w:r>
            <w:r w:rsidRPr="00171C95">
              <w:rPr>
                <w:rFonts w:hint="eastAsia"/>
              </w:rPr>
              <w:t>I</w:t>
            </w:r>
            <w:r w:rsidRPr="00171C95">
              <w:t>P</w:t>
            </w:r>
          </w:p>
        </w:tc>
        <w:tc>
          <w:tcPr>
            <w:tcW w:w="4337" w:type="dxa"/>
          </w:tcPr>
          <w:p w14:paraId="49AADDBE"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t>现在购买</w:t>
            </w:r>
          </w:p>
        </w:tc>
      </w:tr>
      <w:tr w:rsidR="00F60443" w:rsidRPr="00171C95" w14:paraId="67534006"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7B9EB417" w14:textId="77777777" w:rsidR="00F60443" w:rsidRPr="00171C95" w:rsidRDefault="00F60443" w:rsidP="001141E3">
            <w:pPr>
              <w:pStyle w:val="5a"/>
            </w:pPr>
            <w:r w:rsidRPr="00171C95">
              <w:t>线路</w:t>
            </w:r>
          </w:p>
        </w:tc>
        <w:tc>
          <w:tcPr>
            <w:tcW w:w="4337" w:type="dxa"/>
          </w:tcPr>
          <w:p w14:paraId="126FD536"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t>全动态</w:t>
            </w:r>
            <w:r w:rsidRPr="00171C95">
              <w:rPr>
                <w:rFonts w:hint="eastAsia"/>
              </w:rPr>
              <w:t>B</w:t>
            </w:r>
            <w:r w:rsidRPr="00171C95">
              <w:t>GP</w:t>
            </w:r>
          </w:p>
        </w:tc>
      </w:tr>
      <w:tr w:rsidR="00F60443" w:rsidRPr="00171C95" w14:paraId="3A532E15"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7FCC03FD" w14:textId="77777777" w:rsidR="00F60443" w:rsidRPr="00171C95" w:rsidRDefault="00F60443" w:rsidP="001141E3">
            <w:pPr>
              <w:pStyle w:val="5a"/>
            </w:pPr>
            <w:r w:rsidRPr="00171C95">
              <w:t>公网带宽</w:t>
            </w:r>
          </w:p>
        </w:tc>
        <w:tc>
          <w:tcPr>
            <w:tcW w:w="4337" w:type="dxa"/>
          </w:tcPr>
          <w:p w14:paraId="50C1EAA2"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t>按</w:t>
            </w:r>
            <w:r>
              <w:rPr>
                <w:rFonts w:hint="eastAsia"/>
              </w:rPr>
              <w:t>流量</w:t>
            </w:r>
            <w:r w:rsidRPr="00171C95">
              <w:t>计费</w:t>
            </w:r>
          </w:p>
        </w:tc>
      </w:tr>
      <w:tr w:rsidR="00F60443" w:rsidRPr="00171C95" w14:paraId="4619CFE1" w14:textId="77777777" w:rsidTr="001141E3">
        <w:tc>
          <w:tcPr>
            <w:cnfStyle w:val="001000000000" w:firstRow="0" w:lastRow="0" w:firstColumn="1" w:lastColumn="0" w:oddVBand="0" w:evenVBand="0" w:oddHBand="0" w:evenHBand="0" w:firstRowFirstColumn="0" w:firstRowLastColumn="0" w:lastRowFirstColumn="0" w:lastRowLastColumn="0"/>
            <w:tcW w:w="4250" w:type="dxa"/>
          </w:tcPr>
          <w:p w14:paraId="241B9E51" w14:textId="77777777" w:rsidR="00F60443" w:rsidRPr="00171C95" w:rsidRDefault="00F60443" w:rsidP="001141E3">
            <w:pPr>
              <w:pStyle w:val="5a"/>
            </w:pPr>
            <w:r w:rsidRPr="00171C95">
              <w:t>带宽大小</w:t>
            </w:r>
          </w:p>
        </w:tc>
        <w:tc>
          <w:tcPr>
            <w:tcW w:w="4337" w:type="dxa"/>
          </w:tcPr>
          <w:p w14:paraId="5295563A"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t>5Mbit/s</w:t>
            </w:r>
          </w:p>
        </w:tc>
      </w:tr>
    </w:tbl>
    <w:p w14:paraId="6748B849" w14:textId="77777777" w:rsidR="00F60443" w:rsidRDefault="00F60443" w:rsidP="00F60443">
      <w:pPr>
        <w:pStyle w:val="1e"/>
      </w:pPr>
    </w:p>
    <w:p w14:paraId="6BD2C8A5" w14:textId="77777777" w:rsidR="00F60443" w:rsidRDefault="00F60443" w:rsidP="00F60443">
      <w:pPr>
        <w:pStyle w:val="30"/>
        <w:tabs>
          <w:tab w:val="clear" w:pos="1418"/>
          <w:tab w:val="num" w:pos="1701"/>
        </w:tabs>
        <w:ind w:left="1701" w:hanging="159"/>
      </w:pPr>
      <w:r w:rsidRPr="00171C95">
        <w:t>配置完成后</w:t>
      </w:r>
      <w:r w:rsidRPr="00171C95">
        <w:rPr>
          <w:rFonts w:hint="eastAsia"/>
        </w:rPr>
        <w:t>，</w:t>
      </w:r>
      <w:r w:rsidRPr="00171C95">
        <w:t>点击</w:t>
      </w:r>
      <w:r>
        <w:rPr>
          <w:rFonts w:hint="eastAsia"/>
        </w:rPr>
        <w:t>“下一步：高级配置”，按</w:t>
      </w:r>
      <w:r w:rsidRPr="00171C95">
        <w:rPr>
          <w:rFonts w:hint="eastAsia"/>
        </w:rPr>
        <w:t>下表配置</w:t>
      </w:r>
      <w:r w:rsidRPr="00171C95">
        <w:rPr>
          <w:rFonts w:hint="eastAsia"/>
        </w:rPr>
        <w:t>E</w:t>
      </w:r>
      <w:r w:rsidRPr="00171C95">
        <w:t>CS</w:t>
      </w:r>
      <w:r w:rsidRPr="00171C95">
        <w:t>高级配置参数</w:t>
      </w:r>
      <w:r w:rsidRPr="00171C95">
        <w:rPr>
          <w:rFonts w:hint="eastAsia"/>
        </w:rPr>
        <w:t>。</w:t>
      </w:r>
    </w:p>
    <w:tbl>
      <w:tblPr>
        <w:tblStyle w:val="V10"/>
        <w:tblW w:w="0" w:type="auto"/>
        <w:tblLook w:val="04A0" w:firstRow="1" w:lastRow="0" w:firstColumn="1" w:lastColumn="0" w:noHBand="0" w:noVBand="1"/>
      </w:tblPr>
      <w:tblGrid>
        <w:gridCol w:w="2792"/>
        <w:gridCol w:w="5795"/>
      </w:tblGrid>
      <w:tr w:rsidR="00F60443" w:rsidRPr="00171C95" w14:paraId="374D3EE2" w14:textId="77777777" w:rsidTr="00114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2" w:type="dxa"/>
          </w:tcPr>
          <w:p w14:paraId="10685303" w14:textId="77777777" w:rsidR="00F60443" w:rsidRPr="00171C95" w:rsidRDefault="00F60443" w:rsidP="001141E3">
            <w:pPr>
              <w:pStyle w:val="5a"/>
            </w:pPr>
            <w:r w:rsidRPr="00171C95">
              <w:rPr>
                <w:rFonts w:hint="eastAsia"/>
              </w:rPr>
              <w:t>参数</w:t>
            </w:r>
          </w:p>
        </w:tc>
        <w:tc>
          <w:tcPr>
            <w:tcW w:w="5795" w:type="dxa"/>
          </w:tcPr>
          <w:p w14:paraId="0D455151" w14:textId="77777777" w:rsidR="00F60443" w:rsidRPr="00171C95" w:rsidRDefault="00F60443" w:rsidP="001141E3">
            <w:pPr>
              <w:pStyle w:val="5a"/>
              <w:cnfStyle w:val="100000000000" w:firstRow="1" w:lastRow="0" w:firstColumn="0" w:lastColumn="0" w:oddVBand="0" w:evenVBand="0" w:oddHBand="0" w:evenHBand="0" w:firstRowFirstColumn="0" w:firstRowLastColumn="0" w:lastRowFirstColumn="0" w:lastRowLastColumn="0"/>
            </w:pPr>
            <w:r w:rsidRPr="00171C95">
              <w:t>配置</w:t>
            </w:r>
          </w:p>
        </w:tc>
      </w:tr>
      <w:tr w:rsidR="00F60443" w:rsidRPr="00171C95" w14:paraId="36280987"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29722F42" w14:textId="77777777" w:rsidR="00F60443" w:rsidRPr="00171C95" w:rsidRDefault="00F60443" w:rsidP="001141E3">
            <w:pPr>
              <w:pStyle w:val="5a"/>
            </w:pPr>
            <w:r w:rsidRPr="00171C95">
              <w:t>云服务器名称</w:t>
            </w:r>
          </w:p>
        </w:tc>
        <w:tc>
          <w:tcPr>
            <w:tcW w:w="5795" w:type="dxa"/>
          </w:tcPr>
          <w:p w14:paraId="1C8BB193"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t>openEuler</w:t>
            </w:r>
            <w:r>
              <w:t>（</w:t>
            </w:r>
            <w:r>
              <w:rPr>
                <w:rFonts w:hint="eastAsia"/>
              </w:rPr>
              <w:t>输入符合规则名称</w:t>
            </w:r>
            <w:r>
              <w:t>）</w:t>
            </w:r>
          </w:p>
        </w:tc>
      </w:tr>
      <w:tr w:rsidR="00F60443" w:rsidRPr="00171C95" w14:paraId="7E1F0F74"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39025191" w14:textId="77777777" w:rsidR="00F60443" w:rsidRPr="00171C95" w:rsidRDefault="00F60443" w:rsidP="001141E3">
            <w:pPr>
              <w:pStyle w:val="5a"/>
            </w:pPr>
            <w:r w:rsidRPr="00171C95">
              <w:rPr>
                <w:rFonts w:hint="eastAsia"/>
              </w:rPr>
              <w:t>登录凭证</w:t>
            </w:r>
          </w:p>
        </w:tc>
        <w:tc>
          <w:tcPr>
            <w:tcW w:w="5795" w:type="dxa"/>
          </w:tcPr>
          <w:p w14:paraId="28FFF321"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t>密码</w:t>
            </w:r>
          </w:p>
        </w:tc>
      </w:tr>
      <w:tr w:rsidR="00F60443" w:rsidRPr="00171C95" w14:paraId="73D3007C"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08A0C683" w14:textId="77777777" w:rsidR="00F60443" w:rsidRPr="00171C95" w:rsidRDefault="00F60443" w:rsidP="001141E3">
            <w:pPr>
              <w:pStyle w:val="5a"/>
            </w:pPr>
            <w:r w:rsidRPr="00171C95">
              <w:lastRenderedPageBreak/>
              <w:t>密码</w:t>
            </w:r>
          </w:p>
        </w:tc>
        <w:tc>
          <w:tcPr>
            <w:tcW w:w="5795" w:type="dxa"/>
          </w:tcPr>
          <w:p w14:paraId="1AEC3C53"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t>请输入</w:t>
            </w:r>
            <w:r w:rsidRPr="00171C95">
              <w:rPr>
                <w:rFonts w:hint="eastAsia"/>
              </w:rPr>
              <w:t>8</w:t>
            </w:r>
            <w:r w:rsidRPr="00171C95">
              <w:rPr>
                <w:rFonts w:hint="eastAsia"/>
              </w:rPr>
              <w:t>位以上包含大小写字母、数字和特殊字符的密码</w:t>
            </w:r>
            <w:r>
              <w:rPr>
                <w:rFonts w:hint="eastAsia"/>
              </w:rPr>
              <w:t>，如</w:t>
            </w:r>
            <w:r>
              <w:rPr>
                <w:rFonts w:hint="eastAsia"/>
              </w:rPr>
              <w:t>o</w:t>
            </w:r>
            <w:r>
              <w:t>penEuler@123</w:t>
            </w:r>
          </w:p>
        </w:tc>
      </w:tr>
      <w:tr w:rsidR="00F60443" w:rsidRPr="00171C95" w14:paraId="584A0F3D"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00C68811" w14:textId="77777777" w:rsidR="00F60443" w:rsidRPr="00171C95" w:rsidRDefault="00F60443" w:rsidP="001141E3">
            <w:pPr>
              <w:pStyle w:val="5a"/>
            </w:pPr>
            <w:r w:rsidRPr="00171C95">
              <w:t>确认密码</w:t>
            </w:r>
          </w:p>
        </w:tc>
        <w:tc>
          <w:tcPr>
            <w:tcW w:w="5795" w:type="dxa"/>
          </w:tcPr>
          <w:p w14:paraId="5B5EA0C2"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t>请再次输入密码</w:t>
            </w:r>
          </w:p>
        </w:tc>
      </w:tr>
      <w:tr w:rsidR="00F60443" w:rsidRPr="00171C95" w14:paraId="44B7425D"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2C377785" w14:textId="77777777" w:rsidR="00F60443" w:rsidRPr="00171C95" w:rsidRDefault="00F60443" w:rsidP="001141E3">
            <w:pPr>
              <w:pStyle w:val="5a"/>
            </w:pPr>
            <w:r w:rsidRPr="00171C95">
              <w:t>云备份</w:t>
            </w:r>
          </w:p>
        </w:tc>
        <w:tc>
          <w:tcPr>
            <w:tcW w:w="5795" w:type="dxa"/>
          </w:tcPr>
          <w:p w14:paraId="66F0F36B"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t>暂不购买</w:t>
            </w:r>
          </w:p>
        </w:tc>
      </w:tr>
      <w:tr w:rsidR="00F60443" w:rsidRPr="00171C95" w14:paraId="6C6C4EDD"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4579B23E" w14:textId="77777777" w:rsidR="00F60443" w:rsidRPr="00171C95" w:rsidRDefault="00F60443" w:rsidP="001141E3">
            <w:pPr>
              <w:pStyle w:val="5a"/>
            </w:pPr>
            <w:r w:rsidRPr="00171C95">
              <w:t>云服务器组</w:t>
            </w:r>
          </w:p>
        </w:tc>
        <w:tc>
          <w:tcPr>
            <w:tcW w:w="5795" w:type="dxa"/>
          </w:tcPr>
          <w:p w14:paraId="68B7C0CC"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rPr>
                <w:rFonts w:hint="eastAsia"/>
              </w:rPr>
              <w:t>不配置</w:t>
            </w:r>
          </w:p>
        </w:tc>
      </w:tr>
      <w:tr w:rsidR="00F60443" w:rsidRPr="00171C95" w14:paraId="14D2EDD7" w14:textId="77777777" w:rsidTr="001141E3">
        <w:tc>
          <w:tcPr>
            <w:cnfStyle w:val="001000000000" w:firstRow="0" w:lastRow="0" w:firstColumn="1" w:lastColumn="0" w:oddVBand="0" w:evenVBand="0" w:oddHBand="0" w:evenHBand="0" w:firstRowFirstColumn="0" w:firstRowLastColumn="0" w:lastRowFirstColumn="0" w:lastRowLastColumn="0"/>
            <w:tcW w:w="2792" w:type="dxa"/>
          </w:tcPr>
          <w:p w14:paraId="121A5EB0" w14:textId="77777777" w:rsidR="00F60443" w:rsidRPr="00171C95" w:rsidRDefault="00F60443" w:rsidP="001141E3">
            <w:pPr>
              <w:pStyle w:val="5a"/>
            </w:pPr>
            <w:r w:rsidRPr="00171C95">
              <w:t>高级选项</w:t>
            </w:r>
          </w:p>
        </w:tc>
        <w:tc>
          <w:tcPr>
            <w:tcW w:w="5795" w:type="dxa"/>
          </w:tcPr>
          <w:p w14:paraId="18AF36B8" w14:textId="77777777" w:rsidR="00F60443" w:rsidRPr="00171C95" w:rsidRDefault="00F60443" w:rsidP="001141E3">
            <w:pPr>
              <w:pStyle w:val="5a"/>
              <w:cnfStyle w:val="000000000000" w:firstRow="0" w:lastRow="0" w:firstColumn="0" w:lastColumn="0" w:oddVBand="0" w:evenVBand="0" w:oddHBand="0" w:evenHBand="0" w:firstRowFirstColumn="0" w:firstRowLastColumn="0" w:lastRowFirstColumn="0" w:lastRowLastColumn="0"/>
            </w:pPr>
            <w:r w:rsidRPr="00171C95">
              <w:t>不勾选</w:t>
            </w:r>
          </w:p>
        </w:tc>
      </w:tr>
    </w:tbl>
    <w:p w14:paraId="7AFAFF09" w14:textId="77777777" w:rsidR="00F60443" w:rsidRPr="00171C95" w:rsidRDefault="00F60443" w:rsidP="00F60443">
      <w:pPr>
        <w:pStyle w:val="1e"/>
      </w:pPr>
    </w:p>
    <w:p w14:paraId="0A16E360" w14:textId="77777777" w:rsidR="00F60443" w:rsidRPr="00171C95" w:rsidRDefault="00F60443" w:rsidP="00F60443">
      <w:pPr>
        <w:pStyle w:val="30"/>
        <w:tabs>
          <w:tab w:val="clear" w:pos="1418"/>
          <w:tab w:val="num" w:pos="1701"/>
        </w:tabs>
        <w:ind w:left="1701" w:hanging="159"/>
      </w:pPr>
      <w:r w:rsidRPr="00171C95">
        <w:t>配置完成后点击右下角</w:t>
      </w:r>
      <w:r w:rsidRPr="00171C95">
        <w:rPr>
          <w:rFonts w:hint="eastAsia"/>
        </w:rPr>
        <w:t>“下一步：确认配置”。勾选同意协议，然后点击：立即购买。</w:t>
      </w:r>
    </w:p>
    <w:p w14:paraId="2B1D8AF4" w14:textId="77777777" w:rsidR="00F60443" w:rsidRPr="00171C95" w:rsidRDefault="00F60443" w:rsidP="00F60443">
      <w:pPr>
        <w:pStyle w:val="30"/>
        <w:tabs>
          <w:tab w:val="clear" w:pos="1418"/>
          <w:tab w:val="num" w:pos="1701"/>
        </w:tabs>
        <w:ind w:left="1701" w:hanging="159"/>
      </w:pPr>
      <w:r w:rsidRPr="00171C95">
        <w:t>在提交任务成功</w:t>
      </w:r>
      <w:r w:rsidRPr="00171C95">
        <w:rPr>
          <w:rFonts w:hint="eastAsia"/>
        </w:rPr>
        <w:t>后，点击“返回云服务器列表”，返回</w:t>
      </w:r>
      <w:r w:rsidRPr="00171C95">
        <w:rPr>
          <w:rFonts w:hint="eastAsia"/>
        </w:rPr>
        <w:t>E</w:t>
      </w:r>
      <w:r w:rsidRPr="00171C95">
        <w:t>CS</w:t>
      </w:r>
      <w:r w:rsidRPr="00171C95">
        <w:t>控制台</w:t>
      </w:r>
      <w:r w:rsidRPr="00171C95">
        <w:rPr>
          <w:rFonts w:hint="eastAsia"/>
        </w:rPr>
        <w:t>。</w:t>
      </w:r>
    </w:p>
    <w:p w14:paraId="27688B82" w14:textId="77777777" w:rsidR="00F60443" w:rsidRPr="00171C95" w:rsidRDefault="00F60443" w:rsidP="00F60443">
      <w:pPr>
        <w:pStyle w:val="3"/>
        <w:numPr>
          <w:ilvl w:val="2"/>
          <w:numId w:val="4"/>
        </w:numPr>
      </w:pPr>
      <w:bookmarkStart w:id="30" w:name="_Toc47103512"/>
      <w:bookmarkStart w:id="31" w:name="_Toc54551544"/>
      <w:bookmarkStart w:id="32" w:name="_Toc57042906"/>
      <w:r w:rsidRPr="00171C95">
        <w:t>通过</w:t>
      </w:r>
      <w:r w:rsidRPr="00171C95">
        <w:t>ssh</w:t>
      </w:r>
      <w:r w:rsidRPr="00171C95">
        <w:t>登录系统</w:t>
      </w:r>
      <w:bookmarkEnd w:id="30"/>
      <w:bookmarkEnd w:id="31"/>
      <w:bookmarkEnd w:id="32"/>
    </w:p>
    <w:p w14:paraId="70BCBE09" w14:textId="77777777" w:rsidR="00F60443" w:rsidRPr="00171C95" w:rsidRDefault="00F60443" w:rsidP="00F60443">
      <w:pPr>
        <w:pStyle w:val="30"/>
        <w:tabs>
          <w:tab w:val="clear" w:pos="1418"/>
          <w:tab w:val="num" w:pos="1701"/>
        </w:tabs>
        <w:ind w:left="1701" w:hanging="159"/>
      </w:pPr>
      <w:r w:rsidRPr="00171C95">
        <w:rPr>
          <w:rFonts w:hint="eastAsia"/>
        </w:rPr>
        <w:t>在</w:t>
      </w:r>
      <w:r w:rsidRPr="00171C95">
        <w:rPr>
          <w:rFonts w:hint="eastAsia"/>
        </w:rPr>
        <w:t>E</w:t>
      </w:r>
      <w:r w:rsidRPr="00171C95">
        <w:t>CS</w:t>
      </w:r>
      <w:r w:rsidRPr="00171C95">
        <w:t>控制台查看</w:t>
      </w:r>
      <w:r w:rsidRPr="00171C95">
        <w:rPr>
          <w:rFonts w:hint="eastAsia"/>
        </w:rPr>
        <w:t>E</w:t>
      </w:r>
      <w:r w:rsidRPr="00171C95">
        <w:t>CS</w:t>
      </w:r>
      <w:r w:rsidRPr="00171C95">
        <w:t>弹性</w:t>
      </w:r>
      <w:r>
        <w:rPr>
          <w:rFonts w:hint="eastAsia"/>
        </w:rPr>
        <w:t>公网</w:t>
      </w:r>
      <w:r w:rsidRPr="00171C95">
        <w:rPr>
          <w:rFonts w:hint="eastAsia"/>
        </w:rPr>
        <w:t>I</w:t>
      </w:r>
      <w:r w:rsidRPr="00171C95">
        <w:t>P</w:t>
      </w:r>
      <w:r w:rsidRPr="00171C95">
        <w:t>地址</w:t>
      </w:r>
      <w:r w:rsidRPr="00171C95">
        <w:rPr>
          <w:rFonts w:hint="eastAsia"/>
        </w:rPr>
        <w:t>。</w:t>
      </w:r>
    </w:p>
    <w:p w14:paraId="2CE24DE4" w14:textId="47CC3ACF" w:rsidR="00F60443" w:rsidRPr="00171C95" w:rsidRDefault="00071988" w:rsidP="00F60443">
      <w:pPr>
        <w:pStyle w:val="1e"/>
      </w:pPr>
      <w:r w:rsidRPr="00071988">
        <w:rPr>
          <w:noProof/>
        </w:rPr>
        <w:drawing>
          <wp:inline distT="0" distB="0" distL="0" distR="0" wp14:anchorId="00F8EBCC" wp14:editId="5707E008">
            <wp:extent cx="5557962" cy="612425"/>
            <wp:effectExtent l="19050" t="19050" r="24130" b="165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7962" cy="612425"/>
                    </a:xfrm>
                    <a:prstGeom prst="rect">
                      <a:avLst/>
                    </a:prstGeom>
                    <a:ln w="12700">
                      <a:solidFill>
                        <a:schemeClr val="bg1">
                          <a:lumMod val="85000"/>
                        </a:schemeClr>
                      </a:solidFill>
                    </a:ln>
                  </pic:spPr>
                </pic:pic>
              </a:graphicData>
            </a:graphic>
          </wp:inline>
        </w:drawing>
      </w:r>
    </w:p>
    <w:p w14:paraId="2B78FF5E" w14:textId="77777777" w:rsidR="00F60443" w:rsidRDefault="00F60443" w:rsidP="00F60443">
      <w:pPr>
        <w:pStyle w:val="30"/>
        <w:tabs>
          <w:tab w:val="clear" w:pos="1418"/>
          <w:tab w:val="num" w:pos="1701"/>
        </w:tabs>
        <w:ind w:left="1701" w:hanging="159"/>
      </w:pPr>
      <w:r>
        <w:rPr>
          <w:rFonts w:hint="eastAsia"/>
        </w:rPr>
        <w:t>在客户端机器操作系统里的</w:t>
      </w:r>
      <w:r>
        <w:rPr>
          <w:rFonts w:hint="eastAsia"/>
        </w:rPr>
        <w:t>C</w:t>
      </w:r>
      <w:r>
        <w:t>onsole</w:t>
      </w:r>
      <w:r>
        <w:rPr>
          <w:rFonts w:hint="eastAsia"/>
        </w:rPr>
        <w:t>控制台或</w:t>
      </w:r>
      <w:r>
        <w:rPr>
          <w:rFonts w:hint="eastAsia"/>
        </w:rPr>
        <w:t>T</w:t>
      </w:r>
      <w:r>
        <w:t>erminal</w:t>
      </w:r>
      <w:r>
        <w:rPr>
          <w:rFonts w:hint="eastAsia"/>
        </w:rPr>
        <w:t>终端里运行</w:t>
      </w:r>
      <w:r>
        <w:rPr>
          <w:rFonts w:hint="eastAsia"/>
        </w:rPr>
        <w:t>s</w:t>
      </w:r>
      <w:r>
        <w:t>sh</w:t>
      </w:r>
      <w:r>
        <w:rPr>
          <w:rFonts w:hint="eastAsia"/>
        </w:rPr>
        <w:t>命令：</w:t>
      </w:r>
    </w:p>
    <w:p w14:paraId="5BE98C51" w14:textId="41520391" w:rsidR="00F60443" w:rsidRDefault="00F60443" w:rsidP="00F60443">
      <w:pPr>
        <w:pStyle w:val="2f2"/>
      </w:pPr>
      <w:r>
        <w:t xml:space="preserve">$ </w:t>
      </w:r>
      <w:r w:rsidRPr="00E62536">
        <w:t>ssh root@</w:t>
      </w:r>
      <w:r w:rsidRPr="00924A6A">
        <w:rPr>
          <w:i/>
        </w:rPr>
        <w:t>1</w:t>
      </w:r>
      <w:r w:rsidR="00DB0D5A">
        <w:rPr>
          <w:i/>
        </w:rPr>
        <w:t>21</w:t>
      </w:r>
      <w:r w:rsidRPr="00924A6A">
        <w:rPr>
          <w:i/>
        </w:rPr>
        <w:t>.</w:t>
      </w:r>
      <w:r w:rsidR="00DB0D5A">
        <w:rPr>
          <w:i/>
        </w:rPr>
        <w:t>36</w:t>
      </w:r>
      <w:r w:rsidRPr="00924A6A">
        <w:rPr>
          <w:i/>
        </w:rPr>
        <w:t>.</w:t>
      </w:r>
      <w:r w:rsidR="00DB0D5A">
        <w:rPr>
          <w:i/>
        </w:rPr>
        <w:t>45</w:t>
      </w:r>
      <w:r w:rsidRPr="00924A6A">
        <w:rPr>
          <w:i/>
        </w:rPr>
        <w:t>.</w:t>
      </w:r>
      <w:r w:rsidR="00DB0D5A">
        <w:rPr>
          <w:i/>
        </w:rPr>
        <w:t>64</w:t>
      </w:r>
    </w:p>
    <w:p w14:paraId="29B8F118" w14:textId="2497D924" w:rsidR="00F60443" w:rsidRDefault="00F60443" w:rsidP="00F60443">
      <w:pPr>
        <w:pStyle w:val="1e"/>
      </w:pPr>
      <w:r>
        <w:rPr>
          <w:rFonts w:hint="eastAsia"/>
        </w:rPr>
        <w:t>（注意：此处的</w:t>
      </w:r>
      <w:r>
        <w:rPr>
          <w:rFonts w:hint="eastAsia"/>
        </w:rPr>
        <w:t>IP</w:t>
      </w:r>
      <w:r>
        <w:rPr>
          <w:rFonts w:hint="eastAsia"/>
        </w:rPr>
        <w:t>地址</w:t>
      </w:r>
      <w:r w:rsidR="00DB0D5A">
        <w:rPr>
          <w:i/>
        </w:rPr>
        <w:t>121</w:t>
      </w:r>
      <w:r w:rsidRPr="00924A6A">
        <w:rPr>
          <w:rFonts w:hint="eastAsia"/>
          <w:i/>
        </w:rPr>
        <w:t>.</w:t>
      </w:r>
      <w:r w:rsidR="00DB0D5A">
        <w:rPr>
          <w:i/>
        </w:rPr>
        <w:t>36</w:t>
      </w:r>
      <w:r w:rsidRPr="00924A6A">
        <w:rPr>
          <w:rFonts w:hint="eastAsia"/>
          <w:i/>
        </w:rPr>
        <w:t>.</w:t>
      </w:r>
      <w:r w:rsidR="00DB0D5A">
        <w:rPr>
          <w:i/>
        </w:rPr>
        <w:t>45</w:t>
      </w:r>
      <w:r w:rsidRPr="00924A6A">
        <w:rPr>
          <w:rFonts w:hint="eastAsia"/>
          <w:i/>
        </w:rPr>
        <w:t>.</w:t>
      </w:r>
      <w:r w:rsidR="00DB0D5A">
        <w:rPr>
          <w:i/>
        </w:rPr>
        <w:t>64</w:t>
      </w:r>
      <w:r>
        <w:rPr>
          <w:rFonts w:hint="eastAsia"/>
        </w:rPr>
        <w:t>即是刚刚购买的弹性公网</w:t>
      </w:r>
      <w:r>
        <w:rPr>
          <w:rFonts w:hint="eastAsia"/>
        </w:rPr>
        <w:t>IP</w:t>
      </w:r>
      <w:r>
        <w:rPr>
          <w:rFonts w:hint="eastAsia"/>
        </w:rPr>
        <w:t>地址。）</w:t>
      </w:r>
    </w:p>
    <w:p w14:paraId="3705EE40" w14:textId="77777777" w:rsidR="00F60443" w:rsidRDefault="00F60443" w:rsidP="00F60443">
      <w:pPr>
        <w:pStyle w:val="1e"/>
      </w:pPr>
    </w:p>
    <w:p w14:paraId="7991E07E" w14:textId="77777777" w:rsidR="00F60443" w:rsidRDefault="00F60443" w:rsidP="00F60443">
      <w:pPr>
        <w:pStyle w:val="1e"/>
      </w:pPr>
      <w:r>
        <w:rPr>
          <w:rFonts w:hint="eastAsia"/>
        </w:rPr>
        <w:t>在客户端（本地</w:t>
      </w:r>
      <w:r>
        <w:rPr>
          <w:rFonts w:hint="eastAsia"/>
        </w:rPr>
        <w:t>PC</w:t>
      </w:r>
      <w:r>
        <w:rPr>
          <w:rFonts w:hint="eastAsia"/>
        </w:rPr>
        <w:t>）第一次登录时会有安全性验证的提示：</w:t>
      </w:r>
    </w:p>
    <w:p w14:paraId="75F392B3" w14:textId="77777777" w:rsidR="00F60443" w:rsidRPr="00974657" w:rsidRDefault="00F60443" w:rsidP="00974657">
      <w:pPr>
        <w:pStyle w:val="2f2"/>
      </w:pPr>
      <w:r w:rsidRPr="00974657">
        <w:t>The authenticity of host '119.8.238.181 (119.8.238.181)' can't be established.</w:t>
      </w:r>
    </w:p>
    <w:p w14:paraId="1C4FE506" w14:textId="77777777" w:rsidR="00F60443" w:rsidRPr="00974657" w:rsidRDefault="00F60443" w:rsidP="00974657">
      <w:pPr>
        <w:pStyle w:val="2f2"/>
      </w:pPr>
      <w:r w:rsidRPr="00974657">
        <w:t>ECDSA key fingerprint is SHA256:RVxC1cSuMmqLtWdMw4n6f/VPsfWLkT/zDMT2q4qWxc0.</w:t>
      </w:r>
    </w:p>
    <w:p w14:paraId="4011E4BB" w14:textId="77777777" w:rsidR="00F60443" w:rsidRPr="00974657" w:rsidRDefault="00F60443" w:rsidP="00974657">
      <w:pPr>
        <w:pStyle w:val="2f2"/>
      </w:pPr>
      <w:r w:rsidRPr="00974657">
        <w:t>Are you sure you want to continue connecting (yes/no)? yes</w:t>
      </w:r>
    </w:p>
    <w:p w14:paraId="0980B3B4" w14:textId="77777777" w:rsidR="00F60443" w:rsidRDefault="00F60443" w:rsidP="00F60443">
      <w:pPr>
        <w:pStyle w:val="1e"/>
      </w:pPr>
    </w:p>
    <w:p w14:paraId="297AA4BC" w14:textId="77777777" w:rsidR="00F60443" w:rsidRDefault="00F60443" w:rsidP="00F60443">
      <w:pPr>
        <w:pStyle w:val="1e"/>
      </w:pPr>
      <w:r>
        <w:rPr>
          <w:rFonts w:hint="eastAsia"/>
        </w:rPr>
        <w:t>在这里输入</w:t>
      </w:r>
      <w:r>
        <w:rPr>
          <w:rFonts w:hint="eastAsia"/>
        </w:rPr>
        <w:t>y</w:t>
      </w:r>
      <w:r>
        <w:t>es</w:t>
      </w:r>
      <w:r>
        <w:rPr>
          <w:rFonts w:hint="eastAsia"/>
        </w:rPr>
        <w:t>并按回车键继续：</w:t>
      </w:r>
    </w:p>
    <w:p w14:paraId="610E7771" w14:textId="77777777" w:rsidR="00F60443" w:rsidRPr="00625FC3" w:rsidRDefault="00F60443" w:rsidP="00F60443">
      <w:pPr>
        <w:pStyle w:val="1e"/>
      </w:pPr>
    </w:p>
    <w:p w14:paraId="03091E45" w14:textId="77777777" w:rsidR="00F60443" w:rsidRDefault="00F60443" w:rsidP="00F60443">
      <w:pPr>
        <w:pStyle w:val="2f2"/>
      </w:pPr>
      <w:r>
        <w:t>Warning: Permanently added '119.8.238.181' (ECDSA) to the list of known hosts.</w:t>
      </w:r>
    </w:p>
    <w:p w14:paraId="0FDAE5FB" w14:textId="77777777" w:rsidR="00F60443" w:rsidRDefault="00F60443" w:rsidP="00F60443">
      <w:pPr>
        <w:pStyle w:val="2f2"/>
      </w:pPr>
    </w:p>
    <w:p w14:paraId="5BB58867" w14:textId="77777777" w:rsidR="00F60443" w:rsidRDefault="00F60443" w:rsidP="00F60443">
      <w:pPr>
        <w:pStyle w:val="2f2"/>
      </w:pPr>
      <w:r>
        <w:t>Authorized users only. All activities may be monitored and reported.</w:t>
      </w:r>
    </w:p>
    <w:p w14:paraId="5E3ECD6E" w14:textId="77777777" w:rsidR="00F60443" w:rsidRDefault="00F60443" w:rsidP="00F60443">
      <w:pPr>
        <w:pStyle w:val="2f2"/>
        <w:rPr>
          <w:lang w:eastAsia="zh-CN"/>
        </w:rPr>
      </w:pPr>
      <w:r>
        <w:rPr>
          <w:lang w:eastAsia="zh-CN"/>
        </w:rPr>
        <w:t>root@119.8.238.181's password:</w:t>
      </w:r>
    </w:p>
    <w:p w14:paraId="2A5BD206" w14:textId="77777777" w:rsidR="00F60443" w:rsidRDefault="00F60443" w:rsidP="00F60443">
      <w:pPr>
        <w:pStyle w:val="1e"/>
      </w:pPr>
    </w:p>
    <w:p w14:paraId="1F94FA96" w14:textId="77777777" w:rsidR="00F60443" w:rsidRDefault="00F60443" w:rsidP="00F60443">
      <w:pPr>
        <w:pStyle w:val="1e"/>
      </w:pPr>
      <w:r>
        <w:rPr>
          <w:rFonts w:hint="eastAsia"/>
        </w:rPr>
        <w:t>输入密码</w:t>
      </w:r>
      <w:r>
        <w:rPr>
          <w:rFonts w:hint="eastAsia"/>
        </w:rPr>
        <w:t>(</w:t>
      </w:r>
      <w:r>
        <w:rPr>
          <w:rFonts w:hint="eastAsia"/>
        </w:rPr>
        <w:t>注意这里不会有任何回显</w:t>
      </w:r>
      <w:r>
        <w:t>)</w:t>
      </w:r>
      <w:r>
        <w:rPr>
          <w:rFonts w:hint="eastAsia"/>
        </w:rPr>
        <w:t>并回车，登录后的界面如下所示：</w:t>
      </w:r>
    </w:p>
    <w:p w14:paraId="7DBF105E" w14:textId="77777777" w:rsidR="00974657" w:rsidRPr="00974657" w:rsidRDefault="00974657" w:rsidP="00974657">
      <w:pPr>
        <w:pStyle w:val="2f2"/>
      </w:pPr>
      <w:r w:rsidRPr="00974657">
        <w:rPr>
          <w:lang w:eastAsia="zh-CN"/>
        </w:rPr>
        <w:t xml:space="preserve">        </w:t>
      </w:r>
      <w:r w:rsidRPr="00974657">
        <w:t>Welcome to Huawei Cloud Service</w:t>
      </w:r>
    </w:p>
    <w:p w14:paraId="25E3D2DF" w14:textId="77777777" w:rsidR="00974657" w:rsidRPr="00974657" w:rsidRDefault="00974657" w:rsidP="00974657">
      <w:pPr>
        <w:pStyle w:val="2f2"/>
      </w:pPr>
    </w:p>
    <w:p w14:paraId="301D7E11" w14:textId="77777777" w:rsidR="00974657" w:rsidRPr="00974657" w:rsidRDefault="00974657" w:rsidP="00974657">
      <w:pPr>
        <w:pStyle w:val="2f2"/>
      </w:pPr>
      <w:r w:rsidRPr="00974657">
        <w:t>Last login: Mon May 18 15:35:37 2020</w:t>
      </w:r>
    </w:p>
    <w:p w14:paraId="767A2FD5" w14:textId="77777777" w:rsidR="00974657" w:rsidRPr="00974657" w:rsidRDefault="00974657" w:rsidP="00974657">
      <w:pPr>
        <w:pStyle w:val="2f2"/>
      </w:pPr>
    </w:p>
    <w:p w14:paraId="488A0087" w14:textId="77777777" w:rsidR="00974657" w:rsidRPr="00974657" w:rsidRDefault="00974657" w:rsidP="00974657">
      <w:pPr>
        <w:pStyle w:val="2f2"/>
      </w:pPr>
      <w:r w:rsidRPr="00974657">
        <w:t xml:space="preserve">        Welcome to Huawei Cloud Service</w:t>
      </w:r>
    </w:p>
    <w:p w14:paraId="71432883" w14:textId="77777777" w:rsidR="00974657" w:rsidRPr="00974657" w:rsidRDefault="00974657" w:rsidP="00974657">
      <w:pPr>
        <w:pStyle w:val="2f2"/>
      </w:pPr>
    </w:p>
    <w:p w14:paraId="387611E4" w14:textId="77777777" w:rsidR="00974657" w:rsidRPr="00974657" w:rsidRDefault="00974657" w:rsidP="00974657">
      <w:pPr>
        <w:pStyle w:val="2f2"/>
      </w:pPr>
      <w:r w:rsidRPr="00974657">
        <w:t>Last login: Mon May 18 15:35:37 2020</w:t>
      </w:r>
    </w:p>
    <w:p w14:paraId="24992BAD" w14:textId="77777777" w:rsidR="00974657" w:rsidRPr="00974657" w:rsidRDefault="00974657" w:rsidP="00974657">
      <w:pPr>
        <w:pStyle w:val="2f2"/>
      </w:pPr>
    </w:p>
    <w:p w14:paraId="232D4924" w14:textId="77777777" w:rsidR="00974657" w:rsidRPr="00974657" w:rsidRDefault="00974657" w:rsidP="00974657">
      <w:pPr>
        <w:pStyle w:val="2f2"/>
      </w:pPr>
    </w:p>
    <w:p w14:paraId="1B5BB3E3" w14:textId="77777777" w:rsidR="00974657" w:rsidRPr="00974657" w:rsidRDefault="00974657" w:rsidP="00974657">
      <w:pPr>
        <w:pStyle w:val="2f2"/>
      </w:pPr>
      <w:r w:rsidRPr="00974657">
        <w:t>Welcome to 4.19.90-2003.4.0.0036.oe1.aarch64</w:t>
      </w:r>
    </w:p>
    <w:p w14:paraId="2810BBB8" w14:textId="77777777" w:rsidR="00974657" w:rsidRPr="00974657" w:rsidRDefault="00974657" w:rsidP="00974657">
      <w:pPr>
        <w:pStyle w:val="2f2"/>
      </w:pPr>
    </w:p>
    <w:p w14:paraId="24FE5AC9" w14:textId="77777777" w:rsidR="00974657" w:rsidRPr="00974657" w:rsidRDefault="00974657" w:rsidP="00974657">
      <w:pPr>
        <w:pStyle w:val="2f2"/>
      </w:pPr>
      <w:r w:rsidRPr="00974657">
        <w:t>System information as of time:  Sun Nov 15 14:41:58 CST 2020</w:t>
      </w:r>
    </w:p>
    <w:p w14:paraId="4CED9BCC" w14:textId="77777777" w:rsidR="00974657" w:rsidRPr="00974657" w:rsidRDefault="00974657" w:rsidP="00974657">
      <w:pPr>
        <w:pStyle w:val="2f2"/>
      </w:pPr>
    </w:p>
    <w:p w14:paraId="527EC596" w14:textId="77777777" w:rsidR="00974657" w:rsidRPr="00974657" w:rsidRDefault="00974657" w:rsidP="00974657">
      <w:pPr>
        <w:pStyle w:val="2f2"/>
      </w:pPr>
      <w:r w:rsidRPr="00974657">
        <w:t>System load:    0.15</w:t>
      </w:r>
    </w:p>
    <w:p w14:paraId="646EFB95" w14:textId="77777777" w:rsidR="00974657" w:rsidRPr="00974657" w:rsidRDefault="00974657" w:rsidP="00974657">
      <w:pPr>
        <w:pStyle w:val="2f2"/>
      </w:pPr>
      <w:r w:rsidRPr="00974657">
        <w:t>Processes:      131</w:t>
      </w:r>
    </w:p>
    <w:p w14:paraId="10B67925" w14:textId="77777777" w:rsidR="00974657" w:rsidRPr="00974657" w:rsidRDefault="00974657" w:rsidP="00974657">
      <w:pPr>
        <w:pStyle w:val="2f2"/>
      </w:pPr>
      <w:r w:rsidRPr="00974657">
        <w:t>Memory used:    5.0%</w:t>
      </w:r>
    </w:p>
    <w:p w14:paraId="43523724" w14:textId="77777777" w:rsidR="00974657" w:rsidRPr="00974657" w:rsidRDefault="00974657" w:rsidP="00974657">
      <w:pPr>
        <w:pStyle w:val="2f2"/>
      </w:pPr>
      <w:r w:rsidRPr="00974657">
        <w:t>Swap used:      0.0%</w:t>
      </w:r>
    </w:p>
    <w:p w14:paraId="441A2A7B" w14:textId="77777777" w:rsidR="00974657" w:rsidRPr="00974657" w:rsidRDefault="00974657" w:rsidP="00974657">
      <w:pPr>
        <w:pStyle w:val="2f2"/>
      </w:pPr>
      <w:r w:rsidRPr="00974657">
        <w:t>Usage On:       9%</w:t>
      </w:r>
    </w:p>
    <w:p w14:paraId="3ADC98AF" w14:textId="77777777" w:rsidR="00974657" w:rsidRPr="00974657" w:rsidRDefault="00974657" w:rsidP="00974657">
      <w:pPr>
        <w:pStyle w:val="2f2"/>
      </w:pPr>
      <w:r w:rsidRPr="00974657">
        <w:t>IP address:     192.168.1.5</w:t>
      </w:r>
    </w:p>
    <w:p w14:paraId="3BDA4FE9" w14:textId="77777777" w:rsidR="00974657" w:rsidRPr="00974657" w:rsidRDefault="00974657" w:rsidP="00974657">
      <w:pPr>
        <w:pStyle w:val="2f2"/>
      </w:pPr>
      <w:r w:rsidRPr="00974657">
        <w:t>Users online:   1</w:t>
      </w:r>
    </w:p>
    <w:p w14:paraId="41386B6C" w14:textId="77777777" w:rsidR="00974657" w:rsidRPr="00974657" w:rsidRDefault="00974657" w:rsidP="00974657">
      <w:pPr>
        <w:pStyle w:val="2f2"/>
      </w:pPr>
    </w:p>
    <w:p w14:paraId="2C7DD68B" w14:textId="77777777" w:rsidR="00974657" w:rsidRPr="00974657" w:rsidRDefault="00974657" w:rsidP="00974657">
      <w:pPr>
        <w:pStyle w:val="2f2"/>
      </w:pPr>
    </w:p>
    <w:p w14:paraId="729C50D5" w14:textId="77777777" w:rsidR="00974657" w:rsidRPr="00974657" w:rsidRDefault="00974657" w:rsidP="00974657">
      <w:pPr>
        <w:pStyle w:val="2f2"/>
      </w:pPr>
    </w:p>
    <w:p w14:paraId="57C1DB77" w14:textId="71D60060" w:rsidR="00F60443" w:rsidRDefault="00974657" w:rsidP="00974657">
      <w:pPr>
        <w:pStyle w:val="2f2"/>
      </w:pPr>
      <w:r w:rsidRPr="00974657">
        <w:t>[root@openeuler ~]#</w:t>
      </w:r>
    </w:p>
    <w:p w14:paraId="39D94C99" w14:textId="04D1CC10" w:rsidR="00974657" w:rsidRDefault="00D14EEA" w:rsidP="00D14EEA">
      <w:pPr>
        <w:pStyle w:val="30"/>
      </w:pPr>
      <w:r>
        <w:rPr>
          <w:rFonts w:hint="eastAsia"/>
        </w:rPr>
        <w:t>修改主机名</w:t>
      </w:r>
    </w:p>
    <w:p w14:paraId="28EF3641" w14:textId="42193128" w:rsidR="00D14EEA" w:rsidRDefault="00DF3AB4" w:rsidP="00974657">
      <w:pPr>
        <w:pStyle w:val="1e"/>
      </w:pPr>
      <w:r>
        <w:rPr>
          <w:rFonts w:hint="eastAsia"/>
        </w:rPr>
        <w:t>ECS</w:t>
      </w:r>
      <w:r w:rsidR="00643B99">
        <w:rPr>
          <w:rFonts w:hint="eastAsia"/>
        </w:rPr>
        <w:t>创建时</w:t>
      </w:r>
      <w:r>
        <w:rPr>
          <w:rFonts w:hint="eastAsia"/>
        </w:rPr>
        <w:t>被命名为“</w:t>
      </w:r>
      <w:r>
        <w:rPr>
          <w:rFonts w:hint="eastAsia"/>
        </w:rPr>
        <w:t>o</w:t>
      </w:r>
      <w:r>
        <w:t>penEuler</w:t>
      </w:r>
      <w:r>
        <w:rPr>
          <w:rFonts w:hint="eastAsia"/>
        </w:rPr>
        <w:t>”</w:t>
      </w:r>
      <w:r>
        <w:rPr>
          <w:rFonts w:hint="eastAsia"/>
        </w:rPr>
        <w:t>,</w:t>
      </w:r>
      <w:r w:rsidR="001B1F9B">
        <w:rPr>
          <w:rFonts w:hint="eastAsia"/>
        </w:rPr>
        <w:t>所以系统默认</w:t>
      </w:r>
      <w:r>
        <w:rPr>
          <w:rFonts w:hint="eastAsia"/>
        </w:rPr>
        <w:t>h</w:t>
      </w:r>
      <w:r>
        <w:t>ostname</w:t>
      </w:r>
      <w:r>
        <w:rPr>
          <w:rFonts w:hint="eastAsia"/>
        </w:rPr>
        <w:t>为“</w:t>
      </w:r>
      <w:r>
        <w:rPr>
          <w:rFonts w:hint="eastAsia"/>
        </w:rPr>
        <w:t>o</w:t>
      </w:r>
      <w:r>
        <w:t>peneuler</w:t>
      </w:r>
      <w:r>
        <w:rPr>
          <w:rFonts w:hint="eastAsia"/>
        </w:rPr>
        <w:t>”，</w:t>
      </w:r>
      <w:r w:rsidR="00D14EEA">
        <w:rPr>
          <w:rFonts w:hint="eastAsia"/>
        </w:rPr>
        <w:t>为了和本实验手册另外两个版本保持行文上的一致，</w:t>
      </w:r>
      <w:r>
        <w:rPr>
          <w:rFonts w:hint="eastAsia"/>
        </w:rPr>
        <w:t>我们可以将</w:t>
      </w:r>
      <w:r w:rsidR="00D14EEA">
        <w:rPr>
          <w:rFonts w:hint="eastAsia"/>
        </w:rPr>
        <w:t>主机名改为“</w:t>
      </w:r>
      <w:r w:rsidR="00D14EEA">
        <w:rPr>
          <w:rFonts w:hint="eastAsia"/>
        </w:rPr>
        <w:t>o</w:t>
      </w:r>
      <w:r w:rsidR="00D14EEA">
        <w:t>penEuler</w:t>
      </w:r>
      <w:r w:rsidR="00D14EEA">
        <w:rPr>
          <w:rFonts w:hint="eastAsia"/>
        </w:rPr>
        <w:t>”</w:t>
      </w:r>
      <w:r>
        <w:rPr>
          <w:rFonts w:hint="eastAsia"/>
        </w:rPr>
        <w:t>或“</w:t>
      </w:r>
      <w:r>
        <w:rPr>
          <w:rFonts w:hint="eastAsia"/>
        </w:rPr>
        <w:t>l</w:t>
      </w:r>
      <w:r>
        <w:t>ocalhost</w:t>
      </w:r>
      <w:r>
        <w:rPr>
          <w:rFonts w:hint="eastAsia"/>
        </w:rPr>
        <w:t>”（</w:t>
      </w:r>
      <w:r w:rsidR="006A6A33">
        <w:rPr>
          <w:rFonts w:hint="eastAsia"/>
        </w:rPr>
        <w:t>一般在虚拟机中，主机名</w:t>
      </w:r>
      <w:r w:rsidR="00643B99">
        <w:rPr>
          <w:rFonts w:hint="eastAsia"/>
        </w:rPr>
        <w:t>被</w:t>
      </w:r>
      <w:r w:rsidR="006A6A33">
        <w:rPr>
          <w:rFonts w:hint="eastAsia"/>
        </w:rPr>
        <w:t>默认为</w:t>
      </w:r>
      <w:r w:rsidR="006A6A33">
        <w:rPr>
          <w:rFonts w:hint="eastAsia"/>
        </w:rPr>
        <w:t>l</w:t>
      </w:r>
      <w:r w:rsidR="006A6A33">
        <w:t>ocalhost</w:t>
      </w:r>
      <w:r w:rsidR="006A6A33">
        <w:t>，</w:t>
      </w:r>
      <w:r w:rsidR="00643B99">
        <w:rPr>
          <w:rFonts w:hint="eastAsia"/>
        </w:rPr>
        <w:t>而</w:t>
      </w:r>
      <w:r w:rsidR="006A6A33">
        <w:rPr>
          <w:rFonts w:hint="eastAsia"/>
        </w:rPr>
        <w:t>ECS</w:t>
      </w:r>
      <w:r w:rsidR="006A6A33">
        <w:rPr>
          <w:rFonts w:hint="eastAsia"/>
        </w:rPr>
        <w:t>也是虚拟机。</w:t>
      </w:r>
      <w:r>
        <w:rPr>
          <w:rFonts w:hint="eastAsia"/>
        </w:rPr>
        <w:t>本文</w:t>
      </w:r>
      <w:r w:rsidR="00206AA0">
        <w:rPr>
          <w:rFonts w:hint="eastAsia"/>
        </w:rPr>
        <w:t>的</w:t>
      </w:r>
      <w:r>
        <w:rPr>
          <w:rFonts w:hint="eastAsia"/>
        </w:rPr>
        <w:t>上下文环境中可能同时用到这三种名称，请鉴别）</w:t>
      </w:r>
      <w:r w:rsidR="00D14EEA">
        <w:rPr>
          <w:rFonts w:hint="eastAsia"/>
        </w:rPr>
        <w:t>：</w:t>
      </w:r>
    </w:p>
    <w:p w14:paraId="61EB8F0A" w14:textId="77777777" w:rsidR="00D14EEA" w:rsidRDefault="00D14EEA" w:rsidP="00D14EEA">
      <w:pPr>
        <w:pStyle w:val="2f2"/>
      </w:pPr>
      <w:r>
        <w:t>[root@openeuler ~]# vi /etc/hostname</w:t>
      </w:r>
    </w:p>
    <w:p w14:paraId="0D258338" w14:textId="77777777" w:rsidR="00D14EEA" w:rsidRDefault="00D14EEA" w:rsidP="00D14EEA">
      <w:pPr>
        <w:pStyle w:val="2f2"/>
      </w:pPr>
    </w:p>
    <w:p w14:paraId="7327A261" w14:textId="77777777" w:rsidR="00D14EEA" w:rsidRDefault="00D14EEA" w:rsidP="00D14EEA">
      <w:pPr>
        <w:pStyle w:val="2f2"/>
      </w:pPr>
      <w:r>
        <w:t>[root@openeuler ~]# cat /etc/hostname</w:t>
      </w:r>
    </w:p>
    <w:p w14:paraId="6640140B" w14:textId="528D556E" w:rsidR="00D14EEA" w:rsidRDefault="00D14EEA" w:rsidP="00D14EEA">
      <w:pPr>
        <w:pStyle w:val="2f2"/>
      </w:pPr>
      <w:r>
        <w:t>openEuler</w:t>
      </w:r>
    </w:p>
    <w:p w14:paraId="4FE7A2F3" w14:textId="3B501FCB" w:rsidR="00D14EEA" w:rsidRDefault="00D14EEA" w:rsidP="00D14EEA">
      <w:pPr>
        <w:pStyle w:val="2f2"/>
      </w:pPr>
      <w:r w:rsidRPr="00D14EEA">
        <w:t>[root@openeuler ~]#</w:t>
      </w:r>
      <w:r>
        <w:t xml:space="preserve"> </w:t>
      </w:r>
      <w:r>
        <w:rPr>
          <w:rFonts w:hint="eastAsia"/>
          <w:lang w:eastAsia="zh-CN"/>
        </w:rPr>
        <w:t>re</w:t>
      </w:r>
      <w:r>
        <w:t>boot</w:t>
      </w:r>
    </w:p>
    <w:p w14:paraId="1A4ACA4D" w14:textId="07A8E75C" w:rsidR="00D14EEA" w:rsidRDefault="00D14EEA" w:rsidP="00D14EEA">
      <w:pPr>
        <w:pStyle w:val="1e"/>
      </w:pPr>
      <w:r>
        <w:rPr>
          <w:rFonts w:hint="eastAsia"/>
        </w:rPr>
        <w:t>修改完成后重启系统并重新登录。</w:t>
      </w:r>
    </w:p>
    <w:p w14:paraId="67C8DC6B" w14:textId="77777777" w:rsidR="00F73C6D" w:rsidRDefault="00F73C6D" w:rsidP="00D837EB">
      <w:pPr>
        <w:pStyle w:val="2"/>
        <w:numPr>
          <w:ilvl w:val="1"/>
          <w:numId w:val="15"/>
        </w:numPr>
      </w:pPr>
      <w:bookmarkStart w:id="33" w:name="_Toc57042907"/>
      <w:r>
        <w:t>实验任务</w:t>
      </w:r>
      <w:bookmarkEnd w:id="33"/>
    </w:p>
    <w:p w14:paraId="4764C1B6" w14:textId="77777777" w:rsidR="00F73C6D" w:rsidRDefault="00F73C6D" w:rsidP="00F73C6D">
      <w:pPr>
        <w:pStyle w:val="3"/>
      </w:pPr>
      <w:bookmarkStart w:id="34" w:name="_Toc466755580"/>
      <w:bookmarkStart w:id="35" w:name="_Toc57042908"/>
      <w:r>
        <w:t>openEuler</w:t>
      </w:r>
      <w:r>
        <w:rPr>
          <w:rFonts w:hint="eastAsia"/>
        </w:rPr>
        <w:t>内核编译与安装</w:t>
      </w:r>
      <w:bookmarkEnd w:id="34"/>
      <w:bookmarkEnd w:id="35"/>
      <w:r>
        <w:t xml:space="preserve"> </w:t>
      </w:r>
    </w:p>
    <w:p w14:paraId="1D86E877" w14:textId="77777777" w:rsidR="0063740C" w:rsidRDefault="0063740C" w:rsidP="0063740C">
      <w:pPr>
        <w:pStyle w:val="30"/>
      </w:pPr>
      <w:r>
        <w:rPr>
          <w:rFonts w:hint="eastAsia"/>
        </w:rPr>
        <w:t>安装工具，构建开发环境：</w:t>
      </w:r>
    </w:p>
    <w:p w14:paraId="5B90E157" w14:textId="33F8B92B" w:rsidR="0063740C" w:rsidRPr="00D04F75" w:rsidRDefault="0063740C" w:rsidP="0063740C">
      <w:pPr>
        <w:pStyle w:val="2f2"/>
        <w:shd w:val="clear" w:color="auto" w:fill="D9D9D9" w:themeFill="background1" w:themeFillShade="D9"/>
        <w:rPr>
          <w:b/>
          <w:lang w:eastAsia="zh-CN"/>
        </w:rPr>
      </w:pPr>
      <w:r>
        <w:rPr>
          <w:lang w:eastAsia="zh-CN"/>
        </w:rPr>
        <w:t>[root@</w:t>
      </w:r>
      <w:r w:rsidR="00204A7A">
        <w:rPr>
          <w:lang w:eastAsia="zh-CN"/>
        </w:rPr>
        <w:t>openEuler</w:t>
      </w:r>
      <w:r>
        <w:rPr>
          <w:lang w:eastAsia="zh-CN"/>
        </w:rPr>
        <w:t xml:space="preserve"> ~]# </w:t>
      </w:r>
      <w:r w:rsidRPr="00D04F75">
        <w:rPr>
          <w:b/>
          <w:lang w:eastAsia="zh-CN"/>
        </w:rPr>
        <w:t xml:space="preserve">yum group install </w:t>
      </w:r>
      <w:r w:rsidR="00DE76AD">
        <w:rPr>
          <w:b/>
          <w:lang w:eastAsia="zh-CN"/>
        </w:rPr>
        <w:t xml:space="preserve">-y </w:t>
      </w:r>
      <w:r w:rsidRPr="00D04F75">
        <w:rPr>
          <w:b/>
          <w:lang w:eastAsia="zh-CN"/>
        </w:rPr>
        <w:t>"Development Tools"</w:t>
      </w:r>
    </w:p>
    <w:p w14:paraId="6021A4B7" w14:textId="0BA0DBA1" w:rsidR="0063740C" w:rsidRPr="00D04F75" w:rsidRDefault="00A25C4E" w:rsidP="0063740C">
      <w:pPr>
        <w:pStyle w:val="2f2"/>
        <w:shd w:val="clear" w:color="auto" w:fill="D9D9D9" w:themeFill="background1" w:themeFillShade="D9"/>
        <w:rPr>
          <w:lang w:eastAsia="zh-CN"/>
        </w:rPr>
      </w:pPr>
      <w:r>
        <w:rPr>
          <w:lang w:eastAsia="zh-CN"/>
        </w:rPr>
        <w:lastRenderedPageBreak/>
        <w:t>[root@</w:t>
      </w:r>
      <w:r w:rsidR="0063740C">
        <w:rPr>
          <w:lang w:eastAsia="zh-CN"/>
        </w:rPr>
        <w:t>o</w:t>
      </w:r>
      <w:r w:rsidR="00204A7A">
        <w:rPr>
          <w:lang w:eastAsia="zh-CN"/>
        </w:rPr>
        <w:t>penEuler</w:t>
      </w:r>
      <w:r w:rsidR="0063740C">
        <w:rPr>
          <w:lang w:eastAsia="zh-CN"/>
        </w:rPr>
        <w:t xml:space="preserve"> ~]# </w:t>
      </w:r>
      <w:r w:rsidR="0063740C" w:rsidRPr="00D04F75">
        <w:rPr>
          <w:b/>
          <w:lang w:eastAsia="zh-CN"/>
        </w:rPr>
        <w:t xml:space="preserve">yum install </w:t>
      </w:r>
      <w:r w:rsidR="00DE76AD">
        <w:rPr>
          <w:b/>
          <w:lang w:eastAsia="zh-CN"/>
        </w:rPr>
        <w:t xml:space="preserve">-y </w:t>
      </w:r>
      <w:r w:rsidR="0063740C" w:rsidRPr="00D04F75">
        <w:rPr>
          <w:b/>
          <w:lang w:eastAsia="zh-CN"/>
        </w:rPr>
        <w:t>bc</w:t>
      </w:r>
    </w:p>
    <w:p w14:paraId="05B8DFB8" w14:textId="4017311A" w:rsidR="0063740C" w:rsidRPr="00D04F75" w:rsidRDefault="0063740C" w:rsidP="0063740C">
      <w:pPr>
        <w:pStyle w:val="2f2"/>
        <w:shd w:val="clear" w:color="auto" w:fill="D9D9D9" w:themeFill="background1" w:themeFillShade="D9"/>
        <w:rPr>
          <w:b/>
          <w:lang w:eastAsia="zh-CN"/>
        </w:rPr>
      </w:pPr>
      <w:r>
        <w:rPr>
          <w:lang w:eastAsia="zh-CN"/>
        </w:rPr>
        <w:t>[root@</w:t>
      </w:r>
      <w:r w:rsidR="00204A7A">
        <w:rPr>
          <w:lang w:eastAsia="zh-CN"/>
        </w:rPr>
        <w:t>openEuler</w:t>
      </w:r>
      <w:r>
        <w:rPr>
          <w:lang w:eastAsia="zh-CN"/>
        </w:rPr>
        <w:t xml:space="preserve"> ~]# </w:t>
      </w:r>
      <w:r w:rsidRPr="00D04F75">
        <w:rPr>
          <w:b/>
          <w:lang w:eastAsia="zh-CN"/>
        </w:rPr>
        <w:t xml:space="preserve">yum install </w:t>
      </w:r>
      <w:r w:rsidR="00DE76AD">
        <w:rPr>
          <w:b/>
          <w:lang w:eastAsia="zh-CN"/>
        </w:rPr>
        <w:t xml:space="preserve">-y </w:t>
      </w:r>
      <w:r w:rsidRPr="00D04F75">
        <w:rPr>
          <w:b/>
          <w:lang w:eastAsia="zh-CN"/>
        </w:rPr>
        <w:t>openssl-devel</w:t>
      </w:r>
    </w:p>
    <w:p w14:paraId="5B2B695E" w14:textId="4E0B4D83" w:rsidR="00F73C6D" w:rsidRDefault="00F73C6D" w:rsidP="00D04F75">
      <w:pPr>
        <w:pStyle w:val="30"/>
      </w:pPr>
      <w:bookmarkStart w:id="36" w:name="_Toc466755581"/>
      <w:r>
        <w:rPr>
          <w:rFonts w:hint="eastAsia"/>
        </w:rPr>
        <w:t>备份</w:t>
      </w:r>
      <w:r>
        <w:t>boot</w:t>
      </w:r>
      <w:r>
        <w:rPr>
          <w:rFonts w:hint="eastAsia"/>
        </w:rPr>
        <w:t>目录</w:t>
      </w:r>
      <w:bookmarkEnd w:id="36"/>
      <w:r>
        <w:rPr>
          <w:rFonts w:hint="eastAsia"/>
        </w:rPr>
        <w:t>以防后续步骤更新内核失败</w:t>
      </w:r>
    </w:p>
    <w:p w14:paraId="2B761BE2" w14:textId="26175860" w:rsidR="00F73C6D" w:rsidRPr="00D04F75" w:rsidRDefault="00F73C6D" w:rsidP="00D04F75">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04F75">
        <w:rPr>
          <w:b/>
          <w:lang w:eastAsia="zh-CN"/>
        </w:rPr>
        <w:t>tar czvf boot.origin.tgz /boot/</w:t>
      </w:r>
    </w:p>
    <w:p w14:paraId="6D1873AE" w14:textId="77777777" w:rsidR="00F73C6D" w:rsidRDefault="00F73C6D" w:rsidP="00D04F75">
      <w:pPr>
        <w:pStyle w:val="1e"/>
      </w:pPr>
      <w:r>
        <w:rPr>
          <w:rFonts w:hint="eastAsia"/>
        </w:rPr>
        <w:t>保存当前内核版本信息</w:t>
      </w:r>
    </w:p>
    <w:p w14:paraId="5E1ADE75" w14:textId="2DAC5F67" w:rsidR="00F73C6D" w:rsidRPr="00D04F75" w:rsidRDefault="00F73C6D" w:rsidP="00D04F75">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04F75">
        <w:rPr>
          <w:b/>
          <w:lang w:eastAsia="zh-CN"/>
        </w:rPr>
        <w:t>uname –r &gt; uname_r.log</w:t>
      </w:r>
    </w:p>
    <w:p w14:paraId="4513A483" w14:textId="77777777" w:rsidR="00F73C6D" w:rsidRDefault="00F73C6D" w:rsidP="00D837EB">
      <w:pPr>
        <w:pStyle w:val="30"/>
        <w:numPr>
          <w:ilvl w:val="5"/>
          <w:numId w:val="15"/>
        </w:numPr>
        <w:tabs>
          <w:tab w:val="num" w:pos="1418"/>
        </w:tabs>
        <w:ind w:left="1620" w:right="200" w:hanging="425"/>
      </w:pPr>
      <w:r>
        <w:rPr>
          <w:rFonts w:hint="eastAsia"/>
        </w:rPr>
        <w:t>获取内核源代码并解压</w:t>
      </w:r>
    </w:p>
    <w:p w14:paraId="1D9B035E" w14:textId="48CE7E58" w:rsidR="00F73C6D" w:rsidRDefault="00F73C6D" w:rsidP="00D04F75">
      <w:pPr>
        <w:pStyle w:val="2f2"/>
        <w:shd w:val="clear" w:color="auto" w:fill="D9D9D9" w:themeFill="background1" w:themeFillShade="D9"/>
        <w:rPr>
          <w:lang w:eastAsia="zh-CN"/>
        </w:rPr>
      </w:pPr>
      <w:r>
        <w:rPr>
          <w:lang w:eastAsia="zh-CN"/>
        </w:rPr>
        <w:t>[root@</w:t>
      </w:r>
      <w:r w:rsidR="00003003">
        <w:rPr>
          <w:lang w:eastAsia="zh-CN"/>
        </w:rPr>
        <w:t>openEuler</w:t>
      </w:r>
      <w:r>
        <w:rPr>
          <w:lang w:eastAsia="zh-CN"/>
        </w:rPr>
        <w:t xml:space="preserve"> ~]# </w:t>
      </w:r>
      <w:r w:rsidRPr="00D04F75">
        <w:rPr>
          <w:b/>
          <w:lang w:eastAsia="zh-CN"/>
        </w:rPr>
        <w:t>wget https://gitee.com/openeuler/kernel/repository/archive/kernel-4.19.zip</w:t>
      </w:r>
    </w:p>
    <w:p w14:paraId="5EDCF574" w14:textId="7273EEF8" w:rsidR="00F73C6D" w:rsidRPr="00D04F75" w:rsidRDefault="00F73C6D" w:rsidP="00D04F75">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04F75">
        <w:rPr>
          <w:b/>
          <w:lang w:eastAsia="zh-CN"/>
        </w:rPr>
        <w:t>unzip kernel-4.19.zip</w:t>
      </w:r>
    </w:p>
    <w:p w14:paraId="5DC147D8" w14:textId="77777777" w:rsidR="00F73C6D" w:rsidRDefault="00F73C6D" w:rsidP="00D837EB">
      <w:pPr>
        <w:pStyle w:val="30"/>
        <w:numPr>
          <w:ilvl w:val="5"/>
          <w:numId w:val="15"/>
        </w:numPr>
        <w:tabs>
          <w:tab w:val="num" w:pos="1418"/>
        </w:tabs>
        <w:ind w:left="1620" w:right="200" w:hanging="425"/>
      </w:pPr>
      <w:r>
        <w:rPr>
          <w:rFonts w:hint="eastAsia"/>
        </w:rPr>
        <w:t>编译内核</w:t>
      </w:r>
    </w:p>
    <w:p w14:paraId="5AEE081A" w14:textId="723E2CE4" w:rsidR="00F73C6D" w:rsidRPr="00DB649A" w:rsidRDefault="00F73C6D" w:rsidP="00D04F75">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B649A">
        <w:rPr>
          <w:b/>
          <w:lang w:eastAsia="zh-CN"/>
        </w:rPr>
        <w:t>cd kernel</w:t>
      </w:r>
    </w:p>
    <w:p w14:paraId="78B9B717" w14:textId="67442212" w:rsidR="00F73C6D" w:rsidRPr="00DB649A" w:rsidRDefault="00F73C6D" w:rsidP="00D04F75">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kernel]# </w:t>
      </w:r>
      <w:r w:rsidRPr="00DB649A">
        <w:rPr>
          <w:b/>
          <w:lang w:eastAsia="zh-CN"/>
        </w:rPr>
        <w:t>make openeuler_defconfig</w:t>
      </w:r>
    </w:p>
    <w:p w14:paraId="07B1F1E8" w14:textId="77777777" w:rsidR="00F73C6D" w:rsidRDefault="00F73C6D" w:rsidP="00F73C6D">
      <w:pPr>
        <w:pStyle w:val="1e"/>
      </w:pPr>
      <w:r>
        <w:rPr>
          <w:rFonts w:hint="eastAsia"/>
        </w:rPr>
        <w:t>在这里，我们按源代码文件</w:t>
      </w:r>
      <w:r>
        <w:t>kernel/arch/arm64/configs/openeuler_defconfig</w:t>
      </w:r>
      <w:r>
        <w:rPr>
          <w:rFonts w:hint="eastAsia"/>
        </w:rPr>
        <w:t>的配置配置内核。</w:t>
      </w:r>
    </w:p>
    <w:p w14:paraId="509A1132" w14:textId="002471C4" w:rsidR="00F73C6D" w:rsidRPr="00DB649A" w:rsidRDefault="00F73C6D" w:rsidP="00D04F75">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kernel]# </w:t>
      </w:r>
      <w:r w:rsidRPr="00DB649A">
        <w:rPr>
          <w:b/>
          <w:lang w:eastAsia="zh-CN"/>
        </w:rPr>
        <w:t>make help | grep Image</w:t>
      </w:r>
    </w:p>
    <w:p w14:paraId="419282AE" w14:textId="77777777" w:rsidR="00F73C6D" w:rsidRDefault="00F73C6D" w:rsidP="00D04F75">
      <w:pPr>
        <w:pStyle w:val="2f2"/>
        <w:shd w:val="clear" w:color="auto" w:fill="D9D9D9" w:themeFill="background1" w:themeFillShade="D9"/>
        <w:rPr>
          <w:lang w:eastAsia="zh-CN"/>
        </w:rPr>
      </w:pPr>
      <w:r>
        <w:rPr>
          <w:lang w:eastAsia="zh-CN"/>
        </w:rPr>
        <w:t>* Image.gz      - Compressed kernel image (arch/arm64/boot/Image.gz)</w:t>
      </w:r>
    </w:p>
    <w:p w14:paraId="2CAC2D0C" w14:textId="77777777" w:rsidR="00F73C6D" w:rsidRDefault="00F73C6D" w:rsidP="00D04F75">
      <w:pPr>
        <w:pStyle w:val="2f2"/>
        <w:shd w:val="clear" w:color="auto" w:fill="D9D9D9" w:themeFill="background1" w:themeFillShade="D9"/>
        <w:rPr>
          <w:lang w:eastAsia="zh-CN"/>
        </w:rPr>
      </w:pPr>
      <w:r>
        <w:rPr>
          <w:lang w:eastAsia="zh-CN"/>
        </w:rPr>
        <w:t xml:space="preserve">  Image         - Uncompressed kernel image (arch/arm64/boot/Image)</w:t>
      </w:r>
    </w:p>
    <w:p w14:paraId="6448E50C" w14:textId="77777777" w:rsidR="00F73C6D" w:rsidRDefault="00F73C6D" w:rsidP="00F73C6D">
      <w:pPr>
        <w:pStyle w:val="1e"/>
      </w:pPr>
      <w:r>
        <w:rPr>
          <w:rFonts w:hint="eastAsia"/>
        </w:rPr>
        <w:t>这一步查看了可编译的</w:t>
      </w:r>
      <w:r>
        <w:t>Image</w:t>
      </w:r>
      <w:r>
        <w:rPr>
          <w:rFonts w:hint="eastAsia"/>
        </w:rPr>
        <w:t>。</w:t>
      </w:r>
    </w:p>
    <w:p w14:paraId="5B87E655" w14:textId="09C397CC" w:rsidR="00F73C6D" w:rsidRPr="00DB649A" w:rsidRDefault="00F73C6D" w:rsidP="00D04F75">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kernel]# </w:t>
      </w:r>
      <w:r w:rsidRPr="00DB649A">
        <w:rPr>
          <w:b/>
          <w:lang w:eastAsia="zh-CN"/>
        </w:rPr>
        <w:t>make -j4 Image modules dtbs</w:t>
      </w:r>
    </w:p>
    <w:p w14:paraId="079C3714" w14:textId="77777777" w:rsidR="00F73C6D" w:rsidRDefault="00F73C6D" w:rsidP="00F73C6D">
      <w:pPr>
        <w:pStyle w:val="1e"/>
      </w:pPr>
      <w:r>
        <w:rPr>
          <w:rFonts w:hint="eastAsia"/>
        </w:rPr>
        <w:t>这一步是编译内核的</w:t>
      </w:r>
      <w:r>
        <w:t>Image</w:t>
      </w:r>
      <w:r>
        <w:rPr>
          <w:rFonts w:hint="eastAsia"/>
        </w:rPr>
        <w:t>、</w:t>
      </w:r>
      <w:r>
        <w:t>modules</w:t>
      </w:r>
      <w:r>
        <w:rPr>
          <w:rFonts w:hint="eastAsia"/>
        </w:rPr>
        <w:t>和</w:t>
      </w:r>
      <w:r>
        <w:t>dtbs</w:t>
      </w:r>
      <w:r>
        <w:rPr>
          <w:rFonts w:hint="eastAsia"/>
        </w:rPr>
        <w:t>。</w:t>
      </w:r>
    </w:p>
    <w:p w14:paraId="0EF9B8D6" w14:textId="77777777" w:rsidR="00F73C6D" w:rsidRDefault="00F73C6D" w:rsidP="00D837EB">
      <w:pPr>
        <w:pStyle w:val="30"/>
        <w:numPr>
          <w:ilvl w:val="5"/>
          <w:numId w:val="15"/>
        </w:numPr>
        <w:tabs>
          <w:tab w:val="num" w:pos="1418"/>
        </w:tabs>
        <w:ind w:left="1620" w:right="200" w:hanging="425"/>
      </w:pPr>
      <w:r>
        <w:rPr>
          <w:rFonts w:hint="eastAsia"/>
        </w:rPr>
        <w:t>安装内核</w:t>
      </w:r>
    </w:p>
    <w:p w14:paraId="1D34908F" w14:textId="1DB57043" w:rsidR="00F73C6D" w:rsidRDefault="00F73C6D" w:rsidP="00D04F75">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kernel]# </w:t>
      </w:r>
      <w:r w:rsidRPr="00DB649A">
        <w:rPr>
          <w:b/>
          <w:lang w:eastAsia="zh-CN"/>
        </w:rPr>
        <w:t>make modules_install</w:t>
      </w:r>
    </w:p>
    <w:p w14:paraId="3ABF10D7" w14:textId="1D3DB982" w:rsidR="00AA7665" w:rsidRDefault="00AA7665" w:rsidP="00AA7665">
      <w:pPr>
        <w:pStyle w:val="2f2"/>
        <w:shd w:val="clear" w:color="auto" w:fill="D9D9D9" w:themeFill="background1" w:themeFillShade="D9"/>
        <w:ind w:firstLineChars="100" w:firstLine="180"/>
        <w:rPr>
          <w:b/>
          <w:lang w:eastAsia="zh-CN"/>
        </w:rPr>
      </w:pPr>
      <w:r>
        <w:rPr>
          <w:b/>
          <w:lang w:eastAsia="zh-CN"/>
        </w:rPr>
        <w:t>……</w:t>
      </w:r>
    </w:p>
    <w:p w14:paraId="26B84920" w14:textId="77777777" w:rsidR="00AA7665" w:rsidRPr="00AA7665" w:rsidRDefault="00AA7665" w:rsidP="00AA7665">
      <w:pPr>
        <w:pStyle w:val="2f2"/>
        <w:shd w:val="clear" w:color="auto" w:fill="D9D9D9" w:themeFill="background1" w:themeFillShade="D9"/>
        <w:rPr>
          <w:lang w:eastAsia="zh-CN"/>
        </w:rPr>
      </w:pPr>
      <w:r w:rsidRPr="00AA7665">
        <w:rPr>
          <w:lang w:eastAsia="zh-CN"/>
        </w:rPr>
        <w:t xml:space="preserve">  INSTALL sound/soundcore.ko</w:t>
      </w:r>
    </w:p>
    <w:p w14:paraId="536E1767" w14:textId="06DA1530" w:rsidR="00AA7665" w:rsidRPr="00AA7665" w:rsidRDefault="00AA7665" w:rsidP="00AA7665">
      <w:pPr>
        <w:pStyle w:val="2f2"/>
        <w:shd w:val="clear" w:color="auto" w:fill="D9D9D9" w:themeFill="background1" w:themeFillShade="D9"/>
        <w:rPr>
          <w:lang w:eastAsia="zh-CN"/>
        </w:rPr>
      </w:pPr>
      <w:r w:rsidRPr="00AA7665">
        <w:rPr>
          <w:lang w:eastAsia="zh-CN"/>
        </w:rPr>
        <w:t xml:space="preserve">  DEPMOD  4.19.154</w:t>
      </w:r>
    </w:p>
    <w:p w14:paraId="049A74E0" w14:textId="2CF1B673" w:rsidR="00F73C6D" w:rsidRDefault="00F73C6D" w:rsidP="00D04F75">
      <w:pPr>
        <w:pStyle w:val="2f2"/>
        <w:shd w:val="clear" w:color="auto" w:fill="D9D9D9" w:themeFill="background1" w:themeFillShade="D9"/>
        <w:rPr>
          <w:lang w:eastAsia="zh-CN"/>
        </w:rPr>
      </w:pPr>
      <w:r>
        <w:rPr>
          <w:lang w:eastAsia="zh-CN"/>
        </w:rPr>
        <w:t>[root@</w:t>
      </w:r>
      <w:r w:rsidR="00003003">
        <w:rPr>
          <w:lang w:eastAsia="zh-CN"/>
        </w:rPr>
        <w:t>openEuler</w:t>
      </w:r>
      <w:r>
        <w:rPr>
          <w:lang w:eastAsia="zh-CN"/>
        </w:rPr>
        <w:t xml:space="preserve"> kernel]# </w:t>
      </w:r>
      <w:r w:rsidRPr="00DB649A">
        <w:rPr>
          <w:b/>
          <w:lang w:eastAsia="zh-CN"/>
        </w:rPr>
        <w:t>make install</w:t>
      </w:r>
    </w:p>
    <w:p w14:paraId="76A9161F" w14:textId="77777777" w:rsidR="00AA7665" w:rsidRDefault="00AA7665" w:rsidP="00AA7665">
      <w:pPr>
        <w:pStyle w:val="2f2"/>
        <w:shd w:val="clear" w:color="auto" w:fill="D9D9D9" w:themeFill="background1" w:themeFillShade="D9"/>
        <w:rPr>
          <w:lang w:eastAsia="zh-CN"/>
        </w:rPr>
      </w:pPr>
      <w:r>
        <w:rPr>
          <w:lang w:eastAsia="zh-CN"/>
        </w:rPr>
        <w:t>/bin/sh ./arch/arm64/boot/install.sh 4.19.154 \</w:t>
      </w:r>
    </w:p>
    <w:p w14:paraId="4FC28E8F" w14:textId="77777777" w:rsidR="00AA7665" w:rsidRDefault="00AA7665" w:rsidP="00AA7665">
      <w:pPr>
        <w:pStyle w:val="2f2"/>
        <w:shd w:val="clear" w:color="auto" w:fill="D9D9D9" w:themeFill="background1" w:themeFillShade="D9"/>
        <w:rPr>
          <w:lang w:eastAsia="zh-CN"/>
        </w:rPr>
      </w:pPr>
      <w:r>
        <w:rPr>
          <w:lang w:eastAsia="zh-CN"/>
        </w:rPr>
        <w:t>arch/arm64/boot/Image System.map "/boot"</w:t>
      </w:r>
    </w:p>
    <w:p w14:paraId="75E3E1FB" w14:textId="77777777" w:rsidR="00AA7665" w:rsidRDefault="00AA7665" w:rsidP="00AA7665">
      <w:pPr>
        <w:pStyle w:val="2f2"/>
        <w:shd w:val="clear" w:color="auto" w:fill="D9D9D9" w:themeFill="background1" w:themeFillShade="D9"/>
        <w:rPr>
          <w:lang w:eastAsia="zh-CN"/>
        </w:rPr>
      </w:pPr>
      <w:r>
        <w:rPr>
          <w:lang w:eastAsia="zh-CN"/>
        </w:rPr>
        <w:t>dracut-install: Failed to find module 'xen-blkfront'</w:t>
      </w:r>
    </w:p>
    <w:p w14:paraId="64026C18" w14:textId="426158D0" w:rsidR="00AA7665" w:rsidRPr="00AA7665" w:rsidRDefault="00AA7665" w:rsidP="00AA7665">
      <w:pPr>
        <w:pStyle w:val="2f2"/>
        <w:shd w:val="clear" w:color="auto" w:fill="D9D9D9" w:themeFill="background1" w:themeFillShade="D9"/>
        <w:rPr>
          <w:lang w:eastAsia="zh-CN"/>
        </w:rPr>
      </w:pPr>
      <w:r>
        <w:rPr>
          <w:lang w:eastAsia="zh-CN"/>
        </w:rPr>
        <w:t>dracut: FAILED:  /usr/lib/dracut/dracut-install -D /var/tmp/dracut.tlIdPu/initramfs --kerneldir /lib/modules/4.19.154/ -m virtio_gpu xen-blkfront xen-netfront virtio_blk virtio_scsi virtio_net virtio_pci virtio_ring virtio</w:t>
      </w:r>
    </w:p>
    <w:p w14:paraId="1F7758B9" w14:textId="31D8B1CE" w:rsidR="00AA7665" w:rsidRDefault="00C66E34" w:rsidP="00AA7665">
      <w:pPr>
        <w:pStyle w:val="1e"/>
      </w:pPr>
      <w:r>
        <w:rPr>
          <w:rFonts w:hint="eastAsia"/>
        </w:rPr>
        <w:t>注意：</w:t>
      </w:r>
      <w:r w:rsidR="00AA7665">
        <w:rPr>
          <w:rFonts w:hint="eastAsia"/>
        </w:rPr>
        <w:t>在最后一步“</w:t>
      </w:r>
      <w:r w:rsidR="00AA7665">
        <w:rPr>
          <w:rFonts w:hint="eastAsia"/>
        </w:rPr>
        <w:t>m</w:t>
      </w:r>
      <w:r w:rsidR="00AA7665">
        <w:t>ake install</w:t>
      </w:r>
      <w:r w:rsidR="00AA7665">
        <w:rPr>
          <w:rFonts w:hint="eastAsia"/>
        </w:rPr>
        <w:t>”时出现的错误</w:t>
      </w:r>
      <w:r w:rsidR="001A29B5">
        <w:rPr>
          <w:rFonts w:hint="eastAsia"/>
        </w:rPr>
        <w:t>在这里可以</w:t>
      </w:r>
      <w:r w:rsidR="00AA7665">
        <w:rPr>
          <w:rFonts w:hint="eastAsia"/>
        </w:rPr>
        <w:t>忽略。</w:t>
      </w:r>
    </w:p>
    <w:p w14:paraId="71AF1695" w14:textId="6FD12A8E" w:rsidR="001141E3" w:rsidRDefault="001141E3" w:rsidP="00D837EB">
      <w:pPr>
        <w:pStyle w:val="30"/>
        <w:numPr>
          <w:ilvl w:val="5"/>
          <w:numId w:val="15"/>
        </w:numPr>
        <w:tabs>
          <w:tab w:val="num" w:pos="1418"/>
        </w:tabs>
        <w:ind w:left="1620" w:right="200" w:hanging="425"/>
      </w:pPr>
      <w:r>
        <w:rPr>
          <w:rFonts w:hint="eastAsia"/>
        </w:rPr>
        <w:t>以</w:t>
      </w:r>
      <w:r>
        <w:rPr>
          <w:rFonts w:hint="eastAsia"/>
        </w:rPr>
        <w:t>VNC</w:t>
      </w:r>
      <w:r>
        <w:rPr>
          <w:rFonts w:hint="eastAsia"/>
        </w:rPr>
        <w:t>登录</w:t>
      </w:r>
      <w:r>
        <w:rPr>
          <w:rFonts w:hint="eastAsia"/>
        </w:rPr>
        <w:t>ECS</w:t>
      </w:r>
    </w:p>
    <w:p w14:paraId="465A8119" w14:textId="46DD360D" w:rsidR="001141E3" w:rsidRDefault="001141E3" w:rsidP="001141E3">
      <w:pPr>
        <w:pStyle w:val="1e"/>
      </w:pPr>
      <w:r w:rsidRPr="001141E3">
        <w:rPr>
          <w:noProof/>
        </w:rPr>
        <w:lastRenderedPageBreak/>
        <w:drawing>
          <wp:inline distT="0" distB="0" distL="0" distR="0" wp14:anchorId="2F6F68D7" wp14:editId="2702F36B">
            <wp:extent cx="5487166" cy="800212"/>
            <wp:effectExtent l="19050" t="19050" r="18415" b="1905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7166" cy="800212"/>
                    </a:xfrm>
                    <a:prstGeom prst="rect">
                      <a:avLst/>
                    </a:prstGeom>
                    <a:ln w="12700">
                      <a:solidFill>
                        <a:schemeClr val="bg1">
                          <a:lumMod val="85000"/>
                        </a:schemeClr>
                      </a:solidFill>
                    </a:ln>
                  </pic:spPr>
                </pic:pic>
              </a:graphicData>
            </a:graphic>
          </wp:inline>
        </w:drawing>
      </w:r>
    </w:p>
    <w:p w14:paraId="3F180474" w14:textId="18C45F17" w:rsidR="001141E3" w:rsidRDefault="001141E3" w:rsidP="001141E3">
      <w:pPr>
        <w:pStyle w:val="1e"/>
      </w:pPr>
      <w:r>
        <w:rPr>
          <w:rFonts w:hint="eastAsia"/>
        </w:rPr>
        <w:t>在控制台“弹性云服务器</w:t>
      </w:r>
      <w:r>
        <w:rPr>
          <w:rFonts w:hint="eastAsia"/>
        </w:rPr>
        <w:t>ECS</w:t>
      </w:r>
      <w:r>
        <w:rPr>
          <w:rFonts w:hint="eastAsia"/>
        </w:rPr>
        <w:t>”的页面中点击刚刚创建的虚拟机“</w:t>
      </w:r>
      <w:r>
        <w:rPr>
          <w:rFonts w:hint="eastAsia"/>
        </w:rPr>
        <w:t>o</w:t>
      </w:r>
      <w:r>
        <w:t>penEuler</w:t>
      </w:r>
      <w:r>
        <w:rPr>
          <w:rFonts w:hint="eastAsia"/>
        </w:rPr>
        <w:t>”的名字超链接，</w:t>
      </w:r>
      <w:r w:rsidR="004E03A7">
        <w:rPr>
          <w:rFonts w:hint="eastAsia"/>
        </w:rPr>
        <w:t>在新打开的页面中点击“远程登录”按钮：</w:t>
      </w:r>
    </w:p>
    <w:p w14:paraId="12123C32" w14:textId="0F709082" w:rsidR="004E03A7" w:rsidRDefault="004E03A7" w:rsidP="001141E3">
      <w:pPr>
        <w:pStyle w:val="1e"/>
      </w:pPr>
      <w:r>
        <w:rPr>
          <w:rFonts w:hint="eastAsia"/>
          <w:noProof/>
        </w:rPr>
        <w:drawing>
          <wp:inline distT="0" distB="0" distL="0" distR="0" wp14:anchorId="2D63188F" wp14:editId="2812D956">
            <wp:extent cx="5367131" cy="856031"/>
            <wp:effectExtent l="19050" t="19050" r="24130" b="203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0548" cy="856576"/>
                    </a:xfrm>
                    <a:prstGeom prst="rect">
                      <a:avLst/>
                    </a:prstGeom>
                    <a:noFill/>
                    <a:ln w="12700">
                      <a:solidFill>
                        <a:schemeClr val="bg1">
                          <a:lumMod val="85000"/>
                        </a:schemeClr>
                      </a:solidFill>
                    </a:ln>
                  </pic:spPr>
                </pic:pic>
              </a:graphicData>
            </a:graphic>
          </wp:inline>
        </w:drawing>
      </w:r>
    </w:p>
    <w:p w14:paraId="49201333" w14:textId="77D7B6A0" w:rsidR="004E03A7" w:rsidRDefault="004E03A7" w:rsidP="001141E3">
      <w:pPr>
        <w:pStyle w:val="1e"/>
      </w:pPr>
      <w:r>
        <w:rPr>
          <w:rFonts w:hint="eastAsia"/>
        </w:rPr>
        <w:t>然后以控制台提供的</w:t>
      </w:r>
      <w:r>
        <w:rPr>
          <w:rFonts w:hint="eastAsia"/>
        </w:rPr>
        <w:t>VNC</w:t>
      </w:r>
      <w:r>
        <w:rPr>
          <w:rFonts w:hint="eastAsia"/>
        </w:rPr>
        <w:t>方式登录：</w:t>
      </w:r>
    </w:p>
    <w:p w14:paraId="2F6EFB31" w14:textId="3859F485" w:rsidR="004E03A7" w:rsidRDefault="004E03A7" w:rsidP="001141E3">
      <w:pPr>
        <w:pStyle w:val="1e"/>
      </w:pPr>
      <w:r>
        <w:rPr>
          <w:rFonts w:hint="eastAsia"/>
          <w:noProof/>
        </w:rPr>
        <w:drawing>
          <wp:inline distT="0" distB="0" distL="0" distR="0" wp14:anchorId="1260747B" wp14:editId="770D8C2F">
            <wp:extent cx="3379305" cy="2910289"/>
            <wp:effectExtent l="19050" t="19050" r="12065" b="2349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3376" cy="2922407"/>
                    </a:xfrm>
                    <a:prstGeom prst="rect">
                      <a:avLst/>
                    </a:prstGeom>
                    <a:noFill/>
                    <a:ln w="12700">
                      <a:solidFill>
                        <a:schemeClr val="bg1">
                          <a:lumMod val="85000"/>
                        </a:schemeClr>
                      </a:solidFill>
                    </a:ln>
                  </pic:spPr>
                </pic:pic>
              </a:graphicData>
            </a:graphic>
          </wp:inline>
        </w:drawing>
      </w:r>
    </w:p>
    <w:p w14:paraId="5DC7D19F" w14:textId="7C4A96B1" w:rsidR="004E03A7" w:rsidRDefault="004E03A7" w:rsidP="001141E3">
      <w:pPr>
        <w:pStyle w:val="1e"/>
      </w:pPr>
      <w:r>
        <w:rPr>
          <w:rFonts w:hint="eastAsia"/>
        </w:rPr>
        <w:t>与以</w:t>
      </w:r>
      <w:r>
        <w:rPr>
          <w:rFonts w:hint="eastAsia"/>
        </w:rPr>
        <w:t>s</w:t>
      </w:r>
      <w:r>
        <w:t>sh</w:t>
      </w:r>
      <w:r>
        <w:rPr>
          <w:rFonts w:hint="eastAsia"/>
        </w:rPr>
        <w:t>登录一样，以</w:t>
      </w:r>
      <w:r>
        <w:rPr>
          <w:rFonts w:hint="eastAsia"/>
        </w:rPr>
        <w:t>r</w:t>
      </w:r>
      <w:r>
        <w:t>oot</w:t>
      </w:r>
      <w:r>
        <w:rPr>
          <w:rFonts w:hint="eastAsia"/>
        </w:rPr>
        <w:t>身份登录：</w:t>
      </w:r>
    </w:p>
    <w:p w14:paraId="54840C12" w14:textId="22D09F77" w:rsidR="004E03A7" w:rsidRDefault="004E03A7" w:rsidP="001141E3">
      <w:pPr>
        <w:pStyle w:val="1e"/>
      </w:pPr>
      <w:r w:rsidRPr="004E03A7">
        <w:rPr>
          <w:noProof/>
        </w:rPr>
        <w:drawing>
          <wp:inline distT="0" distB="0" distL="0" distR="0" wp14:anchorId="388254C6" wp14:editId="0D2D005F">
            <wp:extent cx="5438693" cy="2569808"/>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9096" cy="2588898"/>
                    </a:xfrm>
                    <a:prstGeom prst="rect">
                      <a:avLst/>
                    </a:prstGeom>
                  </pic:spPr>
                </pic:pic>
              </a:graphicData>
            </a:graphic>
          </wp:inline>
        </w:drawing>
      </w:r>
    </w:p>
    <w:p w14:paraId="1273F1A4" w14:textId="2B62AA93" w:rsidR="004E03A7" w:rsidRDefault="004E03A7" w:rsidP="001141E3">
      <w:pPr>
        <w:pStyle w:val="1e"/>
      </w:pPr>
      <w:r>
        <w:rPr>
          <w:rFonts w:hint="eastAsia"/>
        </w:rPr>
        <w:lastRenderedPageBreak/>
        <w:t>大部分的时间，我们仅将此作为一个监视器使用。</w:t>
      </w:r>
    </w:p>
    <w:p w14:paraId="34826E52" w14:textId="2F703269" w:rsidR="00F73C6D" w:rsidRDefault="00F73C6D" w:rsidP="00D837EB">
      <w:pPr>
        <w:pStyle w:val="30"/>
        <w:numPr>
          <w:ilvl w:val="5"/>
          <w:numId w:val="15"/>
        </w:numPr>
        <w:tabs>
          <w:tab w:val="num" w:pos="1418"/>
        </w:tabs>
        <w:ind w:left="1620" w:right="200" w:hanging="425"/>
      </w:pPr>
      <w:r>
        <w:rPr>
          <w:rFonts w:hint="eastAsia"/>
        </w:rPr>
        <w:t>重启</w:t>
      </w:r>
      <w:r w:rsidR="004E03A7">
        <w:rPr>
          <w:rFonts w:hint="eastAsia"/>
        </w:rPr>
        <w:t>系统</w:t>
      </w:r>
    </w:p>
    <w:p w14:paraId="343C2D33" w14:textId="6092474E" w:rsidR="004E03A7" w:rsidRDefault="004E03A7" w:rsidP="004E03A7">
      <w:pPr>
        <w:pStyle w:val="1e"/>
      </w:pPr>
      <w:r>
        <w:rPr>
          <w:rFonts w:hint="eastAsia"/>
        </w:rPr>
        <w:t>在</w:t>
      </w:r>
      <w:r>
        <w:rPr>
          <w:rFonts w:hint="eastAsia"/>
        </w:rPr>
        <w:t>s</w:t>
      </w:r>
      <w:r>
        <w:t>sh</w:t>
      </w:r>
      <w:r>
        <w:rPr>
          <w:rFonts w:hint="eastAsia"/>
        </w:rPr>
        <w:t>终端重启操作系统：</w:t>
      </w:r>
    </w:p>
    <w:p w14:paraId="0ACF1B6E" w14:textId="6F4E147F" w:rsidR="00F73C6D" w:rsidRDefault="00F73C6D" w:rsidP="00D04F75">
      <w:pPr>
        <w:pStyle w:val="2f2"/>
        <w:shd w:val="clear" w:color="auto" w:fill="D9D9D9" w:themeFill="background1" w:themeFillShade="D9"/>
        <w:rPr>
          <w:lang w:eastAsia="zh-CN"/>
        </w:rPr>
      </w:pPr>
      <w:r>
        <w:rPr>
          <w:lang w:eastAsia="zh-CN"/>
        </w:rPr>
        <w:t>[root@</w:t>
      </w:r>
      <w:r w:rsidR="00003003">
        <w:rPr>
          <w:lang w:eastAsia="zh-CN"/>
        </w:rPr>
        <w:t>openEuler</w:t>
      </w:r>
      <w:r>
        <w:rPr>
          <w:lang w:eastAsia="zh-CN"/>
        </w:rPr>
        <w:t xml:space="preserve"> kernel]# </w:t>
      </w:r>
      <w:r w:rsidRPr="00DB649A">
        <w:rPr>
          <w:b/>
          <w:lang w:eastAsia="zh-CN"/>
        </w:rPr>
        <w:t>reboot</w:t>
      </w:r>
    </w:p>
    <w:p w14:paraId="465C040E" w14:textId="77777777" w:rsidR="00F73C6D" w:rsidRDefault="00F73C6D" w:rsidP="00D04F75">
      <w:pPr>
        <w:pStyle w:val="30"/>
      </w:pPr>
      <w:r>
        <w:rPr>
          <w:rFonts w:hint="eastAsia"/>
        </w:rPr>
        <w:t>登录并验证</w:t>
      </w:r>
    </w:p>
    <w:p w14:paraId="5319089C" w14:textId="3774B13A" w:rsidR="00F73C6D" w:rsidRDefault="00DF1A87" w:rsidP="00F73C6D">
      <w:pPr>
        <w:pStyle w:val="1e"/>
      </w:pPr>
      <w:r>
        <w:rPr>
          <w:rFonts w:hint="eastAsia"/>
        </w:rPr>
        <w:t>在</w:t>
      </w:r>
      <w:r>
        <w:rPr>
          <w:rFonts w:hint="eastAsia"/>
        </w:rPr>
        <w:t>VNC</w:t>
      </w:r>
      <w:r>
        <w:rPr>
          <w:rFonts w:hint="eastAsia"/>
        </w:rPr>
        <w:t>窗口中选择以新编译出来的内核启动系统：</w:t>
      </w:r>
    </w:p>
    <w:p w14:paraId="6FDA6C4C" w14:textId="143D620A" w:rsidR="00DF1A87" w:rsidRDefault="00DF1A87" w:rsidP="00F73C6D">
      <w:pPr>
        <w:pStyle w:val="1e"/>
      </w:pPr>
      <w:r w:rsidRPr="00DF1A87">
        <w:rPr>
          <w:noProof/>
        </w:rPr>
        <w:drawing>
          <wp:inline distT="0" distB="0" distL="0" distR="0" wp14:anchorId="11E6E1CB" wp14:editId="37D2E4F1">
            <wp:extent cx="5454595" cy="3174047"/>
            <wp:effectExtent l="0" t="0" r="0" b="762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2903" cy="3190520"/>
                    </a:xfrm>
                    <a:prstGeom prst="rect">
                      <a:avLst/>
                    </a:prstGeom>
                  </pic:spPr>
                </pic:pic>
              </a:graphicData>
            </a:graphic>
          </wp:inline>
        </w:drawing>
      </w:r>
    </w:p>
    <w:p w14:paraId="12BFD464" w14:textId="5D0186EE" w:rsidR="00DF1A87" w:rsidRDefault="00DF1A87" w:rsidP="00F73C6D">
      <w:pPr>
        <w:pStyle w:val="1e"/>
      </w:pPr>
      <w:r>
        <w:rPr>
          <w:rFonts w:hint="eastAsia"/>
        </w:rPr>
        <w:t>在这里新编译出来的内核版本为</w:t>
      </w:r>
      <w:r>
        <w:rPr>
          <w:rFonts w:hint="eastAsia"/>
        </w:rPr>
        <w:t>4</w:t>
      </w:r>
      <w:r>
        <w:t>.19.154</w:t>
      </w:r>
      <w:r>
        <w:t>。</w:t>
      </w:r>
      <w:r>
        <w:rPr>
          <w:rFonts w:hint="eastAsia"/>
        </w:rPr>
        <w:t>您的子版本号可能与此不一样。</w:t>
      </w:r>
    </w:p>
    <w:p w14:paraId="026C3300" w14:textId="0A735FF2" w:rsidR="00F73C6D" w:rsidRDefault="00B042E9" w:rsidP="00D837EB">
      <w:pPr>
        <w:pStyle w:val="30"/>
        <w:numPr>
          <w:ilvl w:val="5"/>
          <w:numId w:val="15"/>
        </w:numPr>
        <w:tabs>
          <w:tab w:val="num" w:pos="1418"/>
        </w:tabs>
        <w:ind w:left="1620" w:right="200" w:hanging="425"/>
      </w:pPr>
      <w:r>
        <w:rPr>
          <w:rFonts w:hint="eastAsia"/>
        </w:rPr>
        <w:t>登录系统并</w:t>
      </w:r>
      <w:r w:rsidR="00F73C6D">
        <w:rPr>
          <w:rFonts w:hint="eastAsia"/>
        </w:rPr>
        <w:t>查看版本</w:t>
      </w:r>
    </w:p>
    <w:p w14:paraId="073479A6" w14:textId="3AD3D862" w:rsidR="00B042E9" w:rsidRDefault="00B042E9" w:rsidP="00B042E9">
      <w:pPr>
        <w:pStyle w:val="1e"/>
      </w:pPr>
      <w:r>
        <w:rPr>
          <w:rFonts w:hint="eastAsia"/>
        </w:rPr>
        <w:t>请以</w:t>
      </w:r>
      <w:r>
        <w:rPr>
          <w:rFonts w:hint="eastAsia"/>
        </w:rPr>
        <w:t>VNC</w:t>
      </w:r>
      <w:r>
        <w:rPr>
          <w:rFonts w:hint="eastAsia"/>
        </w:rPr>
        <w:t>和</w:t>
      </w:r>
      <w:r>
        <w:rPr>
          <w:rFonts w:hint="eastAsia"/>
        </w:rPr>
        <w:t>s</w:t>
      </w:r>
      <w:r>
        <w:t>sh</w:t>
      </w:r>
      <w:r>
        <w:rPr>
          <w:rFonts w:hint="eastAsia"/>
        </w:rPr>
        <w:t>终端登录系统，并在其中之一查看内核版本：</w:t>
      </w:r>
    </w:p>
    <w:p w14:paraId="0BED30D0" w14:textId="75890359" w:rsidR="00F73C6D" w:rsidRPr="00DB649A" w:rsidRDefault="00F73C6D" w:rsidP="00DB649A">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B649A">
        <w:rPr>
          <w:b/>
          <w:lang w:eastAsia="zh-CN"/>
        </w:rPr>
        <w:t>uname -r</w:t>
      </w:r>
    </w:p>
    <w:p w14:paraId="25765CAE" w14:textId="4AF60A11" w:rsidR="00F73C6D" w:rsidRDefault="00F73C6D" w:rsidP="00DB649A">
      <w:pPr>
        <w:pStyle w:val="2f2"/>
        <w:shd w:val="clear" w:color="auto" w:fill="D9D9D9" w:themeFill="background1" w:themeFillShade="D9"/>
        <w:rPr>
          <w:lang w:eastAsia="zh-CN"/>
        </w:rPr>
      </w:pPr>
      <w:r>
        <w:rPr>
          <w:lang w:eastAsia="zh-CN"/>
        </w:rPr>
        <w:t>4.19.15</w:t>
      </w:r>
      <w:r w:rsidR="00B042E9">
        <w:rPr>
          <w:lang w:eastAsia="zh-CN"/>
        </w:rPr>
        <w:t>4</w:t>
      </w:r>
    </w:p>
    <w:p w14:paraId="48CE43C3" w14:textId="2BC3B9B5" w:rsidR="00F73C6D" w:rsidRDefault="00B042E9" w:rsidP="00F73C6D">
      <w:pPr>
        <w:pStyle w:val="1e"/>
      </w:pPr>
      <w:r>
        <w:rPr>
          <w:rFonts w:hint="eastAsia"/>
        </w:rPr>
        <w:t>可以看出</w:t>
      </w:r>
      <w:r w:rsidR="00F73C6D">
        <w:rPr>
          <w:rFonts w:hint="eastAsia"/>
        </w:rPr>
        <w:t>内核版本已更新。</w:t>
      </w:r>
    </w:p>
    <w:p w14:paraId="2C0A6226" w14:textId="77777777" w:rsidR="00F73C6D" w:rsidRDefault="00F73C6D" w:rsidP="00F73C6D">
      <w:pPr>
        <w:pStyle w:val="3"/>
      </w:pPr>
      <w:bookmarkStart w:id="37" w:name="_Toc57042909"/>
      <w:r>
        <w:t>Hello, world!</w:t>
      </w:r>
      <w:bookmarkEnd w:id="37"/>
    </w:p>
    <w:p w14:paraId="239AB2B0" w14:textId="512F8CA2" w:rsidR="00DB649A" w:rsidRDefault="00DB649A"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tasks_k/1/task3</w:t>
      </w:r>
      <w:r>
        <w:rPr>
          <w:rFonts w:hint="eastAsia"/>
        </w:rPr>
        <w:t>目录下。</w:t>
      </w:r>
    </w:p>
    <w:p w14:paraId="00C5DAA4" w14:textId="04F9C3DE" w:rsidR="00DB649A" w:rsidRDefault="00DB649A" w:rsidP="00DB649A">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Pr>
          <w:b/>
          <w:lang w:eastAsia="zh-CN"/>
        </w:rPr>
        <w:t>cd tasks_k/1/task3</w:t>
      </w:r>
    </w:p>
    <w:p w14:paraId="41616ABE" w14:textId="1940DDCE" w:rsidR="00DB649A" w:rsidRDefault="00DB649A" w:rsidP="00DB649A">
      <w:pPr>
        <w:pStyle w:val="2f2"/>
        <w:shd w:val="clear" w:color="auto" w:fill="D9D9D9" w:themeFill="background1" w:themeFillShade="D9"/>
        <w:rPr>
          <w:lang w:eastAsia="zh-CN"/>
        </w:rPr>
      </w:pPr>
      <w:r>
        <w:rPr>
          <w:lang w:eastAsia="zh-CN"/>
        </w:rPr>
        <w:t>[root@</w:t>
      </w:r>
      <w:r w:rsidR="00003003">
        <w:rPr>
          <w:lang w:eastAsia="zh-CN"/>
        </w:rPr>
        <w:t>openEuler</w:t>
      </w:r>
      <w:r>
        <w:rPr>
          <w:lang w:eastAsia="zh-CN"/>
        </w:rPr>
        <w:t xml:space="preserve"> task1]# </w:t>
      </w:r>
      <w:r>
        <w:rPr>
          <w:b/>
          <w:lang w:eastAsia="zh-CN"/>
        </w:rPr>
        <w:t>ls</w:t>
      </w:r>
    </w:p>
    <w:p w14:paraId="5148D876" w14:textId="5AB265DE" w:rsidR="00DB649A" w:rsidRDefault="00DB649A" w:rsidP="00DB649A">
      <w:pPr>
        <w:pStyle w:val="2f2"/>
        <w:shd w:val="clear" w:color="auto" w:fill="D9D9D9" w:themeFill="background1" w:themeFillShade="D9"/>
        <w:rPr>
          <w:lang w:eastAsia="zh-CN"/>
        </w:rPr>
      </w:pPr>
      <w:r>
        <w:rPr>
          <w:rFonts w:hint="eastAsia"/>
          <w:lang w:eastAsia="zh-CN"/>
        </w:rPr>
        <w:t>helloworld</w:t>
      </w:r>
      <w:r>
        <w:rPr>
          <w:lang w:eastAsia="zh-CN"/>
        </w:rPr>
        <w:t>.c  Makefile</w:t>
      </w:r>
    </w:p>
    <w:p w14:paraId="73AAD31D" w14:textId="77777777" w:rsidR="007E6AC9" w:rsidRDefault="007E6AC9" w:rsidP="007E6AC9">
      <w:pPr>
        <w:pStyle w:val="1e"/>
      </w:pPr>
      <w:r>
        <w:object w:dxaOrig="1534" w:dyaOrig="997" w14:anchorId="7B71F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35" o:title=""/>
          </v:shape>
          <o:OLEObject Type="Embed" ProgID="Package" ShapeID="_x0000_i1025" DrawAspect="Icon" ObjectID="_1681738178" r:id="rId36"/>
        </w:object>
      </w:r>
    </w:p>
    <w:p w14:paraId="5D89DD22" w14:textId="155EE404" w:rsidR="007E6AC9" w:rsidRDefault="007E6AC9" w:rsidP="007E6AC9">
      <w:pPr>
        <w:pStyle w:val="1e"/>
      </w:pPr>
      <w:r>
        <w:rPr>
          <w:rFonts w:hint="eastAsia"/>
        </w:rPr>
        <w:t>实验中的源文件可以参考以上压缩包中内容</w:t>
      </w:r>
      <w:r w:rsidR="00F055C4">
        <w:rPr>
          <w:rFonts w:hint="eastAsia"/>
        </w:rPr>
        <w:t>（您可以用</w:t>
      </w:r>
      <w:r w:rsidR="00F055C4">
        <w:rPr>
          <w:rFonts w:hint="eastAsia"/>
        </w:rPr>
        <w:t>s</w:t>
      </w:r>
      <w:r w:rsidR="00F055C4">
        <w:t>cp</w:t>
      </w:r>
      <w:r w:rsidR="00F055C4">
        <w:rPr>
          <w:rFonts w:hint="eastAsia"/>
        </w:rPr>
        <w:t>命令将其上传到</w:t>
      </w:r>
      <w:r w:rsidR="00F055C4">
        <w:rPr>
          <w:rFonts w:hint="eastAsia"/>
        </w:rPr>
        <w:t>ECS</w:t>
      </w:r>
      <w:r w:rsidR="00F055C4">
        <w:rPr>
          <w:rFonts w:hint="eastAsia"/>
        </w:rPr>
        <w:t>）</w:t>
      </w:r>
      <w:r>
        <w:rPr>
          <w:rFonts w:hint="eastAsia"/>
        </w:rPr>
        <w:t>。</w:t>
      </w:r>
    </w:p>
    <w:p w14:paraId="72A4F936" w14:textId="77777777" w:rsidR="00DB649A" w:rsidRDefault="00DB649A" w:rsidP="00D837EB">
      <w:pPr>
        <w:pStyle w:val="30"/>
        <w:numPr>
          <w:ilvl w:val="5"/>
          <w:numId w:val="15"/>
        </w:numPr>
        <w:tabs>
          <w:tab w:val="num" w:pos="1418"/>
        </w:tabs>
        <w:ind w:left="1620" w:right="200" w:hanging="425"/>
      </w:pPr>
      <w:r>
        <w:rPr>
          <w:rFonts w:hint="eastAsia"/>
        </w:rPr>
        <w:t>编译源文件</w:t>
      </w:r>
    </w:p>
    <w:p w14:paraId="51DB380B" w14:textId="79A54CE5" w:rsidR="00D71034" w:rsidRDefault="00D71034" w:rsidP="00D71034">
      <w:pPr>
        <w:pStyle w:val="2f2"/>
        <w:shd w:val="clear" w:color="auto" w:fill="D9D9D9" w:themeFill="background1" w:themeFillShade="D9"/>
        <w:rPr>
          <w:lang w:eastAsia="zh-CN"/>
        </w:rPr>
      </w:pPr>
      <w:r>
        <w:rPr>
          <w:lang w:eastAsia="zh-CN"/>
        </w:rPr>
        <w:t xml:space="preserve">[root@openEuler task3]# </w:t>
      </w:r>
      <w:r w:rsidRPr="00D71034">
        <w:rPr>
          <w:b/>
          <w:lang w:eastAsia="zh-CN"/>
        </w:rPr>
        <w:t>make</w:t>
      </w:r>
    </w:p>
    <w:p w14:paraId="6201E46C" w14:textId="77777777" w:rsidR="00D71034" w:rsidRDefault="00D71034" w:rsidP="00D71034">
      <w:pPr>
        <w:pStyle w:val="2f2"/>
        <w:shd w:val="clear" w:color="auto" w:fill="D9D9D9" w:themeFill="background1" w:themeFillShade="D9"/>
        <w:rPr>
          <w:lang w:eastAsia="zh-CN"/>
        </w:rPr>
      </w:pPr>
      <w:r>
        <w:rPr>
          <w:lang w:eastAsia="zh-CN"/>
        </w:rPr>
        <w:t>make -C /root/kernel M=/root/tasks_k/1/task3 modules</w:t>
      </w:r>
    </w:p>
    <w:p w14:paraId="7DA4E8AF" w14:textId="77777777" w:rsidR="00D71034" w:rsidRDefault="00D71034" w:rsidP="00D71034">
      <w:pPr>
        <w:pStyle w:val="2f2"/>
        <w:shd w:val="clear" w:color="auto" w:fill="D9D9D9" w:themeFill="background1" w:themeFillShade="D9"/>
        <w:rPr>
          <w:lang w:eastAsia="zh-CN"/>
        </w:rPr>
      </w:pPr>
      <w:r>
        <w:rPr>
          <w:lang w:eastAsia="zh-CN"/>
        </w:rPr>
        <w:t>make[1]: Entering directory '/root/kernel'</w:t>
      </w:r>
    </w:p>
    <w:p w14:paraId="3A7F7F88" w14:textId="77777777" w:rsidR="00D71034" w:rsidRDefault="00D71034" w:rsidP="00D71034">
      <w:pPr>
        <w:pStyle w:val="2f2"/>
        <w:shd w:val="clear" w:color="auto" w:fill="D9D9D9" w:themeFill="background1" w:themeFillShade="D9"/>
        <w:rPr>
          <w:lang w:eastAsia="zh-CN"/>
        </w:rPr>
      </w:pPr>
      <w:r>
        <w:rPr>
          <w:lang w:eastAsia="zh-CN"/>
        </w:rPr>
        <w:t xml:space="preserve">  CC [M]  /root/tasks_k/1/task3/helloworld.o</w:t>
      </w:r>
    </w:p>
    <w:p w14:paraId="484C44EB" w14:textId="77777777" w:rsidR="00D71034" w:rsidRDefault="00D71034" w:rsidP="00D71034">
      <w:pPr>
        <w:pStyle w:val="2f2"/>
        <w:shd w:val="clear" w:color="auto" w:fill="D9D9D9" w:themeFill="background1" w:themeFillShade="D9"/>
        <w:rPr>
          <w:lang w:eastAsia="zh-CN"/>
        </w:rPr>
      </w:pPr>
      <w:r>
        <w:rPr>
          <w:lang w:eastAsia="zh-CN"/>
        </w:rPr>
        <w:t xml:space="preserve">  Building modules, stage 2.</w:t>
      </w:r>
    </w:p>
    <w:p w14:paraId="30FCD446" w14:textId="77777777" w:rsidR="00D71034" w:rsidRDefault="00D71034" w:rsidP="00D71034">
      <w:pPr>
        <w:pStyle w:val="2f2"/>
        <w:shd w:val="clear" w:color="auto" w:fill="D9D9D9" w:themeFill="background1" w:themeFillShade="D9"/>
        <w:rPr>
          <w:lang w:eastAsia="zh-CN"/>
        </w:rPr>
      </w:pPr>
      <w:r>
        <w:rPr>
          <w:lang w:eastAsia="zh-CN"/>
        </w:rPr>
        <w:t xml:space="preserve">  MODPOST 1 modules</w:t>
      </w:r>
    </w:p>
    <w:p w14:paraId="6E68404B" w14:textId="77777777" w:rsidR="00D71034" w:rsidRDefault="00D71034" w:rsidP="00D71034">
      <w:pPr>
        <w:pStyle w:val="2f2"/>
        <w:shd w:val="clear" w:color="auto" w:fill="D9D9D9" w:themeFill="background1" w:themeFillShade="D9"/>
        <w:rPr>
          <w:lang w:eastAsia="zh-CN"/>
        </w:rPr>
      </w:pPr>
      <w:r>
        <w:rPr>
          <w:lang w:eastAsia="zh-CN"/>
        </w:rPr>
        <w:t xml:space="preserve">  CC      /root/tasks_k/1/task3/helloworld.mod.o</w:t>
      </w:r>
    </w:p>
    <w:p w14:paraId="3077664C" w14:textId="77777777" w:rsidR="00D71034" w:rsidRDefault="00D71034" w:rsidP="00D71034">
      <w:pPr>
        <w:pStyle w:val="2f2"/>
        <w:shd w:val="clear" w:color="auto" w:fill="D9D9D9" w:themeFill="background1" w:themeFillShade="D9"/>
        <w:rPr>
          <w:lang w:eastAsia="zh-CN"/>
        </w:rPr>
      </w:pPr>
      <w:r>
        <w:rPr>
          <w:lang w:eastAsia="zh-CN"/>
        </w:rPr>
        <w:t xml:space="preserve">  LD [M]  /root/tasks_k/1/task3/helloworld.ko</w:t>
      </w:r>
    </w:p>
    <w:p w14:paraId="18276261" w14:textId="6F9C3E8F" w:rsidR="00D71034" w:rsidRDefault="00D71034" w:rsidP="00D71034">
      <w:pPr>
        <w:pStyle w:val="2f2"/>
        <w:shd w:val="clear" w:color="auto" w:fill="D9D9D9" w:themeFill="background1" w:themeFillShade="D9"/>
        <w:rPr>
          <w:lang w:eastAsia="zh-CN"/>
        </w:rPr>
      </w:pPr>
      <w:r>
        <w:rPr>
          <w:lang w:eastAsia="zh-CN"/>
        </w:rPr>
        <w:t>make[1]: Leaving directory '/root/kernel'</w:t>
      </w:r>
    </w:p>
    <w:p w14:paraId="3716F5BB" w14:textId="77777777" w:rsidR="00DB649A" w:rsidRDefault="00DB649A" w:rsidP="00D837EB">
      <w:pPr>
        <w:pStyle w:val="30"/>
        <w:numPr>
          <w:ilvl w:val="5"/>
          <w:numId w:val="15"/>
        </w:numPr>
        <w:tabs>
          <w:tab w:val="num" w:pos="1418"/>
        </w:tabs>
        <w:ind w:left="1620" w:right="200" w:hanging="425"/>
      </w:pPr>
      <w:r>
        <w:rPr>
          <w:rFonts w:hint="eastAsia"/>
        </w:rPr>
        <w:t>加载编译完成的内核模块，并查看加载结果。</w:t>
      </w:r>
    </w:p>
    <w:p w14:paraId="0F2686A1" w14:textId="3D21E574" w:rsidR="00DB649A" w:rsidRPr="00DB649A" w:rsidRDefault="00DB649A" w:rsidP="00DB649A">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task3]# </w:t>
      </w:r>
      <w:r w:rsidRPr="00DB649A">
        <w:rPr>
          <w:b/>
          <w:lang w:eastAsia="zh-CN"/>
        </w:rPr>
        <w:t>insmod helloworld.ko</w:t>
      </w:r>
    </w:p>
    <w:p w14:paraId="540781D0" w14:textId="530AE5F1" w:rsidR="00DB649A" w:rsidRPr="00DB649A" w:rsidRDefault="00DB649A" w:rsidP="00DB649A">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task3]# </w:t>
      </w:r>
      <w:r w:rsidRPr="00DB649A">
        <w:rPr>
          <w:b/>
          <w:lang w:eastAsia="zh-CN"/>
        </w:rPr>
        <w:t>lsmod | grep helloworld</w:t>
      </w:r>
    </w:p>
    <w:p w14:paraId="3F0BFE2A" w14:textId="77777777" w:rsidR="00DB649A" w:rsidRDefault="00DB649A" w:rsidP="00DB649A">
      <w:pPr>
        <w:pStyle w:val="2f2"/>
        <w:shd w:val="clear" w:color="auto" w:fill="D9D9D9" w:themeFill="background1" w:themeFillShade="D9"/>
        <w:rPr>
          <w:lang w:eastAsia="zh-CN"/>
        </w:rPr>
      </w:pPr>
      <w:r>
        <w:rPr>
          <w:lang w:eastAsia="zh-CN"/>
        </w:rPr>
        <w:t>helloworld            262144  0</w:t>
      </w:r>
    </w:p>
    <w:p w14:paraId="132D4593" w14:textId="77777777" w:rsidR="00DB649A" w:rsidRDefault="00DB649A" w:rsidP="00D837EB">
      <w:pPr>
        <w:pStyle w:val="30"/>
        <w:numPr>
          <w:ilvl w:val="5"/>
          <w:numId w:val="15"/>
        </w:numPr>
        <w:tabs>
          <w:tab w:val="num" w:pos="1418"/>
        </w:tabs>
        <w:ind w:left="1620" w:right="200" w:hanging="425"/>
      </w:pPr>
      <w:r>
        <w:rPr>
          <w:rFonts w:hint="eastAsia"/>
        </w:rPr>
        <w:t>卸载内核模块，并查看结果。</w:t>
      </w:r>
    </w:p>
    <w:p w14:paraId="4D8A25FD" w14:textId="59A45C35" w:rsidR="00DB649A" w:rsidRPr="00DB649A" w:rsidRDefault="00DB649A" w:rsidP="00DB649A">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task3]# </w:t>
      </w:r>
      <w:r w:rsidRPr="00DB649A">
        <w:rPr>
          <w:b/>
          <w:lang w:eastAsia="zh-CN"/>
        </w:rPr>
        <w:t>rmmod helloworld</w:t>
      </w:r>
    </w:p>
    <w:p w14:paraId="47E04921" w14:textId="41764A98" w:rsidR="00DB649A" w:rsidRPr="00DB649A" w:rsidRDefault="00DB649A" w:rsidP="00DB649A">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task3]# </w:t>
      </w:r>
      <w:r w:rsidRPr="00DB649A">
        <w:rPr>
          <w:b/>
          <w:lang w:eastAsia="zh-CN"/>
        </w:rPr>
        <w:t>dmesg | tail -n</w:t>
      </w:r>
      <w:r w:rsidR="00D71034">
        <w:rPr>
          <w:b/>
          <w:lang w:eastAsia="zh-CN"/>
        </w:rPr>
        <w:t>5</w:t>
      </w:r>
    </w:p>
    <w:p w14:paraId="7CD3928F" w14:textId="77777777" w:rsidR="00D71034" w:rsidRDefault="00D71034" w:rsidP="00D71034">
      <w:pPr>
        <w:pStyle w:val="2f2"/>
        <w:shd w:val="clear" w:color="auto" w:fill="D9D9D9" w:themeFill="background1" w:themeFillShade="D9"/>
        <w:rPr>
          <w:lang w:eastAsia="zh-CN"/>
        </w:rPr>
      </w:pPr>
      <w:r>
        <w:rPr>
          <w:lang w:eastAsia="zh-CN"/>
        </w:rPr>
        <w:t>[  708.247970] helloworld: loading out-of-tree module taints kernel.</w:t>
      </w:r>
    </w:p>
    <w:p w14:paraId="5BAA69C4" w14:textId="77777777" w:rsidR="00D71034" w:rsidRDefault="00D71034" w:rsidP="00D71034">
      <w:pPr>
        <w:pStyle w:val="2f2"/>
        <w:shd w:val="clear" w:color="auto" w:fill="D9D9D9" w:themeFill="background1" w:themeFillShade="D9"/>
        <w:rPr>
          <w:lang w:eastAsia="zh-CN"/>
        </w:rPr>
      </w:pPr>
      <w:r>
        <w:rPr>
          <w:lang w:eastAsia="zh-CN"/>
        </w:rPr>
        <w:t>[  708.248513] helloworld: module verification failed: signature and/or required key missing - tainting kernel</w:t>
      </w:r>
    </w:p>
    <w:p w14:paraId="33A85ABF" w14:textId="77777777" w:rsidR="00D71034" w:rsidRDefault="00D71034" w:rsidP="00D71034">
      <w:pPr>
        <w:pStyle w:val="2f2"/>
        <w:shd w:val="clear" w:color="auto" w:fill="D9D9D9" w:themeFill="background1" w:themeFillShade="D9"/>
        <w:rPr>
          <w:lang w:eastAsia="zh-CN"/>
        </w:rPr>
      </w:pPr>
      <w:r>
        <w:rPr>
          <w:lang w:eastAsia="zh-CN"/>
        </w:rPr>
        <w:t>[  708.249859] hello_init</w:t>
      </w:r>
    </w:p>
    <w:p w14:paraId="5CAE235B" w14:textId="77777777" w:rsidR="00D71034" w:rsidRDefault="00D71034" w:rsidP="00D71034">
      <w:pPr>
        <w:pStyle w:val="2f2"/>
        <w:shd w:val="clear" w:color="auto" w:fill="D9D9D9" w:themeFill="background1" w:themeFillShade="D9"/>
        <w:rPr>
          <w:lang w:eastAsia="zh-CN"/>
        </w:rPr>
      </w:pPr>
      <w:r>
        <w:rPr>
          <w:lang w:eastAsia="zh-CN"/>
        </w:rPr>
        <w:t>[  708.250043] Hello, world!</w:t>
      </w:r>
    </w:p>
    <w:p w14:paraId="62197A81" w14:textId="54ADE1F3" w:rsidR="00DB649A" w:rsidRDefault="00D71034" w:rsidP="00DB649A">
      <w:pPr>
        <w:pStyle w:val="2f2"/>
        <w:shd w:val="clear" w:color="auto" w:fill="D9D9D9" w:themeFill="background1" w:themeFillShade="D9"/>
        <w:rPr>
          <w:lang w:eastAsia="zh-CN"/>
        </w:rPr>
      </w:pPr>
      <w:r>
        <w:rPr>
          <w:lang w:eastAsia="zh-CN"/>
        </w:rPr>
        <w:t>[  747.518247] hello_exit</w:t>
      </w:r>
    </w:p>
    <w:p w14:paraId="2DC1FBDF" w14:textId="08576CD0" w:rsidR="00D71034" w:rsidRDefault="00D71034" w:rsidP="00D71034">
      <w:pPr>
        <w:pStyle w:val="1e"/>
      </w:pPr>
      <w:r>
        <w:rPr>
          <w:rFonts w:hint="eastAsia"/>
        </w:rPr>
        <w:t>您在</w:t>
      </w:r>
      <w:r>
        <w:rPr>
          <w:rFonts w:hint="eastAsia"/>
        </w:rPr>
        <w:t>VNC</w:t>
      </w:r>
      <w:r>
        <w:rPr>
          <w:rFonts w:hint="eastAsia"/>
        </w:rPr>
        <w:t>窗口中也会看到同样的结果。</w:t>
      </w:r>
    </w:p>
    <w:p w14:paraId="1CF610C7" w14:textId="77D79EFD" w:rsidR="00D71034" w:rsidRDefault="00CE2891" w:rsidP="00D71034">
      <w:pPr>
        <w:pStyle w:val="1e"/>
      </w:pPr>
      <w:r>
        <w:rPr>
          <w:rFonts w:hint="eastAsia"/>
        </w:rPr>
        <w:t>（</w:t>
      </w:r>
      <w:r w:rsidR="00D71034">
        <w:rPr>
          <w:rFonts w:hint="eastAsia"/>
        </w:rPr>
        <w:t>在这里，请忽略掉最开始</w:t>
      </w:r>
      <w:r>
        <w:rPr>
          <w:rFonts w:hint="eastAsia"/>
        </w:rPr>
        <w:t>安装模块时出现</w:t>
      </w:r>
      <w:r w:rsidR="00D71034">
        <w:rPr>
          <w:rFonts w:hint="eastAsia"/>
        </w:rPr>
        <w:t>的两行错误提示信息。</w:t>
      </w:r>
      <w:r>
        <w:rPr>
          <w:rFonts w:hint="eastAsia"/>
        </w:rPr>
        <w:t>）</w:t>
      </w:r>
    </w:p>
    <w:p w14:paraId="4189E14E" w14:textId="4B4C7155" w:rsidR="00F73C6D" w:rsidRDefault="00F73C6D" w:rsidP="00D837EB">
      <w:pPr>
        <w:pStyle w:val="30"/>
        <w:numPr>
          <w:ilvl w:val="5"/>
          <w:numId w:val="15"/>
        </w:numPr>
        <w:tabs>
          <w:tab w:val="num" w:pos="1418"/>
        </w:tabs>
        <w:ind w:left="1620" w:right="200" w:hanging="425"/>
      </w:pPr>
      <w:r>
        <w:rPr>
          <w:rFonts w:hint="eastAsia"/>
        </w:rPr>
        <w:t>在虚拟机</w:t>
      </w:r>
      <w:r w:rsidR="004F6E46">
        <w:rPr>
          <w:rFonts w:hint="eastAsia"/>
        </w:rPr>
        <w:t>和</w:t>
      </w:r>
      <w:r w:rsidR="004F6E46">
        <w:rPr>
          <w:rFonts w:hint="eastAsia"/>
        </w:rPr>
        <w:t>VNC</w:t>
      </w:r>
      <w:r w:rsidR="004F6E46">
        <w:rPr>
          <w:rFonts w:hint="eastAsia"/>
        </w:rPr>
        <w:t>窗口</w:t>
      </w:r>
      <w:r>
        <w:rPr>
          <w:rFonts w:hint="eastAsia"/>
        </w:rPr>
        <w:t>中退出登录</w:t>
      </w:r>
    </w:p>
    <w:p w14:paraId="619555B6" w14:textId="654A3E12" w:rsidR="00F73C6D" w:rsidRPr="00DB649A" w:rsidRDefault="00F73C6D" w:rsidP="00DB649A">
      <w:pPr>
        <w:pStyle w:val="2f2"/>
        <w:shd w:val="clear" w:color="auto" w:fill="D9D9D9" w:themeFill="background1" w:themeFillShade="D9"/>
        <w:rPr>
          <w:b/>
          <w:lang w:eastAsia="zh-CN"/>
        </w:rPr>
      </w:pPr>
      <w:r>
        <w:rPr>
          <w:lang w:eastAsia="zh-CN"/>
        </w:rPr>
        <w:t>[root@</w:t>
      </w:r>
      <w:r w:rsidR="00003003">
        <w:rPr>
          <w:lang w:eastAsia="zh-CN"/>
        </w:rPr>
        <w:t>openEuler</w:t>
      </w:r>
      <w:r>
        <w:rPr>
          <w:lang w:eastAsia="zh-CN"/>
        </w:rPr>
        <w:t xml:space="preserve"> ~]# </w:t>
      </w:r>
      <w:r w:rsidRPr="00DB649A">
        <w:rPr>
          <w:b/>
          <w:lang w:eastAsia="zh-CN"/>
        </w:rPr>
        <w:t>exit</w:t>
      </w:r>
    </w:p>
    <w:p w14:paraId="3684E6FF" w14:textId="1A28E5C9" w:rsidR="00F73C6D" w:rsidRDefault="00F73C6D" w:rsidP="00F73C6D">
      <w:pPr>
        <w:pStyle w:val="1e"/>
      </w:pPr>
      <w:r>
        <w:rPr>
          <w:rFonts w:hint="eastAsia"/>
        </w:rPr>
        <w:t>注意：一般情况下不要</w:t>
      </w:r>
      <w:r>
        <w:t>shutdown</w:t>
      </w:r>
      <w:r>
        <w:rPr>
          <w:rFonts w:hint="eastAsia"/>
        </w:rPr>
        <w:t>虚拟机，若</w:t>
      </w:r>
      <w:r>
        <w:t>shutdown</w:t>
      </w:r>
      <w:r>
        <w:rPr>
          <w:rFonts w:hint="eastAsia"/>
        </w:rPr>
        <w:t>了虚拟机，需要联系实验管理员重启该虚拟机。</w:t>
      </w:r>
    </w:p>
    <w:p w14:paraId="14D9BB06" w14:textId="1BD6DA8D" w:rsidR="00F73C6D" w:rsidRDefault="00F73C6D" w:rsidP="00D837EB">
      <w:pPr>
        <w:pStyle w:val="30"/>
        <w:numPr>
          <w:ilvl w:val="5"/>
          <w:numId w:val="15"/>
        </w:numPr>
        <w:tabs>
          <w:tab w:val="clear" w:pos="1701"/>
          <w:tab w:val="num" w:pos="1418"/>
        </w:tabs>
        <w:ind w:left="1620" w:right="200" w:hanging="425"/>
      </w:pPr>
      <w:r>
        <w:rPr>
          <w:rFonts w:hint="eastAsia"/>
        </w:rPr>
        <w:t>关闭</w:t>
      </w:r>
      <w:r>
        <w:t>VNC</w:t>
      </w:r>
      <w:r>
        <w:rPr>
          <w:rFonts w:hint="eastAsia"/>
        </w:rPr>
        <w:t>客户端</w:t>
      </w:r>
      <w:r w:rsidR="004F6E46">
        <w:rPr>
          <w:rFonts w:hint="eastAsia"/>
        </w:rPr>
        <w:t>页面</w:t>
      </w:r>
    </w:p>
    <w:p w14:paraId="1DC344BC" w14:textId="0D8E77BE" w:rsidR="004F6E46" w:rsidRDefault="004F6E46" w:rsidP="004F6E46">
      <w:pPr>
        <w:pStyle w:val="2"/>
      </w:pPr>
      <w:bookmarkStart w:id="38" w:name="_Toc57042910"/>
      <w:r>
        <w:rPr>
          <w:rFonts w:hint="eastAsia"/>
          <w:lang w:eastAsia="zh-CN"/>
        </w:rPr>
        <w:lastRenderedPageBreak/>
        <w:t>云环境资源清理</w:t>
      </w:r>
      <w:bookmarkEnd w:id="38"/>
    </w:p>
    <w:p w14:paraId="1F1330D6" w14:textId="3F3D5E86" w:rsidR="004F6E46" w:rsidRDefault="004F6E46" w:rsidP="004F6E46">
      <w:pPr>
        <w:pStyle w:val="3"/>
      </w:pPr>
      <w:bookmarkStart w:id="39" w:name="_Toc57042911"/>
      <w:r>
        <w:rPr>
          <w:rFonts w:hint="eastAsia"/>
        </w:rPr>
        <w:t>ECS</w:t>
      </w:r>
      <w:r>
        <w:rPr>
          <w:rFonts w:hint="eastAsia"/>
        </w:rPr>
        <w:t>关机</w:t>
      </w:r>
      <w:bookmarkEnd w:id="39"/>
    </w:p>
    <w:p w14:paraId="6730A29B" w14:textId="0D170BD6" w:rsidR="004F6E46" w:rsidRDefault="004F6E46" w:rsidP="00F73C6D">
      <w:pPr>
        <w:pStyle w:val="1e"/>
      </w:pPr>
      <w:r>
        <w:rPr>
          <w:rFonts w:hint="eastAsia"/>
        </w:rPr>
        <w:t>当所实验完成后，应该对</w:t>
      </w:r>
      <w:r>
        <w:rPr>
          <w:rFonts w:hint="eastAsia"/>
        </w:rPr>
        <w:t>ECS</w:t>
      </w:r>
      <w:r>
        <w:rPr>
          <w:rFonts w:hint="eastAsia"/>
        </w:rPr>
        <w:t>进行关机以节约经费（</w:t>
      </w:r>
      <w:r>
        <w:rPr>
          <w:rFonts w:hint="eastAsia"/>
        </w:rPr>
        <w:t>ECS</w:t>
      </w:r>
      <w:r>
        <w:rPr>
          <w:rFonts w:hint="eastAsia"/>
        </w:rPr>
        <w:t>关机后仍有少量扣费）。</w:t>
      </w:r>
    </w:p>
    <w:p w14:paraId="6BA82753" w14:textId="2E67F96C" w:rsidR="004F6E46" w:rsidRDefault="004F6E46" w:rsidP="004F6E46">
      <w:pPr>
        <w:pStyle w:val="30"/>
        <w:tabs>
          <w:tab w:val="clear" w:pos="1418"/>
          <w:tab w:val="num" w:pos="1701"/>
        </w:tabs>
        <w:ind w:left="1701" w:hanging="159"/>
      </w:pPr>
      <w:r w:rsidRPr="00171C95">
        <w:rPr>
          <w:rFonts w:hint="eastAsia"/>
        </w:rPr>
        <w:t>回到</w:t>
      </w:r>
      <w:r w:rsidRPr="00171C95">
        <w:rPr>
          <w:rFonts w:hint="eastAsia"/>
        </w:rPr>
        <w:t>E</w:t>
      </w:r>
      <w:r w:rsidRPr="00171C95">
        <w:t>CS</w:t>
      </w:r>
      <w:r w:rsidRPr="00171C95">
        <w:t>控制台</w:t>
      </w:r>
      <w:r w:rsidRPr="00171C95">
        <w:rPr>
          <w:rFonts w:hint="eastAsia"/>
        </w:rPr>
        <w:t>，</w:t>
      </w:r>
      <w:r w:rsidRPr="00171C95">
        <w:t>勾选</w:t>
      </w:r>
      <w:r>
        <w:t>openEuler</w:t>
      </w:r>
      <w:r w:rsidRPr="00171C95">
        <w:t>虚拟机</w:t>
      </w:r>
      <w:r w:rsidRPr="00171C95">
        <w:rPr>
          <w:rFonts w:hint="eastAsia"/>
        </w:rPr>
        <w:t>，</w:t>
      </w:r>
      <w:r>
        <w:rPr>
          <w:rFonts w:hint="eastAsia"/>
        </w:rPr>
        <w:t>进行关机</w:t>
      </w:r>
      <w:r w:rsidRPr="00171C95">
        <w:rPr>
          <w:rFonts w:hint="eastAsia"/>
        </w:rPr>
        <w:t>。</w:t>
      </w:r>
    </w:p>
    <w:p w14:paraId="2CF99E21" w14:textId="77777777" w:rsidR="004F6E46" w:rsidRDefault="004F6E46" w:rsidP="004F6E46">
      <w:pPr>
        <w:pStyle w:val="1e"/>
      </w:pPr>
      <w:r w:rsidRPr="007B43A1">
        <w:rPr>
          <w:noProof/>
        </w:rPr>
        <w:drawing>
          <wp:inline distT="0" distB="0" distL="0" distR="0" wp14:anchorId="0274F409" wp14:editId="5BC2A162">
            <wp:extent cx="4055165" cy="2381605"/>
            <wp:effectExtent l="19050" t="19050" r="2159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9157" cy="2407442"/>
                    </a:xfrm>
                    <a:prstGeom prst="rect">
                      <a:avLst/>
                    </a:prstGeom>
                    <a:ln w="12700">
                      <a:solidFill>
                        <a:schemeClr val="bg1">
                          <a:lumMod val="85000"/>
                        </a:schemeClr>
                      </a:solidFill>
                    </a:ln>
                  </pic:spPr>
                </pic:pic>
              </a:graphicData>
            </a:graphic>
          </wp:inline>
        </w:drawing>
      </w:r>
    </w:p>
    <w:p w14:paraId="7F341EF1" w14:textId="77777777" w:rsidR="004F6E46" w:rsidRDefault="004F6E46" w:rsidP="004F6E46">
      <w:pPr>
        <w:pStyle w:val="1e"/>
      </w:pPr>
      <w:r>
        <w:rPr>
          <w:rFonts w:hint="eastAsia"/>
        </w:rPr>
        <w:t>在弹出的对话框中点击“是”按钮：</w:t>
      </w:r>
    </w:p>
    <w:p w14:paraId="0D940448" w14:textId="77777777" w:rsidR="004F6E46" w:rsidRDefault="004F6E46" w:rsidP="004F6E46">
      <w:pPr>
        <w:pStyle w:val="1e"/>
      </w:pPr>
      <w:r w:rsidRPr="005C27C8">
        <w:rPr>
          <w:noProof/>
        </w:rPr>
        <w:drawing>
          <wp:inline distT="0" distB="0" distL="0" distR="0" wp14:anchorId="54B61B92" wp14:editId="694CA141">
            <wp:extent cx="4086971" cy="2625279"/>
            <wp:effectExtent l="0" t="0" r="889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1406" cy="2634552"/>
                    </a:xfrm>
                    <a:prstGeom prst="rect">
                      <a:avLst/>
                    </a:prstGeom>
                  </pic:spPr>
                </pic:pic>
              </a:graphicData>
            </a:graphic>
          </wp:inline>
        </w:drawing>
      </w:r>
    </w:p>
    <w:p w14:paraId="664E79EB" w14:textId="337576B5" w:rsidR="004F6E46" w:rsidRDefault="009158F0" w:rsidP="00F73C6D">
      <w:pPr>
        <w:pStyle w:val="1e"/>
      </w:pPr>
      <w:r>
        <w:rPr>
          <w:rFonts w:hint="eastAsia"/>
        </w:rPr>
        <w:t>点击“是”按钮即可进行关机。</w:t>
      </w:r>
    </w:p>
    <w:p w14:paraId="65D87441" w14:textId="6114CD34" w:rsidR="004F6E46" w:rsidRDefault="0046690C" w:rsidP="0046690C">
      <w:pPr>
        <w:pStyle w:val="3"/>
      </w:pPr>
      <w:bookmarkStart w:id="40" w:name="_Toc57042912"/>
      <w:r>
        <w:rPr>
          <w:rFonts w:hint="eastAsia"/>
        </w:rPr>
        <w:t>删除</w:t>
      </w:r>
      <w:r>
        <w:rPr>
          <w:rFonts w:hint="eastAsia"/>
        </w:rPr>
        <w:t>ECS</w:t>
      </w:r>
      <w:bookmarkEnd w:id="40"/>
    </w:p>
    <w:p w14:paraId="3BF0E184" w14:textId="39FE8B75" w:rsidR="004F6E46" w:rsidRDefault="0046690C" w:rsidP="00F73C6D">
      <w:pPr>
        <w:pStyle w:val="1e"/>
      </w:pPr>
      <w:r>
        <w:rPr>
          <w:rFonts w:hint="eastAsia"/>
        </w:rPr>
        <w:t>可以等到所有的内核实验完成后再删除</w:t>
      </w:r>
      <w:r>
        <w:rPr>
          <w:rFonts w:hint="eastAsia"/>
        </w:rPr>
        <w:t>ECS</w:t>
      </w:r>
      <w:r>
        <w:rPr>
          <w:rFonts w:hint="eastAsia"/>
        </w:rPr>
        <w:t>，否则每次都得重新编译内核。这里给出删除</w:t>
      </w:r>
      <w:r>
        <w:rPr>
          <w:rFonts w:hint="eastAsia"/>
        </w:rPr>
        <w:t>ECS</w:t>
      </w:r>
      <w:r>
        <w:rPr>
          <w:rFonts w:hint="eastAsia"/>
        </w:rPr>
        <w:t>的方法。</w:t>
      </w:r>
    </w:p>
    <w:p w14:paraId="4AA278D6" w14:textId="77777777" w:rsidR="00142A7F" w:rsidRPr="00171C95" w:rsidRDefault="00142A7F" w:rsidP="00142A7F">
      <w:pPr>
        <w:pStyle w:val="30"/>
        <w:tabs>
          <w:tab w:val="clear" w:pos="1418"/>
          <w:tab w:val="num" w:pos="1701"/>
        </w:tabs>
        <w:ind w:left="1701" w:hanging="159"/>
      </w:pPr>
      <w:r>
        <w:rPr>
          <w:rFonts w:hint="eastAsia"/>
        </w:rPr>
        <w:lastRenderedPageBreak/>
        <w:t>待关机完成后</w:t>
      </w:r>
      <w:r w:rsidRPr="00171C95">
        <w:t>点击</w:t>
      </w:r>
      <w:r w:rsidRPr="00171C95">
        <w:rPr>
          <w:rFonts w:hint="eastAsia"/>
        </w:rPr>
        <w:t>“更多”</w:t>
      </w:r>
      <w:r w:rsidRPr="00171C95">
        <w:sym w:font="Wingdings" w:char="F0E0"/>
      </w:r>
      <w:r w:rsidRPr="00171C95">
        <w:rPr>
          <w:rFonts w:hint="eastAsia"/>
        </w:rPr>
        <w:t>“删除”</w:t>
      </w:r>
    </w:p>
    <w:p w14:paraId="560281B5" w14:textId="77777777" w:rsidR="00142A7F" w:rsidRPr="00171C95" w:rsidRDefault="00142A7F" w:rsidP="00142A7F">
      <w:pPr>
        <w:pStyle w:val="1e"/>
      </w:pPr>
      <w:r w:rsidRPr="00941E1F">
        <w:rPr>
          <w:noProof/>
        </w:rPr>
        <w:drawing>
          <wp:inline distT="0" distB="0" distL="0" distR="0" wp14:anchorId="01B8108E" wp14:editId="0D5FCC30">
            <wp:extent cx="3286664" cy="3358810"/>
            <wp:effectExtent l="19050" t="19050" r="2857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92909" cy="3365192"/>
                    </a:xfrm>
                    <a:prstGeom prst="rect">
                      <a:avLst/>
                    </a:prstGeom>
                    <a:ln w="12700">
                      <a:solidFill>
                        <a:schemeClr val="bg1">
                          <a:lumMod val="85000"/>
                        </a:schemeClr>
                      </a:solidFill>
                    </a:ln>
                  </pic:spPr>
                </pic:pic>
              </a:graphicData>
            </a:graphic>
          </wp:inline>
        </w:drawing>
      </w:r>
    </w:p>
    <w:p w14:paraId="3936E009" w14:textId="77777777" w:rsidR="00142A7F" w:rsidRPr="00171C95" w:rsidRDefault="00142A7F" w:rsidP="00142A7F">
      <w:pPr>
        <w:pStyle w:val="1e"/>
      </w:pPr>
      <w:r w:rsidRPr="0062652B">
        <w:rPr>
          <w:rFonts w:hint="eastAsia"/>
        </w:rPr>
        <w:t>在弹出的对话框中勾选“释放云服务器绑定的弹性公网</w:t>
      </w:r>
      <w:r w:rsidRPr="0062652B">
        <w:rPr>
          <w:rFonts w:hint="eastAsia"/>
        </w:rPr>
        <w:t>I</w:t>
      </w:r>
      <w:r w:rsidRPr="0062652B">
        <w:t>P</w:t>
      </w:r>
      <w:r w:rsidRPr="0062652B">
        <w:t>地址</w:t>
      </w:r>
      <w:r w:rsidRPr="0062652B">
        <w:rPr>
          <w:rFonts w:hint="eastAsia"/>
        </w:rPr>
        <w:t>”和“删除云服务器挂载的数据盘”，然后点击“是”，删除</w:t>
      </w:r>
      <w:r w:rsidRPr="0062652B">
        <w:rPr>
          <w:rFonts w:hint="eastAsia"/>
        </w:rPr>
        <w:t>E</w:t>
      </w:r>
      <w:r w:rsidRPr="0062652B">
        <w:t>CS</w:t>
      </w:r>
      <w:r w:rsidRPr="00171C95">
        <w:rPr>
          <w:rFonts w:hint="eastAsia"/>
        </w:rPr>
        <w:t>。</w:t>
      </w:r>
    </w:p>
    <w:p w14:paraId="093D8699" w14:textId="77777777" w:rsidR="00142A7F" w:rsidRDefault="00142A7F" w:rsidP="00142A7F">
      <w:pPr>
        <w:pStyle w:val="2f2"/>
      </w:pPr>
      <w:r w:rsidRPr="00171C95">
        <w:rPr>
          <w:noProof/>
          <w:lang w:eastAsia="zh-CN"/>
        </w:rPr>
        <w:drawing>
          <wp:inline distT="0" distB="0" distL="0" distR="0" wp14:anchorId="2F29148C" wp14:editId="560617CC">
            <wp:extent cx="3698543" cy="2443694"/>
            <wp:effectExtent l="19050" t="19050" r="16510" b="13970"/>
            <wp:docPr id="18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6379" cy="2448871"/>
                    </a:xfrm>
                    <a:prstGeom prst="rect">
                      <a:avLst/>
                    </a:prstGeom>
                    <a:ln w="12700">
                      <a:solidFill>
                        <a:schemeClr val="bg1">
                          <a:lumMod val="85000"/>
                        </a:schemeClr>
                      </a:solidFill>
                    </a:ln>
                  </pic:spPr>
                </pic:pic>
              </a:graphicData>
            </a:graphic>
          </wp:inline>
        </w:drawing>
      </w:r>
    </w:p>
    <w:p w14:paraId="18616072" w14:textId="77777777" w:rsidR="00142A7F" w:rsidRPr="00171C95" w:rsidRDefault="00142A7F" w:rsidP="00142A7F">
      <w:pPr>
        <w:pStyle w:val="1e"/>
      </w:pPr>
    </w:p>
    <w:p w14:paraId="6ABDA61D" w14:textId="77777777" w:rsidR="00142A7F" w:rsidRDefault="00142A7F" w:rsidP="00142A7F">
      <w:pPr>
        <w:pStyle w:val="30"/>
        <w:tabs>
          <w:tab w:val="clear" w:pos="1418"/>
          <w:tab w:val="num" w:pos="1701"/>
        </w:tabs>
        <w:ind w:left="1701" w:hanging="159"/>
      </w:pPr>
      <w:r>
        <w:rPr>
          <w:rFonts w:hint="eastAsia"/>
        </w:rPr>
        <w:t>您可以在控制台点击“更多</w:t>
      </w:r>
      <w:r>
        <w:rPr>
          <w:rFonts w:hint="eastAsia"/>
        </w:rPr>
        <w:t xml:space="preserve"> |</w:t>
      </w:r>
      <w:r>
        <w:t xml:space="preserve"> </w:t>
      </w:r>
      <w:r>
        <w:rPr>
          <w:rFonts w:hint="eastAsia"/>
        </w:rPr>
        <w:t>资源</w:t>
      </w:r>
      <w:r>
        <w:rPr>
          <w:rFonts w:hint="eastAsia"/>
        </w:rPr>
        <w:t xml:space="preserve"> |</w:t>
      </w:r>
      <w:r>
        <w:t xml:space="preserve"> </w:t>
      </w:r>
      <w:r>
        <w:rPr>
          <w:rFonts w:hint="eastAsia"/>
        </w:rPr>
        <w:t>我的资源”菜单项，检查资源是否全部删除</w:t>
      </w:r>
    </w:p>
    <w:p w14:paraId="089AA94A" w14:textId="77777777" w:rsidR="00142A7F" w:rsidRDefault="00142A7F" w:rsidP="00142A7F">
      <w:pPr>
        <w:pStyle w:val="1e"/>
      </w:pPr>
      <w:r w:rsidRPr="006210F5">
        <w:rPr>
          <w:noProof/>
        </w:rPr>
        <w:lastRenderedPageBreak/>
        <w:drawing>
          <wp:inline distT="0" distB="0" distL="0" distR="0" wp14:anchorId="42CBDE40" wp14:editId="221A21BB">
            <wp:extent cx="4484536" cy="2250572"/>
            <wp:effectExtent l="19050" t="19050" r="11430" b="1651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2078" cy="2264394"/>
                    </a:xfrm>
                    <a:prstGeom prst="rect">
                      <a:avLst/>
                    </a:prstGeom>
                    <a:ln w="12700">
                      <a:solidFill>
                        <a:schemeClr val="bg1">
                          <a:lumMod val="85000"/>
                        </a:schemeClr>
                      </a:solidFill>
                    </a:ln>
                  </pic:spPr>
                </pic:pic>
              </a:graphicData>
            </a:graphic>
          </wp:inline>
        </w:drawing>
      </w:r>
    </w:p>
    <w:p w14:paraId="305D2DF0" w14:textId="2D625C65" w:rsidR="00142A7F" w:rsidRPr="009D4127" w:rsidRDefault="00142A7F" w:rsidP="00142A7F">
      <w:pPr>
        <w:pStyle w:val="1e"/>
      </w:pPr>
      <w:r>
        <w:rPr>
          <w:rFonts w:hint="eastAsia"/>
        </w:rPr>
        <w:t>注意：</w:t>
      </w:r>
      <w:r>
        <w:rPr>
          <w:rFonts w:hint="eastAsia"/>
        </w:rPr>
        <w:t>(</w:t>
      </w:r>
      <w:r>
        <w:t xml:space="preserve">1) </w:t>
      </w:r>
      <w:r w:rsidRPr="00D069C5">
        <w:t>虚拟私有云</w:t>
      </w:r>
      <w:r w:rsidRPr="00D069C5">
        <w:t>VPC</w:t>
      </w:r>
      <w:r w:rsidRPr="00D069C5">
        <w:t>和安全组可以不删除，以留下次</w:t>
      </w:r>
      <w:r>
        <w:rPr>
          <w:rFonts w:hint="eastAsia"/>
        </w:rPr>
        <w:t>使用</w:t>
      </w:r>
      <w:r w:rsidRPr="00D069C5">
        <w:t>。</w:t>
      </w:r>
      <w:r>
        <w:rPr>
          <w:rFonts w:hint="eastAsia"/>
        </w:rPr>
        <w:t>(</w:t>
      </w:r>
      <w:r>
        <w:t xml:space="preserve">2) </w:t>
      </w:r>
      <w:r>
        <w:rPr>
          <w:rFonts w:hint="eastAsia"/>
        </w:rPr>
        <w:t>若在除“华北</w:t>
      </w:r>
      <w:r>
        <w:rPr>
          <w:rFonts w:hint="eastAsia"/>
        </w:rPr>
        <w:t>-</w:t>
      </w:r>
      <w:r>
        <w:rPr>
          <w:rFonts w:hint="eastAsia"/>
        </w:rPr>
        <w:t>北京四”之外区域购买了</w:t>
      </w:r>
      <w:r>
        <w:rPr>
          <w:rFonts w:hint="eastAsia"/>
        </w:rPr>
        <w:t>ECS</w:t>
      </w:r>
      <w:r>
        <w:rPr>
          <w:rFonts w:hint="eastAsia"/>
        </w:rPr>
        <w:t>和</w:t>
      </w:r>
      <w:r>
        <w:rPr>
          <w:rFonts w:hint="eastAsia"/>
        </w:rPr>
        <w:t>EIP</w:t>
      </w:r>
      <w:r>
        <w:rPr>
          <w:rFonts w:hint="eastAsia"/>
        </w:rPr>
        <w:t>，请切换到那个区域查看。</w:t>
      </w:r>
    </w:p>
    <w:p w14:paraId="7538CCBC" w14:textId="77777777" w:rsidR="0046690C" w:rsidRPr="00142A7F" w:rsidRDefault="0046690C" w:rsidP="00F73C6D">
      <w:pPr>
        <w:pStyle w:val="1e"/>
      </w:pPr>
    </w:p>
    <w:p w14:paraId="2308611E" w14:textId="77777777" w:rsidR="004F6E46" w:rsidRDefault="004F6E46" w:rsidP="00F73C6D">
      <w:pPr>
        <w:pStyle w:val="1e"/>
      </w:pPr>
    </w:p>
    <w:p w14:paraId="6F813140" w14:textId="52EC7694" w:rsidR="00547DC8" w:rsidRDefault="00547DC8">
      <w:pPr>
        <w:topLinePunct w:val="0"/>
        <w:adjustRightInd/>
        <w:snapToGrid/>
        <w:spacing w:before="0" w:after="0" w:line="240" w:lineRule="auto"/>
        <w:ind w:left="0"/>
        <w:rPr>
          <w:rFonts w:ascii="Huawei Sans" w:eastAsia="方正兰亭黑简体" w:hAnsi="Huawei Sans"/>
          <w:sz w:val="21"/>
        </w:rPr>
      </w:pPr>
      <w:r>
        <w:br w:type="page"/>
      </w:r>
    </w:p>
    <w:p w14:paraId="21DFFA96" w14:textId="77777777" w:rsidR="00F73C6D" w:rsidRDefault="00F73C6D" w:rsidP="00D837EB">
      <w:pPr>
        <w:pStyle w:val="1"/>
        <w:numPr>
          <w:ilvl w:val="0"/>
          <w:numId w:val="15"/>
        </w:numPr>
      </w:pPr>
      <w:bookmarkStart w:id="41" w:name="_Toc57042913"/>
      <w:r>
        <w:rPr>
          <w:rFonts w:hint="eastAsia"/>
        </w:rPr>
        <w:lastRenderedPageBreak/>
        <w:t>实验二</w:t>
      </w:r>
      <w:r>
        <w:t xml:space="preserve"> </w:t>
      </w:r>
      <w:r>
        <w:rPr>
          <w:rFonts w:hint="eastAsia"/>
        </w:rPr>
        <w:t>内存管理</w:t>
      </w:r>
      <w:bookmarkEnd w:id="41"/>
    </w:p>
    <w:p w14:paraId="289D0E5B" w14:textId="77777777" w:rsidR="00F73C6D" w:rsidRDefault="00F73C6D" w:rsidP="00C46106">
      <w:pPr>
        <w:pStyle w:val="2"/>
        <w:rPr>
          <w:lang w:bidi="hi-IN"/>
        </w:rPr>
      </w:pPr>
      <w:bookmarkStart w:id="42" w:name="_Toc57042914"/>
      <w:r>
        <w:rPr>
          <w:rFonts w:hint="eastAsia"/>
          <w:lang w:bidi="hi-IN"/>
        </w:rPr>
        <w:t>实验介绍</w:t>
      </w:r>
      <w:bookmarkEnd w:id="42"/>
    </w:p>
    <w:p w14:paraId="2C3C85F0" w14:textId="77777777" w:rsidR="00F73C6D" w:rsidRDefault="00F73C6D" w:rsidP="00F73C6D">
      <w:pPr>
        <w:pStyle w:val="1e"/>
        <w:ind w:firstLineChars="200" w:firstLine="420"/>
        <w:rPr>
          <w:lang w:bidi="hi-IN"/>
        </w:rPr>
      </w:pPr>
      <w:r>
        <w:rPr>
          <w:rFonts w:hint="eastAsia"/>
          <w:lang w:bidi="hi-IN"/>
        </w:rPr>
        <w:t>本实验通过在内核态分配内存的任务操作，让学生们了解并掌握操作系统中内存管理的布局，内核态内存分配的实现，以及内核模块的加载、卸载。</w:t>
      </w:r>
    </w:p>
    <w:p w14:paraId="28EB099A" w14:textId="77777777" w:rsidR="00F73C6D" w:rsidRDefault="00F73C6D" w:rsidP="00D837EB">
      <w:pPr>
        <w:pStyle w:val="3"/>
        <w:numPr>
          <w:ilvl w:val="2"/>
          <w:numId w:val="15"/>
        </w:numPr>
      </w:pPr>
      <w:bookmarkStart w:id="43" w:name="_Toc57042915"/>
      <w:r>
        <w:rPr>
          <w:rFonts w:hint="eastAsia"/>
        </w:rPr>
        <w:t>相关知识</w:t>
      </w:r>
      <w:bookmarkEnd w:id="43"/>
    </w:p>
    <w:p w14:paraId="5BDC2260" w14:textId="77777777" w:rsidR="00F73C6D" w:rsidRDefault="00F73C6D" w:rsidP="00F73C6D">
      <w:pPr>
        <w:pStyle w:val="1e"/>
      </w:pPr>
      <w:r>
        <w:rPr>
          <w:rFonts w:hint="eastAsia"/>
        </w:rPr>
        <w:t>一、</w:t>
      </w:r>
      <w:r>
        <w:t>kmalloc()</w:t>
      </w:r>
      <w:r>
        <w:rPr>
          <w:rFonts w:hint="eastAsia"/>
        </w:rPr>
        <w:t>和</w:t>
      </w:r>
      <w:r>
        <w:t>vmalloc()</w:t>
      </w:r>
      <w:r>
        <w:rPr>
          <w:rFonts w:hint="eastAsia"/>
        </w:rPr>
        <w:t>分配的是内核态的内存分配函数。</w:t>
      </w:r>
    </w:p>
    <w:p w14:paraId="271F9704" w14:textId="77777777" w:rsidR="00F73C6D" w:rsidRDefault="00F73C6D" w:rsidP="00F73C6D">
      <w:pPr>
        <w:pStyle w:val="1e"/>
      </w:pPr>
      <w:r>
        <w:t>kmalloc()</w:t>
      </w:r>
    </w:p>
    <w:p w14:paraId="01F13BA4" w14:textId="77777777" w:rsidR="00F73C6D" w:rsidRDefault="00F73C6D" w:rsidP="00F73C6D">
      <w:pPr>
        <w:pStyle w:val="1e"/>
      </w:pPr>
      <w:r>
        <w:rPr>
          <w:rFonts w:hint="eastAsia"/>
        </w:rPr>
        <w:t>功能：在设备驱动程序或者内核模块中动态分配内存。</w:t>
      </w:r>
    </w:p>
    <w:p w14:paraId="1E89A51F" w14:textId="77777777" w:rsidR="00F73C6D" w:rsidRDefault="00F73C6D" w:rsidP="00F73C6D">
      <w:pPr>
        <w:pStyle w:val="1e"/>
      </w:pPr>
      <w:r>
        <w:rPr>
          <w:rFonts w:hint="eastAsia"/>
        </w:rPr>
        <w:t>函数原型：</w:t>
      </w:r>
      <w:r>
        <w:t>static __always_inline void *kmalloc(size_t size, gfp_t flags)</w:t>
      </w:r>
    </w:p>
    <w:p w14:paraId="219065FD" w14:textId="77777777" w:rsidR="00F73C6D" w:rsidRDefault="00F73C6D" w:rsidP="00F73C6D">
      <w:pPr>
        <w:pStyle w:val="1e"/>
      </w:pPr>
      <w:r>
        <w:rPr>
          <w:rFonts w:hint="eastAsia"/>
        </w:rPr>
        <w:t>头文件：</w:t>
      </w:r>
      <w:r>
        <w:t>#include &lt;linux/slab.h&gt;</w:t>
      </w:r>
    </w:p>
    <w:p w14:paraId="3BA56F94" w14:textId="77777777" w:rsidR="00F73C6D" w:rsidRDefault="00F73C6D" w:rsidP="00F73C6D">
      <w:pPr>
        <w:pStyle w:val="1e"/>
      </w:pPr>
      <w:r>
        <w:rPr>
          <w:rFonts w:hint="eastAsia"/>
        </w:rPr>
        <w:t>参数说明：</w:t>
      </w:r>
    </w:p>
    <w:p w14:paraId="54B66458" w14:textId="77777777" w:rsidR="00F73C6D" w:rsidRDefault="00F73C6D" w:rsidP="00F73C6D">
      <w:pPr>
        <w:pStyle w:val="1e"/>
      </w:pPr>
      <w:r>
        <w:t>size</w:t>
      </w:r>
      <w:r>
        <w:rPr>
          <w:rFonts w:hint="eastAsia"/>
        </w:rPr>
        <w:t>：要分配内存的大小，以字节为单位。</w:t>
      </w:r>
    </w:p>
    <w:p w14:paraId="74346D2A" w14:textId="77777777" w:rsidR="00F73C6D" w:rsidRDefault="00F73C6D" w:rsidP="00F73C6D">
      <w:pPr>
        <w:pStyle w:val="1e"/>
      </w:pPr>
      <w:r>
        <w:t>flags</w:t>
      </w:r>
      <w:r>
        <w:rPr>
          <w:rFonts w:hint="eastAsia"/>
        </w:rPr>
        <w:t>：要分配的内存类型。如：</w:t>
      </w:r>
      <w:r>
        <w:t>GFP_USER</w:t>
      </w:r>
      <w:r>
        <w:rPr>
          <w:rFonts w:hint="eastAsia"/>
        </w:rPr>
        <w:t>（代表用户分配内存）、</w:t>
      </w:r>
      <w:r>
        <w:t>GFP_KERNEL</w:t>
      </w:r>
      <w:r>
        <w:rPr>
          <w:rFonts w:hint="eastAsia"/>
        </w:rPr>
        <w:t>（分配内核内存）、</w:t>
      </w:r>
      <w:r>
        <w:t>GFP_ATOMIC</w:t>
      </w:r>
      <w:r>
        <w:rPr>
          <w:rFonts w:hint="eastAsia"/>
        </w:rPr>
        <w:t>等（更多请参考</w:t>
      </w:r>
      <w:r>
        <w:t xml:space="preserve"> linux/gfp.h</w:t>
      </w:r>
      <w:r>
        <w:rPr>
          <w:rFonts w:hint="eastAsia"/>
        </w:rPr>
        <w:t>）</w:t>
      </w:r>
    </w:p>
    <w:p w14:paraId="1A4CE55D" w14:textId="77777777" w:rsidR="00F73C6D" w:rsidRDefault="00F73C6D" w:rsidP="00F73C6D">
      <w:pPr>
        <w:pStyle w:val="1e"/>
      </w:pPr>
      <w:r>
        <w:rPr>
          <w:rFonts w:hint="eastAsia"/>
        </w:rPr>
        <w:t>返回值：分配成功时，返回分配的虚拟地址；分配失败时，返回</w:t>
      </w:r>
      <w:r>
        <w:t>NULL</w:t>
      </w:r>
      <w:r>
        <w:rPr>
          <w:rFonts w:hint="eastAsia"/>
        </w:rPr>
        <w:t>。</w:t>
      </w:r>
    </w:p>
    <w:p w14:paraId="1307D311" w14:textId="77777777" w:rsidR="00F73C6D" w:rsidRDefault="00F73C6D" w:rsidP="00F73C6D">
      <w:pPr>
        <w:pStyle w:val="1e"/>
      </w:pPr>
      <w:r>
        <w:rPr>
          <w:rFonts w:hint="eastAsia"/>
        </w:rPr>
        <w:t>特点：</w:t>
      </w:r>
    </w:p>
    <w:p w14:paraId="2E38E215" w14:textId="77777777" w:rsidR="00F73C6D" w:rsidRDefault="00F73C6D" w:rsidP="00F73C6D">
      <w:pPr>
        <w:pStyle w:val="1e"/>
      </w:pPr>
      <w:r>
        <w:rPr>
          <w:rFonts w:hint="eastAsia"/>
        </w:rPr>
        <w:t>分配的内存在物理上是连续的（这对于要进行</w:t>
      </w:r>
      <w:r>
        <w:t>DMA</w:t>
      </w:r>
      <w:r>
        <w:rPr>
          <w:rFonts w:hint="eastAsia"/>
        </w:rPr>
        <w:t>的设备十分重要），用于小内存分配。</w:t>
      </w:r>
    </w:p>
    <w:p w14:paraId="57460E3A" w14:textId="77777777" w:rsidR="00F73C6D" w:rsidRDefault="00F73C6D" w:rsidP="00F73C6D">
      <w:pPr>
        <w:pStyle w:val="1e"/>
      </w:pPr>
      <w:r>
        <w:rPr>
          <w:rFonts w:hint="eastAsia"/>
        </w:rPr>
        <w:t>最多只能分配</w:t>
      </w:r>
      <w:r>
        <w:t xml:space="preserve"> 32*PAGESIZE</w:t>
      </w:r>
      <w:r>
        <w:rPr>
          <w:rFonts w:hint="eastAsia"/>
        </w:rPr>
        <w:t>大小的内存。</w:t>
      </w:r>
    </w:p>
    <w:p w14:paraId="359CB5AA" w14:textId="77777777" w:rsidR="00F73C6D" w:rsidRDefault="00F73C6D" w:rsidP="00F73C6D">
      <w:pPr>
        <w:pStyle w:val="1e"/>
      </w:pPr>
      <w:r>
        <w:rPr>
          <w:rFonts w:hint="eastAsia"/>
        </w:rPr>
        <w:t>最小处理</w:t>
      </w:r>
      <w:r>
        <w:t xml:space="preserve"> 32 </w:t>
      </w:r>
      <w:r>
        <w:rPr>
          <w:rFonts w:hint="eastAsia"/>
        </w:rPr>
        <w:t>字节或者</w:t>
      </w:r>
      <w:r>
        <w:t xml:space="preserve"> 64 </w:t>
      </w:r>
      <w:r>
        <w:rPr>
          <w:rFonts w:hint="eastAsia"/>
        </w:rPr>
        <w:t>字节的内存块。</w:t>
      </w:r>
    </w:p>
    <w:p w14:paraId="57F2187E" w14:textId="77777777" w:rsidR="00F73C6D" w:rsidRDefault="00F73C6D" w:rsidP="00F73C6D">
      <w:pPr>
        <w:pStyle w:val="1e"/>
      </w:pPr>
      <w:r>
        <w:rPr>
          <w:rFonts w:hint="eastAsia"/>
        </w:rPr>
        <w:t>分配速度较快，内核中主要的内存分配方法。</w:t>
      </w:r>
    </w:p>
    <w:p w14:paraId="7DA27C87" w14:textId="77777777" w:rsidR="00F73C6D" w:rsidRDefault="00F73C6D" w:rsidP="00F73C6D">
      <w:pPr>
        <w:pStyle w:val="1e"/>
      </w:pPr>
      <w:r>
        <w:rPr>
          <w:rFonts w:hint="eastAsia"/>
        </w:rPr>
        <w:t>使用完之后，用</w:t>
      </w:r>
      <w:r>
        <w:t xml:space="preserve"> kfree() </w:t>
      </w:r>
      <w:r>
        <w:rPr>
          <w:rFonts w:hint="eastAsia"/>
        </w:rPr>
        <w:t>释放内存：</w:t>
      </w:r>
      <w:r>
        <w:t>void kfree(const void *);</w:t>
      </w:r>
    </w:p>
    <w:p w14:paraId="5D903051" w14:textId="77777777" w:rsidR="00F73C6D" w:rsidRDefault="00F73C6D" w:rsidP="00F73C6D">
      <w:pPr>
        <w:pStyle w:val="1e"/>
      </w:pPr>
      <w:r>
        <w:t>vmalloc()</w:t>
      </w:r>
    </w:p>
    <w:p w14:paraId="7F9A7534" w14:textId="77777777" w:rsidR="00F73C6D" w:rsidRDefault="00F73C6D" w:rsidP="00F73C6D">
      <w:pPr>
        <w:pStyle w:val="1e"/>
      </w:pPr>
      <w:r>
        <w:rPr>
          <w:rFonts w:hint="eastAsia"/>
        </w:rPr>
        <w:t>功能：在设备驱动程序或者内核模块中动态分配内存。</w:t>
      </w:r>
    </w:p>
    <w:p w14:paraId="638F4DAA" w14:textId="77777777" w:rsidR="00F73C6D" w:rsidRDefault="00F73C6D" w:rsidP="00F73C6D">
      <w:pPr>
        <w:pStyle w:val="1e"/>
      </w:pPr>
      <w:r>
        <w:rPr>
          <w:rFonts w:hint="eastAsia"/>
        </w:rPr>
        <w:t>函数原型：</w:t>
      </w:r>
      <w:r>
        <w:t>void *vmalloc(unsigned long size)</w:t>
      </w:r>
    </w:p>
    <w:p w14:paraId="0BA363AE" w14:textId="77777777" w:rsidR="00F73C6D" w:rsidRDefault="00F73C6D" w:rsidP="00F73C6D">
      <w:pPr>
        <w:pStyle w:val="1e"/>
      </w:pPr>
      <w:r>
        <w:rPr>
          <w:rFonts w:hint="eastAsia"/>
        </w:rPr>
        <w:t>头文件：</w:t>
      </w:r>
      <w:r>
        <w:t>#include &lt;linux/vmalloc.h&gt;</w:t>
      </w:r>
    </w:p>
    <w:p w14:paraId="1633B36D" w14:textId="77777777" w:rsidR="00F73C6D" w:rsidRDefault="00F73C6D" w:rsidP="00F73C6D">
      <w:pPr>
        <w:pStyle w:val="1e"/>
      </w:pPr>
      <w:r>
        <w:rPr>
          <w:rFonts w:hint="eastAsia"/>
        </w:rPr>
        <w:lastRenderedPageBreak/>
        <w:t>参数说明：</w:t>
      </w:r>
    </w:p>
    <w:p w14:paraId="58770C53" w14:textId="77777777" w:rsidR="00F73C6D" w:rsidRDefault="00F73C6D" w:rsidP="00F73C6D">
      <w:pPr>
        <w:pStyle w:val="1e"/>
      </w:pPr>
      <w:r>
        <w:t>size</w:t>
      </w:r>
      <w:r>
        <w:rPr>
          <w:rFonts w:hint="eastAsia"/>
        </w:rPr>
        <w:t>：要分配内存的大小，以字节为单位。</w:t>
      </w:r>
    </w:p>
    <w:p w14:paraId="6A20C10A" w14:textId="77777777" w:rsidR="00F73C6D" w:rsidRDefault="00F73C6D" w:rsidP="00F73C6D">
      <w:pPr>
        <w:pStyle w:val="1e"/>
      </w:pPr>
      <w:r>
        <w:rPr>
          <w:rFonts w:hint="eastAsia"/>
        </w:rPr>
        <w:t>返回值：分配成功时，返回分配的虚拟地址；分配失败时，返回</w:t>
      </w:r>
      <w:r>
        <w:t xml:space="preserve"> NULL</w:t>
      </w:r>
      <w:r>
        <w:rPr>
          <w:rFonts w:hint="eastAsia"/>
        </w:rPr>
        <w:t>。</w:t>
      </w:r>
    </w:p>
    <w:p w14:paraId="059A8443" w14:textId="77777777" w:rsidR="00F73C6D" w:rsidRDefault="00F73C6D" w:rsidP="00F73C6D">
      <w:pPr>
        <w:pStyle w:val="1e"/>
      </w:pPr>
      <w:r>
        <w:rPr>
          <w:rFonts w:hint="eastAsia"/>
        </w:rPr>
        <w:t>特点：</w:t>
      </w:r>
    </w:p>
    <w:p w14:paraId="13D0B9D6" w14:textId="77777777" w:rsidR="00F73C6D" w:rsidRDefault="00F73C6D" w:rsidP="00F73C6D">
      <w:pPr>
        <w:pStyle w:val="1e"/>
      </w:pPr>
      <w:r>
        <w:rPr>
          <w:rFonts w:hint="eastAsia"/>
        </w:rPr>
        <w:t>分配的内存：虚拟地址连续，物理地址不连续。</w:t>
      </w:r>
    </w:p>
    <w:p w14:paraId="497602C2" w14:textId="77777777" w:rsidR="00F73C6D" w:rsidRDefault="00F73C6D" w:rsidP="00F73C6D">
      <w:pPr>
        <w:pStyle w:val="1e"/>
      </w:pPr>
      <w:r>
        <w:rPr>
          <w:rFonts w:hint="eastAsia"/>
        </w:rPr>
        <w:t>最小处理</w:t>
      </w:r>
      <w:r>
        <w:t xml:space="preserve"> 4KB </w:t>
      </w:r>
      <w:r>
        <w:rPr>
          <w:rFonts w:hint="eastAsia"/>
        </w:rPr>
        <w:t>的内存块。</w:t>
      </w:r>
    </w:p>
    <w:p w14:paraId="4F54B946" w14:textId="77777777" w:rsidR="00F73C6D" w:rsidRDefault="00F73C6D" w:rsidP="00F73C6D">
      <w:pPr>
        <w:pStyle w:val="1e"/>
      </w:pPr>
      <w:r>
        <w:rPr>
          <w:rFonts w:hint="eastAsia"/>
        </w:rPr>
        <w:t>分配速度较慢，一般用于大块内存的分配。</w:t>
      </w:r>
    </w:p>
    <w:p w14:paraId="00548262" w14:textId="77777777" w:rsidR="00F73C6D" w:rsidRDefault="00F73C6D" w:rsidP="00F73C6D">
      <w:pPr>
        <w:pStyle w:val="1e"/>
      </w:pPr>
      <w:r>
        <w:rPr>
          <w:rFonts w:hint="eastAsia"/>
        </w:rPr>
        <w:t>使用完之后，用</w:t>
      </w:r>
      <w:r>
        <w:t xml:space="preserve"> vfree() </w:t>
      </w:r>
      <w:r>
        <w:rPr>
          <w:rFonts w:hint="eastAsia"/>
        </w:rPr>
        <w:t>释放内存：</w:t>
      </w:r>
      <w:r>
        <w:t>void vfree(const void *addr)</w:t>
      </w:r>
    </w:p>
    <w:p w14:paraId="451A95CF" w14:textId="77777777" w:rsidR="00F73C6D" w:rsidRDefault="00F73C6D" w:rsidP="00F73C6D">
      <w:pPr>
        <w:pStyle w:val="1e"/>
        <w:rPr>
          <w:lang w:eastAsia="x-none"/>
        </w:rPr>
      </w:pPr>
      <w:r>
        <w:rPr>
          <w:rFonts w:hint="eastAsia"/>
        </w:rPr>
        <w:t>二、内存布局</w:t>
      </w:r>
    </w:p>
    <w:p w14:paraId="27F2067C" w14:textId="77777777" w:rsidR="00F73C6D" w:rsidRDefault="00F73C6D" w:rsidP="00F73C6D">
      <w:pPr>
        <w:pStyle w:val="1e"/>
      </w:pPr>
      <w:r>
        <w:rPr>
          <w:rFonts w:hint="eastAsia"/>
        </w:rPr>
        <w:t>不同的体系架构，内存布局各不相同，在内核源码的</w:t>
      </w:r>
      <w:r>
        <w:t>Document</w:t>
      </w:r>
      <w:r>
        <w:rPr>
          <w:rFonts w:hint="eastAsia"/>
        </w:rPr>
        <w:t>目录下，有部分架构关于内核布局的详细描述，如：</w:t>
      </w:r>
    </w:p>
    <w:p w14:paraId="0AEF9493" w14:textId="77777777" w:rsidR="00F73C6D" w:rsidRDefault="00F73C6D" w:rsidP="00F73C6D">
      <w:pPr>
        <w:pStyle w:val="1e"/>
      </w:pPr>
      <w:r>
        <w:t>arm64: Documentation/arm64/memory.txt</w:t>
      </w:r>
    </w:p>
    <w:p w14:paraId="2423707E" w14:textId="77777777" w:rsidR="00F73C6D" w:rsidRDefault="00F73C6D" w:rsidP="00F73C6D">
      <w:pPr>
        <w:pStyle w:val="1e"/>
        <w:rPr>
          <w:lang w:eastAsia="x-none"/>
        </w:rPr>
      </w:pPr>
      <w:r>
        <w:rPr>
          <w:rFonts w:hint="eastAsia"/>
        </w:rPr>
        <w:t>三、内核模块编程</w:t>
      </w:r>
    </w:p>
    <w:p w14:paraId="7E9F683D" w14:textId="77777777" w:rsidR="00F73C6D" w:rsidRDefault="00F73C6D" w:rsidP="00F73C6D">
      <w:pPr>
        <w:pStyle w:val="1e"/>
      </w:pPr>
      <w:r>
        <w:rPr>
          <w:rFonts w:hint="eastAsia"/>
        </w:rPr>
        <w:t>源码编写</w:t>
      </w:r>
      <w:r>
        <w:t>—— .c</w:t>
      </w:r>
      <w:r>
        <w:rPr>
          <w:rFonts w:hint="eastAsia"/>
        </w:rPr>
        <w:t>源文件</w:t>
      </w:r>
    </w:p>
    <w:p w14:paraId="446EDD87" w14:textId="77777777" w:rsidR="00F73C6D" w:rsidRDefault="00F73C6D" w:rsidP="00F73C6D">
      <w:pPr>
        <w:pStyle w:val="1e"/>
      </w:pPr>
      <w:r>
        <w:t>Makefile</w:t>
      </w:r>
      <w:r>
        <w:rPr>
          <w:rFonts w:hint="eastAsia"/>
        </w:rPr>
        <w:t>文件编写</w:t>
      </w:r>
    </w:p>
    <w:p w14:paraId="6C355723" w14:textId="77777777" w:rsidR="00F73C6D" w:rsidRDefault="00F73C6D" w:rsidP="00F73C6D">
      <w:pPr>
        <w:pStyle w:val="1e"/>
      </w:pPr>
      <w:r>
        <w:rPr>
          <w:rFonts w:hint="eastAsia"/>
        </w:rPr>
        <w:t>编译模块</w:t>
      </w:r>
      <w:r>
        <w:t>——make</w:t>
      </w:r>
    </w:p>
    <w:p w14:paraId="555CC469" w14:textId="77777777" w:rsidR="00F73C6D" w:rsidRDefault="00F73C6D" w:rsidP="00F73C6D">
      <w:pPr>
        <w:pStyle w:val="1e"/>
      </w:pPr>
      <w:r>
        <w:rPr>
          <w:rFonts w:hint="eastAsia"/>
        </w:rPr>
        <w:t>模块加载进内核</w:t>
      </w:r>
      <w:r>
        <w:t>——insmod</w:t>
      </w:r>
    </w:p>
    <w:p w14:paraId="62E7E328" w14:textId="77777777" w:rsidR="00F73C6D" w:rsidRDefault="00F73C6D" w:rsidP="00F73C6D">
      <w:pPr>
        <w:pStyle w:val="1e"/>
      </w:pPr>
      <w:r>
        <w:rPr>
          <w:rFonts w:hint="eastAsia"/>
        </w:rPr>
        <w:t>查看加载的内容</w:t>
      </w:r>
      <w:r>
        <w:t>——dmesg</w:t>
      </w:r>
    </w:p>
    <w:p w14:paraId="75026EC3" w14:textId="77777777" w:rsidR="00F73C6D" w:rsidRDefault="00F73C6D" w:rsidP="00F73C6D">
      <w:pPr>
        <w:pStyle w:val="1e"/>
      </w:pPr>
      <w:r>
        <w:rPr>
          <w:rFonts w:hint="eastAsia"/>
        </w:rPr>
        <w:t>查看内核模块</w:t>
      </w:r>
      <w:r>
        <w:t>——lsmod</w:t>
      </w:r>
    </w:p>
    <w:p w14:paraId="79602AFE" w14:textId="77777777" w:rsidR="00F73C6D" w:rsidRDefault="00F73C6D" w:rsidP="00F73C6D">
      <w:pPr>
        <w:pStyle w:val="1e"/>
      </w:pPr>
      <w:r>
        <w:rPr>
          <w:rFonts w:hint="eastAsia"/>
        </w:rPr>
        <w:t>卸载内核模块</w:t>
      </w:r>
      <w:r>
        <w:t>——rmmod</w:t>
      </w:r>
    </w:p>
    <w:p w14:paraId="795E51B9" w14:textId="77777777" w:rsidR="00F73C6D" w:rsidRDefault="00F73C6D" w:rsidP="00D837EB">
      <w:pPr>
        <w:pStyle w:val="3"/>
        <w:numPr>
          <w:ilvl w:val="2"/>
          <w:numId w:val="15"/>
        </w:numPr>
      </w:pPr>
      <w:bookmarkStart w:id="44" w:name="_Toc57042916"/>
      <w:r>
        <w:rPr>
          <w:rFonts w:hint="eastAsia"/>
        </w:rPr>
        <w:t>任务描述</w:t>
      </w:r>
      <w:bookmarkEnd w:id="44"/>
    </w:p>
    <w:p w14:paraId="3272255D" w14:textId="77777777" w:rsidR="00F73C6D" w:rsidRDefault="00F73C6D" w:rsidP="00D837EB">
      <w:pPr>
        <w:pStyle w:val="4a"/>
        <w:numPr>
          <w:ilvl w:val="0"/>
          <w:numId w:val="18"/>
        </w:numPr>
        <w:ind w:left="1446"/>
        <w:rPr>
          <w:lang w:val="zh-CN"/>
        </w:rPr>
      </w:pPr>
      <w:r>
        <w:rPr>
          <w:rFonts w:hint="eastAsia"/>
          <w:lang w:val="zh-CN"/>
        </w:rPr>
        <w:t>使用</w:t>
      </w:r>
      <w:r>
        <w:rPr>
          <w:lang w:val="zh-CN"/>
        </w:rPr>
        <w:t>kmalloc</w:t>
      </w:r>
      <w:r>
        <w:rPr>
          <w:rFonts w:hint="eastAsia"/>
          <w:lang w:val="zh-CN"/>
        </w:rPr>
        <w:t>分配</w:t>
      </w:r>
      <w:r>
        <w:rPr>
          <w:lang w:val="zh-CN"/>
        </w:rPr>
        <w:t>1KB</w:t>
      </w:r>
      <w:r>
        <w:rPr>
          <w:rFonts w:hint="eastAsia"/>
          <w:lang w:val="zh-CN"/>
        </w:rPr>
        <w:t>，</w:t>
      </w:r>
      <w:r>
        <w:rPr>
          <w:lang w:val="zh-CN"/>
        </w:rPr>
        <w:t>8KB</w:t>
      </w:r>
      <w:r>
        <w:rPr>
          <w:rFonts w:hint="eastAsia"/>
          <w:lang w:val="zh-CN"/>
        </w:rPr>
        <w:t>的内存，打印指针地址；</w:t>
      </w:r>
    </w:p>
    <w:p w14:paraId="60101DB3" w14:textId="77777777" w:rsidR="00F73C6D" w:rsidRDefault="00F73C6D" w:rsidP="00D837EB">
      <w:pPr>
        <w:pStyle w:val="4a"/>
        <w:numPr>
          <w:ilvl w:val="0"/>
          <w:numId w:val="18"/>
        </w:numPr>
        <w:ind w:left="1446"/>
      </w:pPr>
      <w:r>
        <w:rPr>
          <w:rFonts w:hint="eastAsia"/>
        </w:rPr>
        <w:t>使用</w:t>
      </w:r>
      <w:r>
        <w:t>vmalloc</w:t>
      </w:r>
      <w:r>
        <w:rPr>
          <w:rFonts w:hint="eastAsia"/>
        </w:rPr>
        <w:t>分配</w:t>
      </w:r>
      <w:r>
        <w:t>8KB</w:t>
      </w:r>
      <w:r>
        <w:rPr>
          <w:rFonts w:hint="eastAsia"/>
        </w:rPr>
        <w:t>、</w:t>
      </w:r>
      <w:r>
        <w:t>1MB</w:t>
      </w:r>
      <w:r>
        <w:rPr>
          <w:rFonts w:hint="eastAsia"/>
        </w:rPr>
        <w:t>、</w:t>
      </w:r>
      <w:r>
        <w:t>64MB</w:t>
      </w:r>
      <w:r>
        <w:rPr>
          <w:rFonts w:hint="eastAsia"/>
        </w:rPr>
        <w:t>的内存，打印指针地址；</w:t>
      </w:r>
    </w:p>
    <w:p w14:paraId="65504FB7" w14:textId="77777777" w:rsidR="00F73C6D" w:rsidRDefault="00F73C6D" w:rsidP="00D837EB">
      <w:pPr>
        <w:pStyle w:val="4a"/>
        <w:numPr>
          <w:ilvl w:val="0"/>
          <w:numId w:val="18"/>
        </w:numPr>
        <w:ind w:left="1446"/>
        <w:rPr>
          <w:rFonts w:cs="Huawei Sans"/>
          <w:lang w:eastAsia="x-none"/>
        </w:rPr>
      </w:pPr>
      <w:r>
        <w:rPr>
          <w:rFonts w:hint="eastAsia"/>
          <w:lang w:val="zh-CN"/>
        </w:rPr>
        <w:t>查看已分配的内存，根据机器是</w:t>
      </w:r>
      <w:r>
        <w:rPr>
          <w:lang w:val="zh-CN"/>
        </w:rPr>
        <w:t>32</w:t>
      </w:r>
      <w:r>
        <w:rPr>
          <w:rFonts w:hint="eastAsia"/>
          <w:lang w:val="zh-CN"/>
        </w:rPr>
        <w:t>位或</w:t>
      </w:r>
      <w:r>
        <w:rPr>
          <w:lang w:val="zh-CN"/>
        </w:rPr>
        <w:t>64</w:t>
      </w:r>
      <w:r>
        <w:rPr>
          <w:rFonts w:hint="eastAsia"/>
          <w:lang w:val="zh-CN"/>
        </w:rPr>
        <w:t>位的情况，分析地址落在的区域。</w:t>
      </w:r>
    </w:p>
    <w:p w14:paraId="550F0AB4" w14:textId="77777777" w:rsidR="00F73C6D" w:rsidRDefault="00F73C6D" w:rsidP="00C46106">
      <w:pPr>
        <w:pStyle w:val="2"/>
      </w:pPr>
      <w:bookmarkStart w:id="45" w:name="_Toc57042917"/>
      <w:r>
        <w:rPr>
          <w:rFonts w:hint="eastAsia"/>
        </w:rPr>
        <w:t>实验目的</w:t>
      </w:r>
      <w:bookmarkEnd w:id="45"/>
    </w:p>
    <w:p w14:paraId="3D1A7275" w14:textId="77777777" w:rsidR="00F73C6D" w:rsidRDefault="00F73C6D" w:rsidP="00D837EB">
      <w:pPr>
        <w:pStyle w:val="4a"/>
        <w:numPr>
          <w:ilvl w:val="0"/>
          <w:numId w:val="18"/>
        </w:numPr>
        <w:ind w:left="1446"/>
      </w:pPr>
      <w:r>
        <w:rPr>
          <w:rFonts w:hint="eastAsia"/>
        </w:rPr>
        <w:t>掌握正确编写满足功能的源文件，正确编译。</w:t>
      </w:r>
    </w:p>
    <w:p w14:paraId="3AA5CEE4" w14:textId="77777777" w:rsidR="00F73C6D" w:rsidRDefault="00F73C6D" w:rsidP="00D837EB">
      <w:pPr>
        <w:pStyle w:val="4a"/>
        <w:numPr>
          <w:ilvl w:val="0"/>
          <w:numId w:val="18"/>
        </w:numPr>
        <w:ind w:left="1446"/>
      </w:pPr>
      <w:r>
        <w:rPr>
          <w:rFonts w:hint="eastAsia"/>
        </w:rPr>
        <w:t>掌握正常加载、卸载内核模块；且内核模块功能满足任务所述。</w:t>
      </w:r>
    </w:p>
    <w:p w14:paraId="05FED93F" w14:textId="77777777" w:rsidR="00F73C6D" w:rsidRDefault="00F73C6D" w:rsidP="00D837EB">
      <w:pPr>
        <w:pStyle w:val="4a"/>
        <w:numPr>
          <w:ilvl w:val="0"/>
          <w:numId w:val="18"/>
        </w:numPr>
        <w:ind w:left="1446"/>
      </w:pPr>
      <w:r>
        <w:rPr>
          <w:rFonts w:hint="eastAsia"/>
        </w:rPr>
        <w:t>了解操作系统的内存管理。</w:t>
      </w:r>
    </w:p>
    <w:p w14:paraId="1CE10641" w14:textId="77777777" w:rsidR="00F73C6D" w:rsidRDefault="00F73C6D" w:rsidP="00C46106">
      <w:pPr>
        <w:pStyle w:val="2"/>
      </w:pPr>
      <w:bookmarkStart w:id="46" w:name="_Toc57042918"/>
      <w:r>
        <w:rPr>
          <w:rFonts w:hint="eastAsia"/>
        </w:rPr>
        <w:lastRenderedPageBreak/>
        <w:t>实验任务</w:t>
      </w:r>
      <w:bookmarkEnd w:id="46"/>
    </w:p>
    <w:p w14:paraId="7FB9A036" w14:textId="77777777" w:rsidR="00F73C6D" w:rsidRDefault="00F73C6D" w:rsidP="00D837EB">
      <w:pPr>
        <w:pStyle w:val="3"/>
        <w:numPr>
          <w:ilvl w:val="2"/>
          <w:numId w:val="15"/>
        </w:numPr>
      </w:pPr>
      <w:bookmarkStart w:id="47" w:name="_Toc57042919"/>
      <w:r>
        <w:rPr>
          <w:rFonts w:hint="eastAsia"/>
        </w:rPr>
        <w:t>使用</w:t>
      </w:r>
      <w:r>
        <w:t>kmalloc</w:t>
      </w:r>
      <w:r>
        <w:rPr>
          <w:rFonts w:hint="eastAsia"/>
        </w:rPr>
        <w:t>分配</w:t>
      </w:r>
      <w:r>
        <w:t>1KB</w:t>
      </w:r>
      <w:r>
        <w:rPr>
          <w:rFonts w:hint="eastAsia"/>
        </w:rPr>
        <w:t>，</w:t>
      </w:r>
      <w:r>
        <w:t>8KB</w:t>
      </w:r>
      <w:r>
        <w:rPr>
          <w:rFonts w:hint="eastAsia"/>
        </w:rPr>
        <w:t>的内存，打印指针地址</w:t>
      </w:r>
      <w:bookmarkEnd w:id="47"/>
    </w:p>
    <w:p w14:paraId="0F442517"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tasks_k/2/task1</w:t>
      </w:r>
      <w:r>
        <w:rPr>
          <w:rFonts w:hint="eastAsia"/>
        </w:rPr>
        <w:t>目录下。</w:t>
      </w:r>
    </w:p>
    <w:p w14:paraId="444FA55E" w14:textId="4C45501D"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tasks_k/2/task1</w:t>
      </w:r>
    </w:p>
    <w:p w14:paraId="3E87E1F6" w14:textId="3E5036E1"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ls</w:t>
      </w:r>
    </w:p>
    <w:p w14:paraId="7DF479E6" w14:textId="77777777" w:rsidR="00F73C6D" w:rsidRDefault="00F73C6D" w:rsidP="00F73C6D">
      <w:pPr>
        <w:pStyle w:val="2f2"/>
        <w:shd w:val="clear" w:color="auto" w:fill="D9D9D9" w:themeFill="background1" w:themeFillShade="D9"/>
        <w:rPr>
          <w:lang w:eastAsia="zh-CN"/>
        </w:rPr>
      </w:pPr>
      <w:r>
        <w:rPr>
          <w:lang w:eastAsia="zh-CN"/>
        </w:rPr>
        <w:t>kmalloc.c  Makefile</w:t>
      </w:r>
    </w:p>
    <w:p w14:paraId="26F55D19"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2E015B54" w14:textId="5551DC95"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make</w:t>
      </w:r>
    </w:p>
    <w:p w14:paraId="051977CA" w14:textId="77777777" w:rsidR="00F73C6D" w:rsidRDefault="00F73C6D" w:rsidP="00F73C6D">
      <w:pPr>
        <w:pStyle w:val="2f2"/>
        <w:shd w:val="clear" w:color="auto" w:fill="D9D9D9" w:themeFill="background1" w:themeFillShade="D9"/>
        <w:rPr>
          <w:lang w:eastAsia="zh-CN"/>
        </w:rPr>
      </w:pPr>
      <w:r>
        <w:rPr>
          <w:lang w:eastAsia="zh-CN"/>
        </w:rPr>
        <w:t>make -C /root/kernel M=/root/tasks_k/2/task1 modules</w:t>
      </w:r>
    </w:p>
    <w:p w14:paraId="3D1544CB"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73FCF35D" w14:textId="77777777" w:rsidR="00F73C6D" w:rsidRDefault="00F73C6D" w:rsidP="00F73C6D">
      <w:pPr>
        <w:pStyle w:val="2f2"/>
        <w:shd w:val="clear" w:color="auto" w:fill="D9D9D9" w:themeFill="background1" w:themeFillShade="D9"/>
        <w:rPr>
          <w:lang w:eastAsia="zh-CN"/>
        </w:rPr>
      </w:pPr>
      <w:r>
        <w:rPr>
          <w:lang w:eastAsia="zh-CN"/>
        </w:rPr>
        <w:t xml:space="preserve">  CC [M]  /root/tasks_k/2/task1/kmalloc.o</w:t>
      </w:r>
    </w:p>
    <w:p w14:paraId="4A112BE6"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0FCDECCD"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6A022A92" w14:textId="77777777" w:rsidR="00F73C6D" w:rsidRDefault="00F73C6D" w:rsidP="00F73C6D">
      <w:pPr>
        <w:pStyle w:val="2f2"/>
        <w:shd w:val="clear" w:color="auto" w:fill="D9D9D9" w:themeFill="background1" w:themeFillShade="D9"/>
        <w:rPr>
          <w:lang w:eastAsia="zh-CN"/>
        </w:rPr>
      </w:pPr>
      <w:r>
        <w:rPr>
          <w:lang w:eastAsia="zh-CN"/>
        </w:rPr>
        <w:t xml:space="preserve">  CC      /root/tasks_k/2/task1/kmalloc.mod.o</w:t>
      </w:r>
    </w:p>
    <w:p w14:paraId="7028026C" w14:textId="77777777" w:rsidR="00F73C6D" w:rsidRDefault="00F73C6D" w:rsidP="00F73C6D">
      <w:pPr>
        <w:pStyle w:val="2f2"/>
        <w:shd w:val="clear" w:color="auto" w:fill="D9D9D9" w:themeFill="background1" w:themeFillShade="D9"/>
        <w:rPr>
          <w:lang w:eastAsia="zh-CN"/>
        </w:rPr>
      </w:pPr>
      <w:r>
        <w:rPr>
          <w:lang w:eastAsia="zh-CN"/>
        </w:rPr>
        <w:t xml:space="preserve">  LD [M]  /root/tasks_k/2/task1/kmalloc.ko</w:t>
      </w:r>
    </w:p>
    <w:p w14:paraId="49F1CBD7"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5C25D271" w14:textId="3F64BBC2"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ls</w:t>
      </w:r>
    </w:p>
    <w:p w14:paraId="32072300" w14:textId="77777777" w:rsidR="00F73C6D" w:rsidRDefault="00F73C6D" w:rsidP="00F73C6D">
      <w:pPr>
        <w:pStyle w:val="2f2"/>
        <w:shd w:val="clear" w:color="auto" w:fill="D9D9D9" w:themeFill="background1" w:themeFillShade="D9"/>
        <w:rPr>
          <w:lang w:eastAsia="zh-CN"/>
        </w:rPr>
      </w:pPr>
      <w:r>
        <w:rPr>
          <w:lang w:eastAsia="zh-CN"/>
        </w:rPr>
        <w:t>kmalloc.c  kmalloc.ko  kmalloc.mod.c  kmalloc.mod.o  kmalloc.o  Makefile  modules.order  Module.symvers</w:t>
      </w:r>
    </w:p>
    <w:p w14:paraId="56D68AB2"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7F93A461" w14:textId="5C30DC35"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insmod kmalloc.ko</w:t>
      </w:r>
    </w:p>
    <w:p w14:paraId="5E1615A6" w14:textId="2309E88E"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-n3</w:t>
      </w:r>
    </w:p>
    <w:p w14:paraId="10495740" w14:textId="77777777" w:rsidR="00F73C6D" w:rsidRDefault="00F73C6D" w:rsidP="00F73C6D">
      <w:pPr>
        <w:pStyle w:val="2f2"/>
        <w:shd w:val="clear" w:color="auto" w:fill="D9D9D9" w:themeFill="background1" w:themeFillShade="D9"/>
        <w:rPr>
          <w:lang w:eastAsia="zh-CN"/>
        </w:rPr>
      </w:pPr>
      <w:r>
        <w:rPr>
          <w:lang w:eastAsia="zh-CN"/>
        </w:rPr>
        <w:t>[12892.541517] Start kmalloc!</w:t>
      </w:r>
    </w:p>
    <w:p w14:paraId="68A4F2D6" w14:textId="77777777" w:rsidR="00F73C6D" w:rsidRDefault="00F73C6D" w:rsidP="00F73C6D">
      <w:pPr>
        <w:pStyle w:val="2f2"/>
        <w:shd w:val="clear" w:color="auto" w:fill="D9D9D9" w:themeFill="background1" w:themeFillShade="D9"/>
        <w:rPr>
          <w:lang w:eastAsia="zh-CN"/>
        </w:rPr>
      </w:pPr>
      <w:r>
        <w:rPr>
          <w:lang w:eastAsia="zh-CN"/>
        </w:rPr>
        <w:t>[12892.541688] kmallocmem1 addr = ffff80017407b400</w:t>
      </w:r>
    </w:p>
    <w:p w14:paraId="1B04EB9D" w14:textId="77777777" w:rsidR="00F73C6D" w:rsidRDefault="00F73C6D" w:rsidP="00F73C6D">
      <w:pPr>
        <w:pStyle w:val="2f2"/>
        <w:shd w:val="clear" w:color="auto" w:fill="D9D9D9" w:themeFill="background1" w:themeFillShade="D9"/>
        <w:rPr>
          <w:lang w:eastAsia="zh-CN"/>
        </w:rPr>
      </w:pPr>
      <w:r>
        <w:rPr>
          <w:lang w:eastAsia="zh-CN"/>
        </w:rPr>
        <w:t>[12892.541920] kmallocmem2 addr = ffff80016a44a000</w:t>
      </w:r>
    </w:p>
    <w:p w14:paraId="26CFA0C8"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0657DBB9" w14:textId="6CE96C49"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rmmod kmalloc</w:t>
      </w:r>
    </w:p>
    <w:p w14:paraId="7394EB1F" w14:textId="67AB5E82"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-n4</w:t>
      </w:r>
    </w:p>
    <w:p w14:paraId="330CF6D4" w14:textId="77777777" w:rsidR="00F73C6D" w:rsidRDefault="00F73C6D" w:rsidP="00F73C6D">
      <w:pPr>
        <w:pStyle w:val="2f2"/>
        <w:shd w:val="clear" w:color="auto" w:fill="D9D9D9" w:themeFill="background1" w:themeFillShade="D9"/>
        <w:rPr>
          <w:lang w:eastAsia="zh-CN"/>
        </w:rPr>
      </w:pPr>
      <w:r>
        <w:rPr>
          <w:lang w:eastAsia="zh-CN"/>
        </w:rPr>
        <w:t>[12892.541517] Start kmalloc!</w:t>
      </w:r>
    </w:p>
    <w:p w14:paraId="1365F285" w14:textId="77777777" w:rsidR="00F73C6D" w:rsidRDefault="00F73C6D" w:rsidP="00F73C6D">
      <w:pPr>
        <w:pStyle w:val="2f2"/>
        <w:shd w:val="clear" w:color="auto" w:fill="D9D9D9" w:themeFill="background1" w:themeFillShade="D9"/>
        <w:rPr>
          <w:lang w:eastAsia="zh-CN"/>
        </w:rPr>
      </w:pPr>
      <w:r>
        <w:rPr>
          <w:lang w:eastAsia="zh-CN"/>
        </w:rPr>
        <w:t>[12892.541688] kmallocmem1 addr = ffff80017407b400</w:t>
      </w:r>
    </w:p>
    <w:p w14:paraId="49158114" w14:textId="77777777" w:rsidR="00F73C6D" w:rsidRDefault="00F73C6D" w:rsidP="00F73C6D">
      <w:pPr>
        <w:pStyle w:val="2f2"/>
        <w:shd w:val="clear" w:color="auto" w:fill="D9D9D9" w:themeFill="background1" w:themeFillShade="D9"/>
        <w:rPr>
          <w:lang w:eastAsia="zh-CN"/>
        </w:rPr>
      </w:pPr>
      <w:r>
        <w:rPr>
          <w:lang w:eastAsia="zh-CN"/>
        </w:rPr>
        <w:t>[12892.541920] kmallocmem2 addr = ffff80016a44a000</w:t>
      </w:r>
    </w:p>
    <w:p w14:paraId="5905AEE9" w14:textId="77777777" w:rsidR="00F73C6D" w:rsidRDefault="00F73C6D" w:rsidP="00F73C6D">
      <w:pPr>
        <w:pStyle w:val="2f2"/>
        <w:shd w:val="clear" w:color="auto" w:fill="D9D9D9" w:themeFill="background1" w:themeFillShade="D9"/>
        <w:rPr>
          <w:lang w:eastAsia="zh-CN"/>
        </w:rPr>
      </w:pPr>
      <w:r>
        <w:rPr>
          <w:lang w:eastAsia="zh-CN"/>
        </w:rPr>
        <w:t>[12994.315305] Exit kmalloc!</w:t>
      </w:r>
    </w:p>
    <w:p w14:paraId="4A1407E5" w14:textId="50E01002"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p>
    <w:p w14:paraId="7D7FC191" w14:textId="77777777" w:rsidR="00F73C6D" w:rsidRDefault="00F73C6D" w:rsidP="00D837EB">
      <w:pPr>
        <w:pStyle w:val="3"/>
        <w:numPr>
          <w:ilvl w:val="2"/>
          <w:numId w:val="15"/>
        </w:numPr>
      </w:pPr>
      <w:bookmarkStart w:id="48" w:name="_Toc57042920"/>
      <w:r>
        <w:rPr>
          <w:rFonts w:hint="eastAsia"/>
        </w:rPr>
        <w:lastRenderedPageBreak/>
        <w:t>使用</w:t>
      </w:r>
      <w:r>
        <w:t>vmalloc</w:t>
      </w:r>
      <w:r>
        <w:rPr>
          <w:rFonts w:hint="eastAsia"/>
        </w:rPr>
        <w:t>分配</w:t>
      </w:r>
      <w:r>
        <w:t>8KB</w:t>
      </w:r>
      <w:r>
        <w:rPr>
          <w:rFonts w:hint="eastAsia"/>
        </w:rPr>
        <w:t>、</w:t>
      </w:r>
      <w:r>
        <w:t>1MB</w:t>
      </w:r>
      <w:r>
        <w:rPr>
          <w:rFonts w:hint="eastAsia"/>
        </w:rPr>
        <w:t>、</w:t>
      </w:r>
      <w:r>
        <w:t>64MB</w:t>
      </w:r>
      <w:r>
        <w:rPr>
          <w:rFonts w:hint="eastAsia"/>
        </w:rPr>
        <w:t>的内存，打印指针地址</w:t>
      </w:r>
      <w:bookmarkEnd w:id="48"/>
    </w:p>
    <w:p w14:paraId="2931CEAA"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tasks_k/2/task1</w:t>
      </w:r>
      <w:r>
        <w:rPr>
          <w:rFonts w:hint="eastAsia"/>
        </w:rPr>
        <w:t>目录下。</w:t>
      </w:r>
    </w:p>
    <w:p w14:paraId="76D21450" w14:textId="3E7AC826"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tasks_k/2/task2</w:t>
      </w:r>
    </w:p>
    <w:p w14:paraId="746248FB" w14:textId="1E81A7E2"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ls</w:t>
      </w:r>
    </w:p>
    <w:p w14:paraId="7996B233" w14:textId="77777777" w:rsidR="00F73C6D" w:rsidRDefault="00F73C6D" w:rsidP="00F73C6D">
      <w:pPr>
        <w:pStyle w:val="2f2"/>
        <w:shd w:val="clear" w:color="auto" w:fill="D9D9D9" w:themeFill="background1" w:themeFillShade="D9"/>
        <w:rPr>
          <w:lang w:eastAsia="zh-CN"/>
        </w:rPr>
      </w:pPr>
      <w:r>
        <w:rPr>
          <w:lang w:eastAsia="zh-CN"/>
        </w:rPr>
        <w:t>vmalloc.c  Makefile</w:t>
      </w:r>
    </w:p>
    <w:p w14:paraId="253F59D2"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0A659A8B" w14:textId="2A1526A7"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make</w:t>
      </w:r>
    </w:p>
    <w:p w14:paraId="76E68462" w14:textId="77777777" w:rsidR="00F73C6D" w:rsidRDefault="00F73C6D" w:rsidP="00F73C6D">
      <w:pPr>
        <w:pStyle w:val="2f2"/>
        <w:shd w:val="clear" w:color="auto" w:fill="D9D9D9" w:themeFill="background1" w:themeFillShade="D9"/>
        <w:rPr>
          <w:lang w:eastAsia="zh-CN"/>
        </w:rPr>
      </w:pPr>
      <w:r>
        <w:rPr>
          <w:lang w:eastAsia="zh-CN"/>
        </w:rPr>
        <w:t>make -C /root/kernel M=/root/tasks_k/2/task2 modules</w:t>
      </w:r>
    </w:p>
    <w:p w14:paraId="0471A528"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16D9A542" w14:textId="77777777" w:rsidR="00F73C6D" w:rsidRDefault="00F73C6D" w:rsidP="00F73C6D">
      <w:pPr>
        <w:pStyle w:val="2f2"/>
        <w:shd w:val="clear" w:color="auto" w:fill="D9D9D9" w:themeFill="background1" w:themeFillShade="D9"/>
        <w:rPr>
          <w:lang w:eastAsia="zh-CN"/>
        </w:rPr>
      </w:pPr>
      <w:r>
        <w:rPr>
          <w:lang w:eastAsia="zh-CN"/>
        </w:rPr>
        <w:t xml:space="preserve">  CC [M]  /root/tasks_k/2/task2/vmalloc.o</w:t>
      </w:r>
    </w:p>
    <w:p w14:paraId="36A59185"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08CC6C2B"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255E60B9" w14:textId="77777777" w:rsidR="00F73C6D" w:rsidRDefault="00F73C6D" w:rsidP="00F73C6D">
      <w:pPr>
        <w:pStyle w:val="2f2"/>
        <w:shd w:val="clear" w:color="auto" w:fill="D9D9D9" w:themeFill="background1" w:themeFillShade="D9"/>
        <w:rPr>
          <w:lang w:eastAsia="zh-CN"/>
        </w:rPr>
      </w:pPr>
      <w:r>
        <w:rPr>
          <w:lang w:eastAsia="zh-CN"/>
        </w:rPr>
        <w:t xml:space="preserve">  CC      /root/tasks_k/2/task2/vmalloc.mod.o</w:t>
      </w:r>
    </w:p>
    <w:p w14:paraId="30B16E67" w14:textId="77777777" w:rsidR="00F73C6D" w:rsidRDefault="00F73C6D" w:rsidP="00F73C6D">
      <w:pPr>
        <w:pStyle w:val="2f2"/>
        <w:shd w:val="clear" w:color="auto" w:fill="D9D9D9" w:themeFill="background1" w:themeFillShade="D9"/>
        <w:rPr>
          <w:lang w:eastAsia="zh-CN"/>
        </w:rPr>
      </w:pPr>
      <w:r>
        <w:rPr>
          <w:lang w:eastAsia="zh-CN"/>
        </w:rPr>
        <w:t xml:space="preserve">  LD [M]  /root/tasks_k/2/task2/vmalloc.ko</w:t>
      </w:r>
    </w:p>
    <w:p w14:paraId="21E52D0D"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6FFE1812" w14:textId="18E281DE"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ls</w:t>
      </w:r>
    </w:p>
    <w:p w14:paraId="01EE6E44" w14:textId="77777777" w:rsidR="00F73C6D" w:rsidRDefault="00F73C6D" w:rsidP="00F73C6D">
      <w:pPr>
        <w:pStyle w:val="2f2"/>
        <w:shd w:val="clear" w:color="auto" w:fill="D9D9D9" w:themeFill="background1" w:themeFillShade="D9"/>
        <w:rPr>
          <w:lang w:eastAsia="zh-CN"/>
        </w:rPr>
      </w:pPr>
      <w:r>
        <w:rPr>
          <w:lang w:eastAsia="zh-CN"/>
        </w:rPr>
        <w:t>Makefile  modules.order  Module.symvers  vmalloc.c  vmalloc.ko  vmalloc.mod.c  vmalloc.mod.o  vmalloc.o</w:t>
      </w:r>
    </w:p>
    <w:p w14:paraId="3308E6C5"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7789D2A8" w14:textId="5066B5C3"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insmod vmalloc.ko</w:t>
      </w:r>
    </w:p>
    <w:p w14:paraId="7D63659F" w14:textId="36CB129C"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dmesg | tail -n4</w:t>
      </w:r>
    </w:p>
    <w:p w14:paraId="693E88DC" w14:textId="77777777" w:rsidR="00F73C6D" w:rsidRDefault="00F73C6D" w:rsidP="00F73C6D">
      <w:pPr>
        <w:pStyle w:val="2f2"/>
        <w:shd w:val="clear" w:color="auto" w:fill="D9D9D9" w:themeFill="background1" w:themeFillShade="D9"/>
        <w:rPr>
          <w:lang w:eastAsia="zh-CN"/>
        </w:rPr>
      </w:pPr>
      <w:r>
        <w:rPr>
          <w:lang w:eastAsia="zh-CN"/>
        </w:rPr>
        <w:t>[20608.083498] Start vmalloc!</w:t>
      </w:r>
    </w:p>
    <w:p w14:paraId="1F1542C1" w14:textId="77777777" w:rsidR="00F73C6D" w:rsidRDefault="00F73C6D" w:rsidP="00F73C6D">
      <w:pPr>
        <w:pStyle w:val="2f2"/>
        <w:shd w:val="clear" w:color="auto" w:fill="D9D9D9" w:themeFill="background1" w:themeFillShade="D9"/>
        <w:rPr>
          <w:lang w:eastAsia="zh-CN"/>
        </w:rPr>
      </w:pPr>
      <w:r>
        <w:rPr>
          <w:lang w:eastAsia="zh-CN"/>
        </w:rPr>
        <w:t>[20608.083718] vmallocmem1 addr = ffff000009dc0000</w:t>
      </w:r>
    </w:p>
    <w:p w14:paraId="0DAEAFFF" w14:textId="77777777" w:rsidR="00F73C6D" w:rsidRDefault="00F73C6D" w:rsidP="00F73C6D">
      <w:pPr>
        <w:pStyle w:val="2f2"/>
        <w:shd w:val="clear" w:color="auto" w:fill="D9D9D9" w:themeFill="background1" w:themeFillShade="D9"/>
        <w:rPr>
          <w:lang w:eastAsia="zh-CN"/>
        </w:rPr>
      </w:pPr>
      <w:r>
        <w:rPr>
          <w:lang w:eastAsia="zh-CN"/>
        </w:rPr>
        <w:t>[20608.083953] vmallocmem2 addr = ffff000022480000</w:t>
      </w:r>
    </w:p>
    <w:p w14:paraId="01A280DD" w14:textId="77777777" w:rsidR="00F73C6D" w:rsidRDefault="00F73C6D" w:rsidP="00F73C6D">
      <w:pPr>
        <w:pStyle w:val="2f2"/>
        <w:shd w:val="clear" w:color="auto" w:fill="D9D9D9" w:themeFill="background1" w:themeFillShade="D9"/>
        <w:rPr>
          <w:lang w:eastAsia="zh-CN"/>
        </w:rPr>
      </w:pPr>
      <w:r>
        <w:rPr>
          <w:lang w:eastAsia="zh-CN"/>
        </w:rPr>
        <w:t>[20608.084370] vmallocmem3 addr = ffff0000242c0000</w:t>
      </w:r>
    </w:p>
    <w:p w14:paraId="52364CBD"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082AE02E" w14:textId="352E0375"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rmmod vmalloc</w:t>
      </w:r>
    </w:p>
    <w:p w14:paraId="6FE70AC4" w14:textId="6A9D1DF4"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dmesg | tail -n5</w:t>
      </w:r>
    </w:p>
    <w:p w14:paraId="0D94FB0A" w14:textId="77777777" w:rsidR="00F73C6D" w:rsidRDefault="00F73C6D" w:rsidP="00F73C6D">
      <w:pPr>
        <w:pStyle w:val="2f2"/>
        <w:shd w:val="clear" w:color="auto" w:fill="D9D9D9" w:themeFill="background1" w:themeFillShade="D9"/>
        <w:rPr>
          <w:lang w:eastAsia="zh-CN"/>
        </w:rPr>
      </w:pPr>
      <w:r>
        <w:rPr>
          <w:lang w:eastAsia="zh-CN"/>
        </w:rPr>
        <w:t>[20608.083498] Start vmalloc!</w:t>
      </w:r>
    </w:p>
    <w:p w14:paraId="276F6F99" w14:textId="77777777" w:rsidR="00F73C6D" w:rsidRDefault="00F73C6D" w:rsidP="00F73C6D">
      <w:pPr>
        <w:pStyle w:val="2f2"/>
        <w:shd w:val="clear" w:color="auto" w:fill="D9D9D9" w:themeFill="background1" w:themeFillShade="D9"/>
        <w:rPr>
          <w:lang w:eastAsia="zh-CN"/>
        </w:rPr>
      </w:pPr>
      <w:r>
        <w:rPr>
          <w:lang w:eastAsia="zh-CN"/>
        </w:rPr>
        <w:t>[20608.083718] vmallocmem1 addr = ffff000009dc0000</w:t>
      </w:r>
    </w:p>
    <w:p w14:paraId="79190690" w14:textId="77777777" w:rsidR="00F73C6D" w:rsidRDefault="00F73C6D" w:rsidP="00F73C6D">
      <w:pPr>
        <w:pStyle w:val="2f2"/>
        <w:shd w:val="clear" w:color="auto" w:fill="D9D9D9" w:themeFill="background1" w:themeFillShade="D9"/>
        <w:rPr>
          <w:lang w:eastAsia="zh-CN"/>
        </w:rPr>
      </w:pPr>
      <w:r>
        <w:rPr>
          <w:lang w:eastAsia="zh-CN"/>
        </w:rPr>
        <w:t>[20608.083953] vmallocmem2 addr = ffff000022480000</w:t>
      </w:r>
    </w:p>
    <w:p w14:paraId="501DB52D" w14:textId="77777777" w:rsidR="00F73C6D" w:rsidRDefault="00F73C6D" w:rsidP="00F73C6D">
      <w:pPr>
        <w:pStyle w:val="2f2"/>
        <w:shd w:val="clear" w:color="auto" w:fill="D9D9D9" w:themeFill="background1" w:themeFillShade="D9"/>
        <w:rPr>
          <w:lang w:eastAsia="zh-CN"/>
        </w:rPr>
      </w:pPr>
      <w:r>
        <w:rPr>
          <w:lang w:eastAsia="zh-CN"/>
        </w:rPr>
        <w:t>[20608.084370] vmallocmem3 addr = ffff0000242c0000</w:t>
      </w:r>
    </w:p>
    <w:p w14:paraId="1EBC6AB9" w14:textId="77777777" w:rsidR="00F73C6D" w:rsidRDefault="00F73C6D" w:rsidP="00F73C6D">
      <w:pPr>
        <w:pStyle w:val="2f2"/>
        <w:shd w:val="clear" w:color="auto" w:fill="D9D9D9" w:themeFill="background1" w:themeFillShade="D9"/>
        <w:rPr>
          <w:lang w:eastAsia="zh-CN"/>
        </w:rPr>
      </w:pPr>
      <w:r>
        <w:rPr>
          <w:lang w:eastAsia="zh-CN"/>
        </w:rPr>
        <w:t>[20759.537586] Exit vmalloc!</w:t>
      </w:r>
    </w:p>
    <w:p w14:paraId="3D56F9D9" w14:textId="77777777" w:rsidR="00F73C6D" w:rsidRDefault="00F73C6D" w:rsidP="00D837EB">
      <w:pPr>
        <w:pStyle w:val="3"/>
        <w:numPr>
          <w:ilvl w:val="2"/>
          <w:numId w:val="15"/>
        </w:numPr>
      </w:pPr>
      <w:bookmarkStart w:id="49" w:name="_Toc57042921"/>
      <w:r>
        <w:rPr>
          <w:rFonts w:hint="eastAsia"/>
        </w:rPr>
        <w:t>实验结果分析</w:t>
      </w:r>
      <w:bookmarkEnd w:id="49"/>
    </w:p>
    <w:p w14:paraId="4CBBCDFA" w14:textId="77777777" w:rsidR="00F73C6D" w:rsidRDefault="00F73C6D" w:rsidP="00F73C6D">
      <w:pPr>
        <w:pStyle w:val="1e"/>
        <w:ind w:firstLineChars="200" w:firstLine="420"/>
      </w:pPr>
      <w:r>
        <w:rPr>
          <w:rFonts w:hint="eastAsia"/>
        </w:rPr>
        <w:t>通过</w:t>
      </w:r>
      <w:r>
        <w:t xml:space="preserve"> uname -a </w:t>
      </w:r>
      <w:r>
        <w:rPr>
          <w:rFonts w:hint="eastAsia"/>
        </w:rPr>
        <w:t>或</w:t>
      </w:r>
      <w:r>
        <w:t xml:space="preserve"> file /sbin/init </w:t>
      </w:r>
      <w:r>
        <w:rPr>
          <w:rFonts w:hint="eastAsia"/>
        </w:rPr>
        <w:t>或</w:t>
      </w:r>
      <w:r>
        <w:t xml:space="preserve"> arch </w:t>
      </w:r>
      <w:r>
        <w:rPr>
          <w:rFonts w:hint="eastAsia"/>
        </w:rPr>
        <w:t>命令查看当前是</w:t>
      </w:r>
      <w:r>
        <w:t>ARM64</w:t>
      </w:r>
      <w:r>
        <w:rPr>
          <w:rFonts w:hint="eastAsia"/>
        </w:rPr>
        <w:t>位的机器。使用</w:t>
      </w:r>
      <w:r>
        <w:t>“getconf PAGE_SIZE”</w:t>
      </w:r>
      <w:r>
        <w:rPr>
          <w:rFonts w:hint="eastAsia"/>
        </w:rPr>
        <w:t>查看系统的页表大小；或者通过查看内核配置选项，内核配置文件是：</w:t>
      </w:r>
      <w:r>
        <w:lastRenderedPageBreak/>
        <w:t>arch/arm64/configs/openeuler_defconfig</w:t>
      </w:r>
      <w:r>
        <w:rPr>
          <w:rFonts w:hint="eastAsia"/>
        </w:rPr>
        <w:t>，其中与内存管理相关的配置内容是（可通过</w:t>
      </w:r>
      <w:r>
        <w:t>vi</w:t>
      </w:r>
      <w:r>
        <w:rPr>
          <w:rFonts w:hint="eastAsia"/>
        </w:rPr>
        <w:t>打开配置文件，关键词搜索定位）：</w:t>
      </w:r>
    </w:p>
    <w:p w14:paraId="5BD9C8FC" w14:textId="77777777" w:rsidR="00F73C6D" w:rsidRDefault="00F73C6D" w:rsidP="00F73C6D">
      <w:pPr>
        <w:pStyle w:val="2f2"/>
        <w:shd w:val="clear" w:color="auto" w:fill="D9D9D9" w:themeFill="background1" w:themeFillShade="D9"/>
        <w:rPr>
          <w:lang w:eastAsia="zh-CN"/>
        </w:rPr>
      </w:pPr>
      <w:r>
        <w:rPr>
          <w:lang w:eastAsia="zh-CN"/>
        </w:rPr>
        <w:t>CONFIG_ARM64=y</w:t>
      </w:r>
    </w:p>
    <w:p w14:paraId="4D004B3B" w14:textId="77777777" w:rsidR="00F73C6D" w:rsidRDefault="00F73C6D" w:rsidP="00F73C6D">
      <w:pPr>
        <w:pStyle w:val="2f2"/>
        <w:shd w:val="clear" w:color="auto" w:fill="D9D9D9" w:themeFill="background1" w:themeFillShade="D9"/>
        <w:rPr>
          <w:lang w:eastAsia="zh-CN"/>
        </w:rPr>
      </w:pPr>
      <w:r>
        <w:rPr>
          <w:lang w:eastAsia="zh-CN"/>
        </w:rPr>
        <w:t>CONFIG_64BIT=y</w:t>
      </w:r>
    </w:p>
    <w:p w14:paraId="1F52EE8D" w14:textId="77777777" w:rsidR="00F73C6D" w:rsidRDefault="00F73C6D" w:rsidP="00F73C6D">
      <w:pPr>
        <w:pStyle w:val="2f2"/>
        <w:shd w:val="clear" w:color="auto" w:fill="D9D9D9" w:themeFill="background1" w:themeFillShade="D9"/>
        <w:rPr>
          <w:lang w:eastAsia="zh-CN"/>
        </w:rPr>
      </w:pPr>
      <w:r>
        <w:rPr>
          <w:lang w:eastAsia="zh-CN"/>
        </w:rPr>
        <w:t>CONFIG_PGTABLE_LEVELS=3</w:t>
      </w:r>
    </w:p>
    <w:p w14:paraId="4B966213" w14:textId="77777777" w:rsidR="00F73C6D" w:rsidRDefault="00F73C6D" w:rsidP="00F73C6D">
      <w:pPr>
        <w:pStyle w:val="2f2"/>
        <w:shd w:val="clear" w:color="auto" w:fill="D9D9D9" w:themeFill="background1" w:themeFillShade="D9"/>
        <w:rPr>
          <w:lang w:eastAsia="zh-CN"/>
        </w:rPr>
      </w:pPr>
      <w:r>
        <w:rPr>
          <w:lang w:eastAsia="zh-CN"/>
        </w:rPr>
        <w:t>CONFIG_ARM64_PAGE_SHIFT=16</w:t>
      </w:r>
    </w:p>
    <w:p w14:paraId="633D5E59" w14:textId="77777777" w:rsidR="00F73C6D" w:rsidRDefault="00F73C6D" w:rsidP="00F73C6D">
      <w:pPr>
        <w:pStyle w:val="2f2"/>
        <w:shd w:val="clear" w:color="auto" w:fill="D9D9D9" w:themeFill="background1" w:themeFillShade="D9"/>
        <w:rPr>
          <w:lang w:eastAsia="zh-CN"/>
        </w:rPr>
      </w:pPr>
      <w:r>
        <w:rPr>
          <w:lang w:eastAsia="zh-CN"/>
        </w:rPr>
        <w:t>CONFIG_ARM64_64K_PAGES=y</w:t>
      </w:r>
    </w:p>
    <w:p w14:paraId="4459684E" w14:textId="77777777" w:rsidR="00F73C6D" w:rsidRDefault="00F73C6D" w:rsidP="00F73C6D">
      <w:pPr>
        <w:pStyle w:val="2f2"/>
        <w:shd w:val="clear" w:color="auto" w:fill="D9D9D9" w:themeFill="background1" w:themeFillShade="D9"/>
        <w:rPr>
          <w:lang w:eastAsia="zh-CN"/>
        </w:rPr>
      </w:pPr>
      <w:r>
        <w:rPr>
          <w:lang w:eastAsia="zh-CN"/>
        </w:rPr>
        <w:t>CONFIG_ARM64_VA_BITS_48=y</w:t>
      </w:r>
    </w:p>
    <w:p w14:paraId="3503485C" w14:textId="77777777" w:rsidR="00F73C6D" w:rsidRDefault="00F73C6D" w:rsidP="00F73C6D">
      <w:pPr>
        <w:pStyle w:val="1e"/>
      </w:pPr>
      <w:r>
        <w:rPr>
          <w:rFonts w:hint="eastAsia"/>
        </w:rPr>
        <w:t>也就是说，目前的配置是：</w:t>
      </w:r>
    </w:p>
    <w:p w14:paraId="59FBCAF6" w14:textId="77777777" w:rsidR="00F73C6D" w:rsidRDefault="00F73C6D" w:rsidP="00F73C6D">
      <w:pPr>
        <w:pStyle w:val="1e"/>
      </w:pPr>
      <w:r>
        <w:rPr>
          <w:rFonts w:hint="eastAsia"/>
        </w:rPr>
        <w:t>虚拟地址位数为</w:t>
      </w:r>
      <w:r>
        <w:t>48</w:t>
      </w:r>
      <w:r>
        <w:rPr>
          <w:rFonts w:hint="eastAsia"/>
        </w:rPr>
        <w:t>位（</w:t>
      </w:r>
      <w:r>
        <w:t>CONFIG_ARM64_VA_BITS_48=y</w:t>
      </w:r>
      <w:r>
        <w:rPr>
          <w:rFonts w:hint="eastAsia"/>
        </w:rPr>
        <w:t>、</w:t>
      </w:r>
      <w:r>
        <w:t>CONFIG_ARM64_VA_BITS=48</w:t>
      </w:r>
      <w:r>
        <w:rPr>
          <w:rFonts w:hint="eastAsia"/>
        </w:rPr>
        <w:t>）；</w:t>
      </w:r>
    </w:p>
    <w:p w14:paraId="2BA61B88" w14:textId="77777777" w:rsidR="00F73C6D" w:rsidRDefault="00F73C6D" w:rsidP="00F73C6D">
      <w:pPr>
        <w:pStyle w:val="1e"/>
      </w:pPr>
      <w:r>
        <w:rPr>
          <w:rFonts w:hint="eastAsia"/>
        </w:rPr>
        <w:t>页表的大小是</w:t>
      </w:r>
      <w:r>
        <w:t>64K</w:t>
      </w:r>
      <w:r>
        <w:rPr>
          <w:rFonts w:hint="eastAsia"/>
        </w:rPr>
        <w:t>（</w:t>
      </w:r>
      <w:r>
        <w:t>CONFIG_ARM64_PAGE_SHIFT=16</w:t>
      </w:r>
      <w:r>
        <w:rPr>
          <w:rFonts w:hint="eastAsia"/>
        </w:rPr>
        <w:t>、</w:t>
      </w:r>
      <w:r>
        <w:t>CONFIG_ARM64_64K_PAGES=y</w:t>
      </w:r>
      <w:r>
        <w:rPr>
          <w:rFonts w:hint="eastAsia"/>
        </w:rPr>
        <w:t>）；</w:t>
      </w:r>
    </w:p>
    <w:p w14:paraId="1E7AF3EB" w14:textId="77777777" w:rsidR="00F73C6D" w:rsidRDefault="00F73C6D" w:rsidP="00F73C6D">
      <w:pPr>
        <w:pStyle w:val="1e"/>
      </w:pPr>
      <w:r>
        <w:rPr>
          <w:rFonts w:hint="eastAsia"/>
        </w:rPr>
        <w:t>页表转化是</w:t>
      </w:r>
      <w:r>
        <w:t>3</w:t>
      </w:r>
      <w:r>
        <w:rPr>
          <w:rFonts w:hint="eastAsia"/>
        </w:rPr>
        <w:t>级（</w:t>
      </w:r>
      <w:r>
        <w:t>CONFIG_PGTABLE_LEVELS=3</w:t>
      </w:r>
      <w:r>
        <w:rPr>
          <w:rFonts w:hint="eastAsia"/>
        </w:rPr>
        <w:t>）。</w:t>
      </w:r>
    </w:p>
    <w:p w14:paraId="6DEC4B18" w14:textId="77777777" w:rsidR="00F73C6D" w:rsidRDefault="00F73C6D" w:rsidP="00F73C6D">
      <w:pPr>
        <w:pStyle w:val="1e"/>
      </w:pPr>
      <w:r>
        <w:rPr>
          <w:rFonts w:hint="eastAsia"/>
        </w:rPr>
        <w:t>因此查看内核源码的文档</w:t>
      </w:r>
      <w:r>
        <w:t>Documentation/arm64/memory.txt</w:t>
      </w:r>
      <w:r>
        <w:rPr>
          <w:rFonts w:hint="eastAsia"/>
        </w:rPr>
        <w:t>可见，对应的内存布局如下：</w:t>
      </w:r>
    </w:p>
    <w:p w14:paraId="1D09D7EC" w14:textId="51A58830" w:rsidR="00F73C6D" w:rsidRDefault="00F73C6D" w:rsidP="00F73C6D">
      <w:pPr>
        <w:pStyle w:val="1e"/>
        <w:rPr>
          <w:noProof/>
        </w:rPr>
      </w:pPr>
      <w:r>
        <w:rPr>
          <w:noProof/>
        </w:rPr>
        <w:drawing>
          <wp:inline distT="0" distB="0" distL="0" distR="0" wp14:anchorId="1EF43B24" wp14:editId="28795458">
            <wp:extent cx="5575300" cy="1050925"/>
            <wp:effectExtent l="19050" t="19050" r="2540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5300" cy="1050925"/>
                    </a:xfrm>
                    <a:prstGeom prst="rect">
                      <a:avLst/>
                    </a:prstGeom>
                    <a:noFill/>
                    <a:ln w="12700" cmpd="sng">
                      <a:solidFill>
                        <a:srgbClr val="000000"/>
                      </a:solidFill>
                      <a:miter lim="800000"/>
                      <a:headEnd/>
                      <a:tailEnd/>
                    </a:ln>
                    <a:effectLst/>
                  </pic:spPr>
                </pic:pic>
              </a:graphicData>
            </a:graphic>
          </wp:inline>
        </w:drawing>
      </w:r>
    </w:p>
    <w:p w14:paraId="1DAD4A7C" w14:textId="77777777" w:rsidR="00F73C6D" w:rsidRDefault="00F73C6D" w:rsidP="00F73C6D">
      <w:pPr>
        <w:pStyle w:val="1e"/>
      </w:pPr>
      <w:r>
        <w:rPr>
          <w:rFonts w:hint="eastAsia"/>
        </w:rPr>
        <w:t>由运行结果可知，</w:t>
      </w:r>
      <w:r>
        <w:t>kmalloc</w:t>
      </w:r>
      <w:r>
        <w:rPr>
          <w:rFonts w:hint="eastAsia"/>
        </w:rPr>
        <w:t>和</w:t>
      </w:r>
      <w:r>
        <w:t>vmalloc</w:t>
      </w:r>
      <w:r>
        <w:rPr>
          <w:rFonts w:hint="eastAsia"/>
        </w:rPr>
        <w:t>分配的内存地址，都位于内核空间。</w:t>
      </w:r>
    </w:p>
    <w:p w14:paraId="1C0F310B" w14:textId="77777777" w:rsidR="00F73C6D" w:rsidRDefault="00F73C6D" w:rsidP="00C46106">
      <w:pPr>
        <w:pStyle w:val="2"/>
        <w:rPr>
          <w:lang w:bidi="hi-IN"/>
        </w:rPr>
      </w:pPr>
      <w:bookmarkStart w:id="50" w:name="_Toc57042922"/>
      <w:r>
        <w:rPr>
          <w:rFonts w:hint="eastAsia"/>
          <w:lang w:bidi="hi-IN"/>
        </w:rPr>
        <w:t>思考题</w:t>
      </w:r>
      <w:bookmarkEnd w:id="50"/>
    </w:p>
    <w:p w14:paraId="0DD93D1B" w14:textId="77777777" w:rsidR="00F73C6D" w:rsidRDefault="00F73C6D" w:rsidP="00F73C6D">
      <w:pPr>
        <w:pStyle w:val="1e"/>
      </w:pPr>
      <w:r>
        <w:rPr>
          <w:rFonts w:hint="eastAsia"/>
        </w:rPr>
        <w:t>一、什么是内存泄漏、内存溢出、内存越界？</w:t>
      </w:r>
    </w:p>
    <w:p w14:paraId="6209DA92" w14:textId="77777777" w:rsidR="00F73C6D" w:rsidRDefault="00F73C6D" w:rsidP="00F73C6D">
      <w:pPr>
        <w:pStyle w:val="1e"/>
      </w:pPr>
      <w:r>
        <w:rPr>
          <w:rFonts w:hint="eastAsia"/>
        </w:rPr>
        <w:t>内存泄漏（</w:t>
      </w:r>
      <w:r>
        <w:t>memory leak</w:t>
      </w:r>
      <w:r>
        <w:rPr>
          <w:rFonts w:hint="eastAsia"/>
        </w:rPr>
        <w:t>）：程序中己动态分配的内存未释放或无法释放，就产生了内存泄露。</w:t>
      </w:r>
    </w:p>
    <w:p w14:paraId="2F1301DC" w14:textId="77777777" w:rsidR="00F73C6D" w:rsidRDefault="00F73C6D" w:rsidP="00F73C6D">
      <w:pPr>
        <w:pStyle w:val="1e"/>
      </w:pPr>
      <w:r>
        <w:rPr>
          <w:rFonts w:hint="eastAsia"/>
        </w:rPr>
        <w:t>内存溢出（</w:t>
      </w:r>
      <w:r>
        <w:t>out of memory</w:t>
      </w:r>
      <w:r>
        <w:rPr>
          <w:rFonts w:hint="eastAsia"/>
        </w:rPr>
        <w:t>）：程序在申请内存时，没有足够的内存空间供其使用。</w:t>
      </w:r>
    </w:p>
    <w:p w14:paraId="073B2134" w14:textId="77777777" w:rsidR="00F73C6D" w:rsidRDefault="00F73C6D" w:rsidP="00F73C6D">
      <w:pPr>
        <w:pStyle w:val="1e"/>
      </w:pPr>
      <w:r>
        <w:rPr>
          <w:rFonts w:hint="eastAsia"/>
        </w:rPr>
        <w:t>内存越界：是指程序向系统申请一块内存后，使用时超出申请范围。</w:t>
      </w:r>
    </w:p>
    <w:p w14:paraId="027577EC" w14:textId="77777777" w:rsidR="00F73C6D" w:rsidRDefault="00F73C6D" w:rsidP="00F73C6D">
      <w:pPr>
        <w:pStyle w:val="1e"/>
      </w:pPr>
      <w:r>
        <w:rPr>
          <w:rFonts w:hint="eastAsia"/>
        </w:rPr>
        <w:t>二、分析程序</w:t>
      </w:r>
    </w:p>
    <w:p w14:paraId="6F865CC4" w14:textId="77777777" w:rsidR="00F73C6D" w:rsidRDefault="00F73C6D" w:rsidP="00F73C6D">
      <w:pPr>
        <w:pStyle w:val="1e"/>
      </w:pPr>
      <w:r>
        <w:t>1</w:t>
      </w:r>
      <w:r>
        <w:rPr>
          <w:rFonts w:hint="eastAsia"/>
        </w:rPr>
        <w:t>、分析：下面这个程序是否会产生内存泄露、内存溢出或内存越界？</w:t>
      </w:r>
    </w:p>
    <w:p w14:paraId="10A1C8B7" w14:textId="77777777" w:rsidR="00F73C6D" w:rsidRDefault="00F73C6D" w:rsidP="00F73C6D">
      <w:pPr>
        <w:pStyle w:val="2f2"/>
        <w:shd w:val="clear" w:color="auto" w:fill="D9D9D9" w:themeFill="background1" w:themeFillShade="D9"/>
        <w:rPr>
          <w:lang w:eastAsia="zh-CN"/>
        </w:rPr>
      </w:pPr>
      <w:r>
        <w:rPr>
          <w:lang w:eastAsia="zh-CN"/>
        </w:rPr>
        <w:t>#include &lt;stdlib.h&gt;</w:t>
      </w:r>
    </w:p>
    <w:p w14:paraId="299DC21D" w14:textId="77777777" w:rsidR="00F73C6D" w:rsidRDefault="00F73C6D" w:rsidP="00F73C6D">
      <w:pPr>
        <w:pStyle w:val="2f2"/>
        <w:shd w:val="clear" w:color="auto" w:fill="D9D9D9" w:themeFill="background1" w:themeFillShade="D9"/>
        <w:rPr>
          <w:lang w:eastAsia="zh-CN"/>
        </w:rPr>
      </w:pPr>
      <w:r>
        <w:rPr>
          <w:lang w:eastAsia="zh-CN"/>
        </w:rPr>
        <w:t xml:space="preserve"> void function_which_allocates(void) </w:t>
      </w:r>
    </w:p>
    <w:p w14:paraId="242C9DC4" w14:textId="77777777" w:rsidR="00F73C6D" w:rsidRDefault="00F73C6D" w:rsidP="00F73C6D">
      <w:pPr>
        <w:pStyle w:val="2f2"/>
        <w:shd w:val="clear" w:color="auto" w:fill="D9D9D9" w:themeFill="background1" w:themeFillShade="D9"/>
        <w:rPr>
          <w:lang w:eastAsia="zh-CN"/>
        </w:rPr>
      </w:pPr>
      <w:r>
        <w:rPr>
          <w:lang w:eastAsia="zh-CN"/>
        </w:rPr>
        <w:t>{</w:t>
      </w:r>
    </w:p>
    <w:p w14:paraId="5EAD29C4" w14:textId="77777777" w:rsidR="00F73C6D" w:rsidRDefault="00F73C6D" w:rsidP="00F73C6D">
      <w:pPr>
        <w:pStyle w:val="2f2"/>
        <w:shd w:val="clear" w:color="auto" w:fill="D9D9D9" w:themeFill="background1" w:themeFillShade="D9"/>
        <w:rPr>
          <w:lang w:eastAsia="zh-CN"/>
        </w:rPr>
      </w:pPr>
      <w:r>
        <w:rPr>
          <w:lang w:eastAsia="zh-CN"/>
        </w:rPr>
        <w:t xml:space="preserve">    float *a = malloc(sizeof(float) * 45);    // </w:t>
      </w:r>
      <w:r>
        <w:rPr>
          <w:rFonts w:hint="eastAsia"/>
          <w:lang w:eastAsia="zh-CN"/>
        </w:rPr>
        <w:t>分配包含</w:t>
      </w:r>
      <w:r>
        <w:rPr>
          <w:lang w:eastAsia="zh-CN"/>
        </w:rPr>
        <w:t>45</w:t>
      </w:r>
      <w:r>
        <w:rPr>
          <w:rFonts w:hint="eastAsia"/>
          <w:lang w:eastAsia="zh-CN"/>
        </w:rPr>
        <w:t>个浮点数的数组</w:t>
      </w:r>
    </w:p>
    <w:p w14:paraId="34281B92" w14:textId="77777777" w:rsidR="00F73C6D" w:rsidRDefault="00F73C6D" w:rsidP="00F73C6D">
      <w:pPr>
        <w:pStyle w:val="2f2"/>
        <w:shd w:val="clear" w:color="auto" w:fill="D9D9D9" w:themeFill="background1" w:themeFillShade="D9"/>
        <w:rPr>
          <w:lang w:eastAsia="zh-CN"/>
        </w:rPr>
      </w:pPr>
      <w:r>
        <w:rPr>
          <w:lang w:eastAsia="zh-CN"/>
        </w:rPr>
        <w:t xml:space="preserve">    /* </w:t>
      </w:r>
      <w:r>
        <w:rPr>
          <w:rFonts w:hint="eastAsia"/>
          <w:lang w:eastAsia="zh-CN"/>
        </w:rPr>
        <w:t>使用数组</w:t>
      </w:r>
      <w:r>
        <w:rPr>
          <w:lang w:eastAsia="zh-CN"/>
        </w:rPr>
        <w:t>a</w:t>
      </w:r>
      <w:r>
        <w:rPr>
          <w:rFonts w:hint="eastAsia"/>
          <w:lang w:eastAsia="zh-CN"/>
        </w:rPr>
        <w:t>的代码</w:t>
      </w:r>
      <w:r>
        <w:rPr>
          <w:lang w:eastAsia="zh-CN"/>
        </w:rPr>
        <w:t xml:space="preserve"> */</w:t>
      </w:r>
    </w:p>
    <w:p w14:paraId="01B681F1" w14:textId="77777777" w:rsidR="00F73C6D" w:rsidRDefault="00F73C6D" w:rsidP="00F73C6D">
      <w:pPr>
        <w:pStyle w:val="2f2"/>
        <w:shd w:val="clear" w:color="auto" w:fill="D9D9D9" w:themeFill="background1" w:themeFillShade="D9"/>
        <w:rPr>
          <w:lang w:eastAsia="zh-CN"/>
        </w:rPr>
      </w:pPr>
      <w:r>
        <w:rPr>
          <w:lang w:eastAsia="zh-CN"/>
        </w:rPr>
        <w:t>}</w:t>
      </w:r>
    </w:p>
    <w:p w14:paraId="51A39C1E" w14:textId="77777777" w:rsidR="00F73C6D" w:rsidRDefault="00F73C6D" w:rsidP="00F73C6D">
      <w:pPr>
        <w:pStyle w:val="2f2"/>
        <w:shd w:val="clear" w:color="auto" w:fill="D9D9D9" w:themeFill="background1" w:themeFillShade="D9"/>
        <w:rPr>
          <w:lang w:eastAsia="zh-CN"/>
        </w:rPr>
      </w:pPr>
      <w:r>
        <w:rPr>
          <w:lang w:eastAsia="zh-CN"/>
        </w:rPr>
        <w:t xml:space="preserve"> int main(void) </w:t>
      </w:r>
    </w:p>
    <w:p w14:paraId="0CA91321" w14:textId="77777777" w:rsidR="00F73C6D" w:rsidRDefault="00F73C6D" w:rsidP="00F73C6D">
      <w:pPr>
        <w:pStyle w:val="2f2"/>
        <w:shd w:val="clear" w:color="auto" w:fill="D9D9D9" w:themeFill="background1" w:themeFillShade="D9"/>
        <w:rPr>
          <w:lang w:eastAsia="zh-CN"/>
        </w:rPr>
      </w:pPr>
      <w:r>
        <w:rPr>
          <w:lang w:eastAsia="zh-CN"/>
        </w:rPr>
        <w:lastRenderedPageBreak/>
        <w:t>{</w:t>
      </w:r>
    </w:p>
    <w:p w14:paraId="4D4F9681" w14:textId="77777777" w:rsidR="00F73C6D" w:rsidRDefault="00F73C6D" w:rsidP="00F73C6D">
      <w:pPr>
        <w:pStyle w:val="2f2"/>
        <w:shd w:val="clear" w:color="auto" w:fill="D9D9D9" w:themeFill="background1" w:themeFillShade="D9"/>
        <w:rPr>
          <w:lang w:eastAsia="zh-CN"/>
        </w:rPr>
      </w:pPr>
      <w:r>
        <w:rPr>
          <w:lang w:eastAsia="zh-CN"/>
        </w:rPr>
        <w:t xml:space="preserve">function_which_allocates(); </w:t>
      </w:r>
    </w:p>
    <w:p w14:paraId="014DB194" w14:textId="77777777" w:rsidR="00F73C6D" w:rsidRDefault="00F73C6D" w:rsidP="00F73C6D">
      <w:pPr>
        <w:pStyle w:val="2f2"/>
        <w:shd w:val="clear" w:color="auto" w:fill="D9D9D9" w:themeFill="background1" w:themeFillShade="D9"/>
        <w:rPr>
          <w:lang w:eastAsia="zh-CN"/>
        </w:rPr>
      </w:pPr>
      <w:r>
        <w:rPr>
          <w:lang w:eastAsia="zh-CN"/>
        </w:rPr>
        <w:t xml:space="preserve">/* </w:t>
      </w:r>
      <w:r>
        <w:rPr>
          <w:rFonts w:hint="eastAsia"/>
          <w:lang w:eastAsia="zh-CN"/>
        </w:rPr>
        <w:t>指针</w:t>
      </w:r>
      <w:r>
        <w:rPr>
          <w:lang w:eastAsia="zh-CN"/>
        </w:rPr>
        <w:t>a</w:t>
      </w:r>
      <w:r>
        <w:rPr>
          <w:rFonts w:hint="eastAsia"/>
          <w:lang w:eastAsia="zh-CN"/>
        </w:rPr>
        <w:t>已经不存在了，所以包含</w:t>
      </w:r>
      <w:r>
        <w:rPr>
          <w:lang w:eastAsia="zh-CN"/>
        </w:rPr>
        <w:t>45</w:t>
      </w:r>
      <w:r>
        <w:rPr>
          <w:rFonts w:hint="eastAsia"/>
          <w:lang w:eastAsia="zh-CN"/>
        </w:rPr>
        <w:t>个浮点数的数组就不能被释放了，但这个数组还存在于内存中，因此就造成了内存泄露</w:t>
      </w:r>
      <w:r>
        <w:rPr>
          <w:lang w:eastAsia="zh-CN"/>
        </w:rPr>
        <w:t>*/</w:t>
      </w:r>
    </w:p>
    <w:p w14:paraId="1CA21EA9" w14:textId="77777777" w:rsidR="00F73C6D" w:rsidRDefault="00F73C6D" w:rsidP="00F73C6D">
      <w:pPr>
        <w:pStyle w:val="2f2"/>
        <w:shd w:val="clear" w:color="auto" w:fill="D9D9D9" w:themeFill="background1" w:themeFillShade="D9"/>
        <w:rPr>
          <w:lang w:eastAsia="zh-CN"/>
        </w:rPr>
      </w:pPr>
      <w:r>
        <w:rPr>
          <w:lang w:eastAsia="zh-CN"/>
        </w:rPr>
        <w:t>}</w:t>
      </w:r>
    </w:p>
    <w:p w14:paraId="127EED19" w14:textId="77777777" w:rsidR="00F73C6D" w:rsidRDefault="00F73C6D" w:rsidP="00F73C6D">
      <w:pPr>
        <w:pStyle w:val="1e"/>
      </w:pPr>
      <w:r>
        <w:rPr>
          <w:rFonts w:hint="eastAsia"/>
        </w:rPr>
        <w:t>分析：内存泄漏，己动态分配的内存未释放。</w:t>
      </w:r>
    </w:p>
    <w:p w14:paraId="2A5AA3CC" w14:textId="77777777" w:rsidR="00F73C6D" w:rsidRDefault="00F73C6D" w:rsidP="00F73C6D">
      <w:pPr>
        <w:pStyle w:val="1e"/>
      </w:pPr>
      <w:r>
        <w:t>2</w:t>
      </w:r>
      <w:r>
        <w:rPr>
          <w:rFonts w:hint="eastAsia"/>
        </w:rPr>
        <w:t>、分析：下面这个程序是否会产生内存泄露、内存溢出或内存越界？</w:t>
      </w:r>
    </w:p>
    <w:p w14:paraId="724AA4C8" w14:textId="77777777" w:rsidR="00F73C6D" w:rsidRDefault="00F73C6D" w:rsidP="00F73C6D">
      <w:pPr>
        <w:pStyle w:val="2f2"/>
        <w:shd w:val="clear" w:color="auto" w:fill="D9D9D9" w:themeFill="background1" w:themeFillShade="D9"/>
        <w:rPr>
          <w:lang w:eastAsia="zh-CN"/>
        </w:rPr>
      </w:pPr>
      <w:r>
        <w:rPr>
          <w:lang w:eastAsia="zh-CN"/>
        </w:rPr>
        <w:t>void func(char * input)</w:t>
      </w:r>
    </w:p>
    <w:p w14:paraId="34A082C8" w14:textId="77777777" w:rsidR="00F73C6D" w:rsidRDefault="00F73C6D" w:rsidP="00F73C6D">
      <w:pPr>
        <w:pStyle w:val="2f2"/>
        <w:shd w:val="clear" w:color="auto" w:fill="D9D9D9" w:themeFill="background1" w:themeFillShade="D9"/>
        <w:rPr>
          <w:lang w:eastAsia="zh-CN"/>
        </w:rPr>
      </w:pPr>
      <w:r>
        <w:rPr>
          <w:lang w:eastAsia="zh-CN"/>
        </w:rPr>
        <w:t>{</w:t>
      </w:r>
    </w:p>
    <w:p w14:paraId="0CC6071B" w14:textId="77777777" w:rsidR="00F73C6D" w:rsidRDefault="00F73C6D" w:rsidP="00F73C6D">
      <w:pPr>
        <w:pStyle w:val="2f2"/>
        <w:shd w:val="clear" w:color="auto" w:fill="D9D9D9" w:themeFill="background1" w:themeFillShade="D9"/>
        <w:rPr>
          <w:lang w:eastAsia="zh-CN"/>
        </w:rPr>
      </w:pPr>
      <w:r>
        <w:rPr>
          <w:lang w:eastAsia="zh-CN"/>
        </w:rPr>
        <w:t>char buffer[16];</w:t>
      </w:r>
    </w:p>
    <w:p w14:paraId="240B3F1F" w14:textId="77777777" w:rsidR="00F73C6D" w:rsidRDefault="00F73C6D" w:rsidP="00F73C6D">
      <w:pPr>
        <w:pStyle w:val="2f2"/>
        <w:shd w:val="clear" w:color="auto" w:fill="D9D9D9" w:themeFill="background1" w:themeFillShade="D9"/>
        <w:rPr>
          <w:lang w:eastAsia="zh-CN"/>
        </w:rPr>
      </w:pPr>
      <w:r>
        <w:rPr>
          <w:lang w:eastAsia="zh-CN"/>
        </w:rPr>
        <w:t>strcpy(buffer, input);</w:t>
      </w:r>
    </w:p>
    <w:p w14:paraId="5E815776" w14:textId="77777777" w:rsidR="00F73C6D" w:rsidRDefault="00F73C6D" w:rsidP="00F73C6D">
      <w:pPr>
        <w:pStyle w:val="2f2"/>
        <w:shd w:val="clear" w:color="auto" w:fill="D9D9D9" w:themeFill="background1" w:themeFillShade="D9"/>
        <w:rPr>
          <w:lang w:eastAsia="zh-CN"/>
        </w:rPr>
      </w:pPr>
      <w:r>
        <w:rPr>
          <w:lang w:eastAsia="zh-CN"/>
        </w:rPr>
        <w:t>}</w:t>
      </w:r>
    </w:p>
    <w:p w14:paraId="2305237C" w14:textId="77777777" w:rsidR="00F73C6D" w:rsidRDefault="00F73C6D" w:rsidP="00F73C6D">
      <w:pPr>
        <w:pStyle w:val="2f2"/>
        <w:shd w:val="clear" w:color="auto" w:fill="D9D9D9" w:themeFill="background1" w:themeFillShade="D9"/>
        <w:rPr>
          <w:lang w:eastAsia="zh-CN"/>
        </w:rPr>
      </w:pPr>
      <w:r>
        <w:rPr>
          <w:lang w:eastAsia="zh-CN"/>
        </w:rPr>
        <w:t>void main()</w:t>
      </w:r>
    </w:p>
    <w:p w14:paraId="172F08D1" w14:textId="77777777" w:rsidR="00F73C6D" w:rsidRDefault="00F73C6D" w:rsidP="00F73C6D">
      <w:pPr>
        <w:pStyle w:val="2f2"/>
        <w:shd w:val="clear" w:color="auto" w:fill="D9D9D9" w:themeFill="background1" w:themeFillShade="D9"/>
        <w:rPr>
          <w:lang w:eastAsia="zh-CN"/>
        </w:rPr>
      </w:pPr>
      <w:r>
        <w:rPr>
          <w:lang w:eastAsia="zh-CN"/>
        </w:rPr>
        <w:t>{</w:t>
      </w:r>
    </w:p>
    <w:p w14:paraId="0271F952" w14:textId="77777777" w:rsidR="00F73C6D" w:rsidRDefault="00F73C6D" w:rsidP="00F73C6D">
      <w:pPr>
        <w:pStyle w:val="2f2"/>
        <w:shd w:val="clear" w:color="auto" w:fill="D9D9D9" w:themeFill="background1" w:themeFillShade="D9"/>
        <w:rPr>
          <w:lang w:eastAsia="zh-CN"/>
        </w:rPr>
      </w:pPr>
      <w:r>
        <w:rPr>
          <w:lang w:eastAsia="zh-CN"/>
        </w:rPr>
        <w:t>char longstring[256];</w:t>
      </w:r>
    </w:p>
    <w:p w14:paraId="69766586" w14:textId="77777777" w:rsidR="00F73C6D" w:rsidRDefault="00F73C6D" w:rsidP="00F73C6D">
      <w:pPr>
        <w:pStyle w:val="2f2"/>
        <w:shd w:val="clear" w:color="auto" w:fill="D9D9D9" w:themeFill="background1" w:themeFillShade="D9"/>
        <w:rPr>
          <w:lang w:eastAsia="zh-CN"/>
        </w:rPr>
      </w:pPr>
      <w:r>
        <w:rPr>
          <w:lang w:eastAsia="zh-CN"/>
        </w:rPr>
        <w:t>int i;</w:t>
      </w:r>
    </w:p>
    <w:p w14:paraId="7E21C25C" w14:textId="77777777" w:rsidR="00F73C6D" w:rsidRDefault="00F73C6D" w:rsidP="00F73C6D">
      <w:pPr>
        <w:pStyle w:val="2f2"/>
        <w:shd w:val="clear" w:color="auto" w:fill="D9D9D9" w:themeFill="background1" w:themeFillShade="D9"/>
        <w:rPr>
          <w:lang w:eastAsia="zh-CN"/>
        </w:rPr>
      </w:pPr>
      <w:r>
        <w:rPr>
          <w:lang w:eastAsia="zh-CN"/>
        </w:rPr>
        <w:t>for( i = 0; i &lt; 255; i++)</w:t>
      </w:r>
    </w:p>
    <w:p w14:paraId="702A3DDA" w14:textId="77777777" w:rsidR="00F73C6D" w:rsidRDefault="00F73C6D" w:rsidP="00F73C6D">
      <w:pPr>
        <w:pStyle w:val="2f2"/>
        <w:shd w:val="clear" w:color="auto" w:fill="D9D9D9" w:themeFill="background1" w:themeFillShade="D9"/>
        <w:rPr>
          <w:lang w:eastAsia="zh-CN"/>
        </w:rPr>
      </w:pPr>
      <w:r>
        <w:rPr>
          <w:lang w:eastAsia="zh-CN"/>
        </w:rPr>
        <w:t xml:space="preserve">        longstring [i] = 'B';</w:t>
      </w:r>
    </w:p>
    <w:p w14:paraId="1F93CCE8" w14:textId="77777777" w:rsidR="00F73C6D" w:rsidRDefault="00F73C6D" w:rsidP="00F73C6D">
      <w:pPr>
        <w:pStyle w:val="2f2"/>
        <w:shd w:val="clear" w:color="auto" w:fill="D9D9D9" w:themeFill="background1" w:themeFillShade="D9"/>
        <w:rPr>
          <w:lang w:eastAsia="zh-CN"/>
        </w:rPr>
      </w:pPr>
      <w:r>
        <w:rPr>
          <w:lang w:eastAsia="zh-CN"/>
        </w:rPr>
        <w:t>func(longstring);</w:t>
      </w:r>
    </w:p>
    <w:p w14:paraId="0428ABBD" w14:textId="77777777" w:rsidR="00F73C6D" w:rsidRDefault="00F73C6D" w:rsidP="00F73C6D">
      <w:pPr>
        <w:pStyle w:val="2f2"/>
        <w:shd w:val="clear" w:color="auto" w:fill="D9D9D9" w:themeFill="background1" w:themeFillShade="D9"/>
        <w:rPr>
          <w:lang w:eastAsia="zh-CN"/>
        </w:rPr>
      </w:pPr>
      <w:r>
        <w:rPr>
          <w:lang w:eastAsia="zh-CN"/>
        </w:rPr>
        <w:t>}</w:t>
      </w:r>
    </w:p>
    <w:p w14:paraId="275121C4" w14:textId="77777777" w:rsidR="00F73C6D" w:rsidRDefault="00F73C6D" w:rsidP="00F73C6D">
      <w:pPr>
        <w:pStyle w:val="1e"/>
      </w:pPr>
      <w:r>
        <w:rPr>
          <w:rFonts w:hint="eastAsia"/>
        </w:rPr>
        <w:t>分析：内存越界：上述代码中，</w:t>
      </w:r>
      <w:r>
        <w:t>strcpy()</w:t>
      </w:r>
      <w:r>
        <w:rPr>
          <w:rFonts w:hint="eastAsia"/>
        </w:rPr>
        <w:t>直接将</w:t>
      </w:r>
      <w:r>
        <w:t>input</w:t>
      </w:r>
      <w:r>
        <w:rPr>
          <w:rFonts w:hint="eastAsia"/>
        </w:rPr>
        <w:t>中的内容</w:t>
      </w:r>
      <w:r>
        <w:t>copy</w:t>
      </w:r>
      <w:r>
        <w:rPr>
          <w:rFonts w:hint="eastAsia"/>
        </w:rPr>
        <w:t>到</w:t>
      </w:r>
      <w:r>
        <w:t>buffer</w:t>
      </w:r>
      <w:r>
        <w:rPr>
          <w:rFonts w:hint="eastAsia"/>
        </w:rPr>
        <w:t>中。而</w:t>
      </w:r>
      <w:r>
        <w:t>main</w:t>
      </w:r>
      <w:r>
        <w:rPr>
          <w:rFonts w:hint="eastAsia"/>
        </w:rPr>
        <w:t>函数中，传入</w:t>
      </w:r>
      <w:r>
        <w:t>input</w:t>
      </w:r>
      <w:r>
        <w:rPr>
          <w:rFonts w:hint="eastAsia"/>
        </w:rPr>
        <w:t>的长度是</w:t>
      </w:r>
      <w:r>
        <w:t>256</w:t>
      </w:r>
      <w:r>
        <w:rPr>
          <w:rFonts w:hint="eastAsia"/>
        </w:rPr>
        <w:t>，大于</w:t>
      </w:r>
      <w:r>
        <w:t>buffer</w:t>
      </w:r>
      <w:r>
        <w:rPr>
          <w:rFonts w:hint="eastAsia"/>
        </w:rPr>
        <w:t>的长度，造成</w:t>
      </w:r>
      <w:r>
        <w:t>buffer</w:t>
      </w:r>
      <w:r>
        <w:rPr>
          <w:rFonts w:hint="eastAsia"/>
        </w:rPr>
        <w:t>越界，使程序运行出错。</w:t>
      </w:r>
    </w:p>
    <w:p w14:paraId="6E892734" w14:textId="77777777" w:rsidR="00F73C6D" w:rsidRDefault="00F73C6D" w:rsidP="00F73C6D">
      <w:pPr>
        <w:pStyle w:val="1e"/>
      </w:pPr>
    </w:p>
    <w:p w14:paraId="1EB1EF47" w14:textId="77777777" w:rsidR="00F73C6D" w:rsidRDefault="00F73C6D" w:rsidP="00F73C6D">
      <w:pPr>
        <w:pStyle w:val="1e"/>
      </w:pPr>
    </w:p>
    <w:p w14:paraId="2B353429"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331ED9AB" w14:textId="77777777" w:rsidR="00F73C6D" w:rsidRDefault="00F73C6D" w:rsidP="00D837EB">
      <w:pPr>
        <w:pStyle w:val="1"/>
        <w:numPr>
          <w:ilvl w:val="0"/>
          <w:numId w:val="15"/>
        </w:numPr>
      </w:pPr>
      <w:bookmarkStart w:id="51" w:name="_Toc57042923"/>
      <w:r>
        <w:rPr>
          <w:rFonts w:hint="eastAsia"/>
        </w:rPr>
        <w:lastRenderedPageBreak/>
        <w:t>实验三</w:t>
      </w:r>
      <w:r>
        <w:t xml:space="preserve"> </w:t>
      </w:r>
      <w:r>
        <w:rPr>
          <w:rFonts w:hint="eastAsia"/>
        </w:rPr>
        <w:t>进程管理</w:t>
      </w:r>
      <w:bookmarkEnd w:id="51"/>
    </w:p>
    <w:p w14:paraId="4191479E" w14:textId="77777777" w:rsidR="00F73C6D" w:rsidRDefault="00F73C6D" w:rsidP="00D837EB">
      <w:pPr>
        <w:pStyle w:val="2"/>
        <w:numPr>
          <w:ilvl w:val="1"/>
          <w:numId w:val="15"/>
        </w:numPr>
      </w:pPr>
      <w:bookmarkStart w:id="52" w:name="_Toc57042924"/>
      <w:r>
        <w:rPr>
          <w:rFonts w:hint="eastAsia"/>
        </w:rPr>
        <w:t>实验介绍</w:t>
      </w:r>
      <w:bookmarkEnd w:id="52"/>
    </w:p>
    <w:p w14:paraId="7D7551B6" w14:textId="77777777" w:rsidR="00F73C6D" w:rsidRDefault="00F73C6D" w:rsidP="00F73C6D">
      <w:pPr>
        <w:pStyle w:val="1e"/>
        <w:ind w:firstLineChars="200" w:firstLine="420"/>
      </w:pPr>
      <w:r>
        <w:rPr>
          <w:rFonts w:hint="eastAsia"/>
          <w:lang w:bidi="hi-IN"/>
        </w:rPr>
        <w:t>本实验通过在内核态创建进程，读取系统</w:t>
      </w:r>
      <w:r>
        <w:rPr>
          <w:lang w:bidi="hi-IN"/>
        </w:rPr>
        <w:t>CPU</w:t>
      </w:r>
      <w:r>
        <w:rPr>
          <w:rFonts w:hint="eastAsia"/>
          <w:lang w:bidi="hi-IN"/>
        </w:rPr>
        <w:t>负载，打印系统当前运行进程</w:t>
      </w:r>
      <w:r>
        <w:rPr>
          <w:lang w:bidi="hi-IN"/>
        </w:rPr>
        <w:t>PID</w:t>
      </w:r>
      <w:r>
        <w:rPr>
          <w:rFonts w:hint="eastAsia"/>
          <w:lang w:bidi="hi-IN"/>
        </w:rPr>
        <w:t>以及使用</w:t>
      </w:r>
      <w:r>
        <w:rPr>
          <w:lang w:bidi="hi-IN"/>
        </w:rPr>
        <w:t>cgroup</w:t>
      </w:r>
      <w:r>
        <w:rPr>
          <w:rFonts w:hint="eastAsia"/>
          <w:lang w:bidi="hi-IN"/>
        </w:rPr>
        <w:t>限制</w:t>
      </w:r>
      <w:r>
        <w:rPr>
          <w:lang w:bidi="hi-IN"/>
        </w:rPr>
        <w:t>CPU</w:t>
      </w:r>
      <w:r>
        <w:rPr>
          <w:rFonts w:hint="eastAsia"/>
          <w:lang w:bidi="hi-IN"/>
        </w:rPr>
        <w:t>核数等任务操作，让学生们了解并掌握操作系统中的进程管理。</w:t>
      </w:r>
    </w:p>
    <w:p w14:paraId="18CCA0BD" w14:textId="77777777" w:rsidR="00F73C6D" w:rsidRDefault="00F73C6D" w:rsidP="00D837EB">
      <w:pPr>
        <w:pStyle w:val="3"/>
        <w:numPr>
          <w:ilvl w:val="2"/>
          <w:numId w:val="15"/>
        </w:numPr>
      </w:pPr>
      <w:bookmarkStart w:id="53" w:name="_Toc57042925"/>
      <w:r>
        <w:rPr>
          <w:rFonts w:hint="eastAsia"/>
        </w:rPr>
        <w:t>任务描述</w:t>
      </w:r>
      <w:bookmarkEnd w:id="53"/>
    </w:p>
    <w:p w14:paraId="7D3F429B" w14:textId="77777777" w:rsidR="00F73C6D" w:rsidRDefault="00F73C6D" w:rsidP="00D837EB">
      <w:pPr>
        <w:pStyle w:val="4a"/>
        <w:numPr>
          <w:ilvl w:val="0"/>
          <w:numId w:val="18"/>
        </w:numPr>
        <w:ind w:left="1446"/>
        <w:rPr>
          <w:lang w:val="zh-CN"/>
        </w:rPr>
      </w:pPr>
      <w:r>
        <w:rPr>
          <w:rFonts w:hint="eastAsia"/>
        </w:rPr>
        <w:t>编写内核模块，创建一个内核线程；并在模块退出时杀死该线程。</w:t>
      </w:r>
    </w:p>
    <w:p w14:paraId="7EEB2D3D" w14:textId="77777777" w:rsidR="00F73C6D" w:rsidRDefault="00F73C6D" w:rsidP="00D837EB">
      <w:pPr>
        <w:pStyle w:val="4a"/>
        <w:numPr>
          <w:ilvl w:val="0"/>
          <w:numId w:val="18"/>
        </w:numPr>
        <w:ind w:left="1446"/>
        <w:rPr>
          <w:lang w:val="zh-CN"/>
        </w:rPr>
      </w:pPr>
      <w:r>
        <w:rPr>
          <w:rFonts w:hint="eastAsia"/>
          <w:lang w:val="zh-CN"/>
        </w:rPr>
        <w:t>编写一个内核模块，实现读取系统一分钟内的</w:t>
      </w:r>
      <w:r>
        <w:rPr>
          <w:lang w:val="zh-CN"/>
        </w:rPr>
        <w:t>CPU</w:t>
      </w:r>
      <w:r>
        <w:rPr>
          <w:rFonts w:hint="eastAsia"/>
          <w:lang w:val="zh-CN"/>
        </w:rPr>
        <w:t>负载。</w:t>
      </w:r>
    </w:p>
    <w:p w14:paraId="1F3383F5" w14:textId="77777777" w:rsidR="00F73C6D" w:rsidRDefault="00F73C6D" w:rsidP="00D837EB">
      <w:pPr>
        <w:pStyle w:val="4a"/>
        <w:numPr>
          <w:ilvl w:val="0"/>
          <w:numId w:val="18"/>
        </w:numPr>
        <w:ind w:left="1446"/>
        <w:rPr>
          <w:lang w:val="zh-CN"/>
        </w:rPr>
      </w:pPr>
      <w:r>
        <w:rPr>
          <w:rFonts w:hint="eastAsia"/>
          <w:lang w:val="zh-CN"/>
        </w:rPr>
        <w:t>编写一个内核模块，打印当前系统处于运行状态的进程的</w:t>
      </w:r>
      <w:r>
        <w:rPr>
          <w:lang w:val="zh-CN"/>
        </w:rPr>
        <w:t>PID</w:t>
      </w:r>
      <w:r>
        <w:rPr>
          <w:rFonts w:hint="eastAsia"/>
          <w:lang w:val="zh-CN"/>
        </w:rPr>
        <w:t>和名字。</w:t>
      </w:r>
    </w:p>
    <w:p w14:paraId="165A1F27" w14:textId="77777777" w:rsidR="00F73C6D" w:rsidRDefault="00F73C6D" w:rsidP="00D837EB">
      <w:pPr>
        <w:pStyle w:val="4a"/>
        <w:numPr>
          <w:ilvl w:val="0"/>
          <w:numId w:val="18"/>
        </w:numPr>
        <w:ind w:left="1446"/>
        <w:rPr>
          <w:lang w:val="zh-CN"/>
        </w:rPr>
      </w:pPr>
      <w:r>
        <w:rPr>
          <w:rFonts w:hint="eastAsia"/>
        </w:rPr>
        <w:t>使用</w:t>
      </w:r>
      <w:r>
        <w:t>cgroup</w:t>
      </w:r>
      <w:r>
        <w:rPr>
          <w:rFonts w:hint="eastAsia"/>
        </w:rPr>
        <w:t>实现限制</w:t>
      </w:r>
      <w:r>
        <w:t>CPU</w:t>
      </w:r>
      <w:r>
        <w:rPr>
          <w:rFonts w:hint="eastAsia"/>
        </w:rPr>
        <w:t>核数。</w:t>
      </w:r>
    </w:p>
    <w:p w14:paraId="1A69EA25" w14:textId="77777777" w:rsidR="00F73C6D" w:rsidRDefault="00F73C6D" w:rsidP="00D837EB">
      <w:pPr>
        <w:pStyle w:val="2"/>
        <w:numPr>
          <w:ilvl w:val="1"/>
          <w:numId w:val="15"/>
        </w:numPr>
      </w:pPr>
      <w:bookmarkStart w:id="54" w:name="_Toc57042926"/>
      <w:r>
        <w:rPr>
          <w:rFonts w:hint="eastAsia"/>
        </w:rPr>
        <w:t>实验目的</w:t>
      </w:r>
      <w:bookmarkEnd w:id="54"/>
    </w:p>
    <w:p w14:paraId="6C485226" w14:textId="77777777" w:rsidR="00F73C6D" w:rsidRDefault="00F73C6D" w:rsidP="00D837EB">
      <w:pPr>
        <w:pStyle w:val="4a"/>
        <w:numPr>
          <w:ilvl w:val="0"/>
          <w:numId w:val="18"/>
        </w:numPr>
        <w:ind w:left="1446"/>
      </w:pPr>
      <w:r>
        <w:rPr>
          <w:rFonts w:hint="eastAsia"/>
        </w:rPr>
        <w:t>掌握正确编写满足功能的源文件，正确编译。</w:t>
      </w:r>
    </w:p>
    <w:p w14:paraId="2D846B4D" w14:textId="77777777" w:rsidR="00F73C6D" w:rsidRDefault="00F73C6D" w:rsidP="00D837EB">
      <w:pPr>
        <w:pStyle w:val="4a"/>
        <w:numPr>
          <w:ilvl w:val="0"/>
          <w:numId w:val="18"/>
        </w:numPr>
        <w:ind w:left="1446"/>
      </w:pPr>
      <w:r>
        <w:rPr>
          <w:rFonts w:hint="eastAsia"/>
        </w:rPr>
        <w:t>掌握正常加载、卸载内核模块；且内核模块功能满足任务所述。</w:t>
      </w:r>
    </w:p>
    <w:p w14:paraId="4C15273D" w14:textId="77777777" w:rsidR="00F73C6D" w:rsidRDefault="00F73C6D" w:rsidP="00D837EB">
      <w:pPr>
        <w:pStyle w:val="4a"/>
        <w:numPr>
          <w:ilvl w:val="0"/>
          <w:numId w:val="18"/>
        </w:numPr>
        <w:ind w:left="1446"/>
      </w:pPr>
      <w:r>
        <w:rPr>
          <w:rFonts w:hint="eastAsia"/>
        </w:rPr>
        <w:t>了解操作系统的进程管理。</w:t>
      </w:r>
    </w:p>
    <w:p w14:paraId="628F26D3" w14:textId="77777777" w:rsidR="00F73C6D" w:rsidRDefault="00F73C6D" w:rsidP="00D837EB">
      <w:pPr>
        <w:pStyle w:val="2"/>
        <w:numPr>
          <w:ilvl w:val="1"/>
          <w:numId w:val="15"/>
        </w:numPr>
        <w:rPr>
          <w:b/>
          <w:bCs w:val="0"/>
          <w:kern w:val="2"/>
          <w:sz w:val="21"/>
          <w:szCs w:val="21"/>
        </w:rPr>
      </w:pPr>
      <w:bookmarkStart w:id="55" w:name="_Toc57042927"/>
      <w:r>
        <w:rPr>
          <w:rFonts w:hint="eastAsia"/>
        </w:rPr>
        <w:t>实验</w:t>
      </w:r>
      <w:r>
        <w:rPr>
          <w:rFonts w:hint="eastAsia"/>
          <w:lang w:eastAsia="zh-CN"/>
        </w:rPr>
        <w:t>任务</w:t>
      </w:r>
      <w:bookmarkEnd w:id="55"/>
    </w:p>
    <w:p w14:paraId="28D15A6D" w14:textId="77777777" w:rsidR="00F73C6D" w:rsidRDefault="00F73C6D" w:rsidP="00D837EB">
      <w:pPr>
        <w:pStyle w:val="3"/>
        <w:numPr>
          <w:ilvl w:val="2"/>
          <w:numId w:val="15"/>
        </w:numPr>
        <w:rPr>
          <w:b/>
          <w:bCs/>
        </w:rPr>
      </w:pPr>
      <w:bookmarkStart w:id="56" w:name="_Toc57042928"/>
      <w:r>
        <w:rPr>
          <w:rFonts w:hint="eastAsia"/>
          <w:b/>
          <w:bCs/>
        </w:rPr>
        <w:t>创建内核进程</w:t>
      </w:r>
      <w:bookmarkEnd w:id="56"/>
    </w:p>
    <w:p w14:paraId="0286BF0C" w14:textId="77777777" w:rsidR="00F73C6D" w:rsidRDefault="00F73C6D" w:rsidP="00D837EB">
      <w:pPr>
        <w:pStyle w:val="4"/>
        <w:numPr>
          <w:ilvl w:val="3"/>
          <w:numId w:val="15"/>
        </w:numPr>
        <w:rPr>
          <w:rFonts w:hint="default"/>
        </w:rPr>
      </w:pPr>
      <w:r>
        <w:t>相关知识</w:t>
      </w:r>
    </w:p>
    <w:p w14:paraId="065BF2B9" w14:textId="77777777" w:rsidR="00F73C6D" w:rsidRDefault="00F73C6D" w:rsidP="00F73C6D">
      <w:pPr>
        <w:pStyle w:val="1e"/>
      </w:pPr>
      <w:r>
        <w:rPr>
          <w:rFonts w:hint="eastAsia"/>
        </w:rPr>
        <w:t>一、内核线程介绍</w:t>
      </w:r>
    </w:p>
    <w:p w14:paraId="107B6201" w14:textId="77777777" w:rsidR="00F73C6D" w:rsidRDefault="00F73C6D" w:rsidP="00F73C6D">
      <w:pPr>
        <w:pStyle w:val="1e"/>
        <w:ind w:firstLineChars="200" w:firstLine="420"/>
      </w:pPr>
      <w:r>
        <w:rPr>
          <w:rFonts w:hint="eastAsia"/>
        </w:rPr>
        <w:t>内核经常需要在后台执行一些操作，这种任务就可以通过内核线程（</w:t>
      </w:r>
      <w:r>
        <w:t>kernel thread</w:t>
      </w:r>
      <w:r>
        <w:rPr>
          <w:rFonts w:hint="eastAsia"/>
        </w:rPr>
        <w:t>）完成，内核线程是指独立运行在内核空间的标准进程。内核线程和普通的进程间的区别在于：内</w:t>
      </w:r>
      <w:r>
        <w:rPr>
          <w:rFonts w:hint="eastAsia"/>
        </w:rPr>
        <w:lastRenderedPageBreak/>
        <w:t>核线程没有独立的地址空间，</w:t>
      </w:r>
      <w:r>
        <w:t>mm</w:t>
      </w:r>
      <w:r>
        <w:rPr>
          <w:rFonts w:hint="eastAsia"/>
        </w:rPr>
        <w:t>指针被设置为</w:t>
      </w:r>
      <w:r>
        <w:t>NULL</w:t>
      </w:r>
      <w:r>
        <w:rPr>
          <w:rFonts w:hint="eastAsia"/>
        </w:rPr>
        <w:t>；它只在内核空间运行，从来不切换到用户空间去；并且和普通进程一样，可以被调度，也可以被抢占。</w:t>
      </w:r>
    </w:p>
    <w:p w14:paraId="686B6CB6" w14:textId="77777777" w:rsidR="00F73C6D" w:rsidRDefault="00F73C6D" w:rsidP="00F73C6D">
      <w:pPr>
        <w:pStyle w:val="1e"/>
        <w:ind w:firstLineChars="200" w:firstLine="420"/>
      </w:pPr>
      <w:r>
        <w:rPr>
          <w:rFonts w:hint="eastAsia"/>
        </w:rPr>
        <w:t>内核线程只能由其它的内核线程创建，</w:t>
      </w:r>
      <w:r>
        <w:t>Linux</w:t>
      </w:r>
      <w:r>
        <w:rPr>
          <w:rFonts w:hint="eastAsia"/>
        </w:rPr>
        <w:t>内核通过给出的函数接口与系统中的初始内核线程</w:t>
      </w:r>
      <w:r>
        <w:t>kthreadd</w:t>
      </w:r>
      <w:r>
        <w:rPr>
          <w:rFonts w:hint="eastAsia"/>
        </w:rPr>
        <w:t>交互，由</w:t>
      </w:r>
      <w:r>
        <w:t>kthreadd</w:t>
      </w:r>
      <w:r>
        <w:rPr>
          <w:rFonts w:hint="eastAsia"/>
        </w:rPr>
        <w:t>衍生出其它的内核线程。</w:t>
      </w:r>
    </w:p>
    <w:p w14:paraId="7C366116" w14:textId="77777777" w:rsidR="00F73C6D" w:rsidRDefault="00F73C6D" w:rsidP="00F73C6D">
      <w:pPr>
        <w:pStyle w:val="1e"/>
      </w:pPr>
      <w:r>
        <w:rPr>
          <w:rFonts w:hint="eastAsia"/>
        </w:rPr>
        <w:t>二、相关接口函数</w:t>
      </w:r>
    </w:p>
    <w:p w14:paraId="4D377EC7" w14:textId="77777777" w:rsidR="00F73C6D" w:rsidRDefault="00F73C6D" w:rsidP="00F73C6D">
      <w:pPr>
        <w:pStyle w:val="1e"/>
      </w:pPr>
      <w:r>
        <w:t>1</w:t>
      </w:r>
      <w:r>
        <w:rPr>
          <w:rFonts w:hint="eastAsia"/>
        </w:rPr>
        <w:t>、</w:t>
      </w:r>
      <w:r>
        <w:t>kthread_create()</w:t>
      </w:r>
      <w:r>
        <w:rPr>
          <w:rFonts w:hint="eastAsia"/>
        </w:rPr>
        <w:t>：</w:t>
      </w:r>
    </w:p>
    <w:p w14:paraId="650786CF" w14:textId="77777777" w:rsidR="00F73C6D" w:rsidRDefault="00F73C6D" w:rsidP="00F73C6D">
      <w:pPr>
        <w:pStyle w:val="1e"/>
        <w:ind w:firstLineChars="200" w:firstLine="420"/>
      </w:pPr>
      <w:r>
        <w:rPr>
          <w:rFonts w:hint="eastAsia"/>
        </w:rPr>
        <w:t>函数返回一个</w:t>
      </w:r>
      <w:r>
        <w:t>task_struct</w:t>
      </w:r>
      <w:r>
        <w:rPr>
          <w:rFonts w:hint="eastAsia"/>
        </w:rPr>
        <w:t>指针，指向代表新建内核线程的</w:t>
      </w:r>
      <w:r>
        <w:t>task_struct</w:t>
      </w:r>
      <w:r>
        <w:rPr>
          <w:rFonts w:hint="eastAsia"/>
        </w:rPr>
        <w:t>结构体。注意：使用该函数创建的内核线程处于不可运行状态，需要将</w:t>
      </w:r>
      <w:r>
        <w:t>kthread_create</w:t>
      </w:r>
      <w:r>
        <w:rPr>
          <w:rFonts w:hint="eastAsia"/>
        </w:rPr>
        <w:t>返回的</w:t>
      </w:r>
      <w:r>
        <w:t>task_struct</w:t>
      </w:r>
      <w:r>
        <w:rPr>
          <w:rFonts w:hint="eastAsia"/>
        </w:rPr>
        <w:t>传递给</w:t>
      </w:r>
      <w:r>
        <w:t>wake_up_process</w:t>
      </w:r>
      <w:r>
        <w:rPr>
          <w:rFonts w:hint="eastAsia"/>
        </w:rPr>
        <w:t>函数，通过此函数唤醒新建的内核线程。</w:t>
      </w:r>
    </w:p>
    <w:p w14:paraId="6CCBB054" w14:textId="77777777" w:rsidR="00F73C6D" w:rsidRDefault="00F73C6D" w:rsidP="00F73C6D">
      <w:pPr>
        <w:pStyle w:val="1e"/>
      </w:pPr>
      <w:r>
        <w:t>2</w:t>
      </w:r>
      <w:r>
        <w:rPr>
          <w:rFonts w:hint="eastAsia"/>
        </w:rPr>
        <w:t>、</w:t>
      </w:r>
      <w:r>
        <w:t>kthread_run()</w:t>
      </w:r>
    </w:p>
    <w:p w14:paraId="5D386D64" w14:textId="77777777" w:rsidR="00F73C6D" w:rsidRDefault="00F73C6D" w:rsidP="00F73C6D">
      <w:pPr>
        <w:pStyle w:val="1e"/>
      </w:pPr>
      <w:r>
        <w:rPr>
          <w:rFonts w:hint="eastAsia"/>
        </w:rPr>
        <w:t>头文件：</w:t>
      </w:r>
      <w:r>
        <w:t>&lt;linux/kthread.h&gt;</w:t>
      </w:r>
    </w:p>
    <w:p w14:paraId="58C97E4D" w14:textId="77777777" w:rsidR="00F73C6D" w:rsidRDefault="00F73C6D" w:rsidP="00F73C6D">
      <w:pPr>
        <w:pStyle w:val="1e"/>
      </w:pPr>
      <w:r>
        <w:rPr>
          <w:rFonts w:hint="eastAsia"/>
        </w:rPr>
        <w:t>函数原型：</w:t>
      </w:r>
      <w:r>
        <w:t>struct task_struct *kthread_run(int (*threadfn)(void *data),void *data,const char *namefmt, ...);</w:t>
      </w:r>
    </w:p>
    <w:p w14:paraId="44FF3C2B" w14:textId="77777777" w:rsidR="00F73C6D" w:rsidRDefault="00F73C6D" w:rsidP="00F73C6D">
      <w:pPr>
        <w:pStyle w:val="1e"/>
      </w:pPr>
      <w:r>
        <w:rPr>
          <w:rFonts w:hint="eastAsia"/>
        </w:rPr>
        <w:t>功能：创建并启动一个线程。</w:t>
      </w:r>
    </w:p>
    <w:p w14:paraId="0EB4228E" w14:textId="77777777" w:rsidR="00F73C6D" w:rsidRDefault="00F73C6D" w:rsidP="00F73C6D">
      <w:pPr>
        <w:pStyle w:val="1e"/>
      </w:pPr>
      <w:r>
        <w:rPr>
          <w:rFonts w:hint="eastAsia"/>
        </w:rPr>
        <w:t>参数：</w:t>
      </w:r>
      <w:r>
        <w:t>int (*threadfn)(void *data)------&gt;</w:t>
      </w:r>
      <w:r>
        <w:rPr>
          <w:rFonts w:hint="eastAsia"/>
        </w:rPr>
        <w:t>线程函数，指定该线程要完成的任务。这个函数会一直运行直到接收到终止信号。</w:t>
      </w:r>
    </w:p>
    <w:p w14:paraId="2F9E4866" w14:textId="77777777" w:rsidR="00F73C6D" w:rsidRDefault="00F73C6D" w:rsidP="00F73C6D">
      <w:pPr>
        <w:pStyle w:val="1e"/>
      </w:pPr>
      <w:r>
        <w:t xml:space="preserve">      void *data--------------------------&gt;</w:t>
      </w:r>
      <w:r>
        <w:rPr>
          <w:rFonts w:hint="eastAsia"/>
        </w:rPr>
        <w:t>线程函数的参数。</w:t>
      </w:r>
    </w:p>
    <w:p w14:paraId="664C4E57" w14:textId="77777777" w:rsidR="00F73C6D" w:rsidRDefault="00F73C6D" w:rsidP="00F73C6D">
      <w:pPr>
        <w:pStyle w:val="1e"/>
      </w:pPr>
      <w:r>
        <w:t xml:space="preserve">      const char *namefmt--------------&gt;</w:t>
      </w:r>
      <w:r>
        <w:rPr>
          <w:rFonts w:hint="eastAsia"/>
        </w:rPr>
        <w:t>线程名字。</w:t>
      </w:r>
    </w:p>
    <w:p w14:paraId="18663EEB" w14:textId="77777777" w:rsidR="00F73C6D" w:rsidRDefault="00F73C6D" w:rsidP="00F73C6D">
      <w:pPr>
        <w:pStyle w:val="1e"/>
      </w:pPr>
      <w:r>
        <w:t>3</w:t>
      </w:r>
      <w:r>
        <w:rPr>
          <w:rFonts w:hint="eastAsia"/>
        </w:rPr>
        <w:t>、线程函数</w:t>
      </w:r>
    </w:p>
    <w:p w14:paraId="258872A6" w14:textId="77777777" w:rsidR="00F73C6D" w:rsidRDefault="00F73C6D" w:rsidP="00F73C6D">
      <w:pPr>
        <w:pStyle w:val="1e"/>
      </w:pPr>
      <w:r>
        <w:t xml:space="preserve">    </w:t>
      </w:r>
      <w:r>
        <w:rPr>
          <w:rFonts w:hint="eastAsia"/>
        </w:rPr>
        <w:t>用户在线程函数中指定要让该线程完成的任务。该函数会一直运行，直到接收到结束信号。因此函数中需要有判断是否收到信号的语句。</w:t>
      </w:r>
    </w:p>
    <w:p w14:paraId="7EA30366" w14:textId="77777777" w:rsidR="00F73C6D" w:rsidRDefault="00F73C6D" w:rsidP="00F73C6D">
      <w:pPr>
        <w:pStyle w:val="1e"/>
      </w:pPr>
      <w:r>
        <w:t xml:space="preserve">static int func(void *data){ </w:t>
      </w:r>
    </w:p>
    <w:p w14:paraId="4EC649A1" w14:textId="77777777" w:rsidR="00F73C6D" w:rsidRDefault="00F73C6D" w:rsidP="00F73C6D">
      <w:pPr>
        <w:pStyle w:val="1e"/>
      </w:pPr>
      <w:r>
        <w:t xml:space="preserve">   while(!kthread_should_stop()){ </w:t>
      </w:r>
    </w:p>
    <w:p w14:paraId="28037CC8" w14:textId="77777777" w:rsidR="00F73C6D" w:rsidRPr="00F566F0" w:rsidRDefault="00F73C6D" w:rsidP="00F73C6D">
      <w:pPr>
        <w:pStyle w:val="1e"/>
      </w:pPr>
      <w:r>
        <w:t xml:space="preserve">     </w:t>
      </w:r>
      <w:r>
        <w:rPr>
          <w:rFonts w:hint="eastAsia"/>
        </w:rPr>
        <w:t>。。。。。。一些工作</w:t>
      </w:r>
    </w:p>
    <w:p w14:paraId="28D6CF96" w14:textId="77777777" w:rsidR="00F73C6D" w:rsidRDefault="00F73C6D" w:rsidP="00F73C6D">
      <w:pPr>
        <w:pStyle w:val="1e"/>
      </w:pPr>
      <w:r>
        <w:t xml:space="preserve">     msleep(2000); </w:t>
      </w:r>
    </w:p>
    <w:p w14:paraId="53E6798B" w14:textId="77777777" w:rsidR="00F73C6D" w:rsidRDefault="00F73C6D" w:rsidP="00F73C6D">
      <w:pPr>
        <w:pStyle w:val="1e"/>
      </w:pPr>
      <w:r>
        <w:t xml:space="preserve">   } </w:t>
      </w:r>
    </w:p>
    <w:p w14:paraId="4BD1B159" w14:textId="77777777" w:rsidR="00F73C6D" w:rsidRDefault="00F73C6D" w:rsidP="00F73C6D">
      <w:pPr>
        <w:pStyle w:val="1e"/>
      </w:pPr>
      <w:r>
        <w:t xml:space="preserve">   return 0; </w:t>
      </w:r>
    </w:p>
    <w:p w14:paraId="468D73BB" w14:textId="77777777" w:rsidR="00F73C6D" w:rsidRDefault="00F73C6D" w:rsidP="00F73C6D">
      <w:pPr>
        <w:pStyle w:val="1e"/>
      </w:pPr>
      <w:r>
        <w:t xml:space="preserve">} </w:t>
      </w:r>
    </w:p>
    <w:p w14:paraId="3B9DA2F4" w14:textId="77777777" w:rsidR="00F73C6D" w:rsidRDefault="00F73C6D" w:rsidP="00F73C6D">
      <w:pPr>
        <w:pStyle w:val="1e"/>
      </w:pPr>
      <w:r>
        <w:t xml:space="preserve">    </w:t>
      </w:r>
      <w:r>
        <w:rPr>
          <w:rFonts w:hint="eastAsia"/>
        </w:rPr>
        <w:t>注意在线程函数中需要在每一轮迭代之后休眠一定时间，让出</w:t>
      </w:r>
      <w:r>
        <w:t>CPU</w:t>
      </w:r>
      <w:r>
        <w:rPr>
          <w:rFonts w:hint="eastAsia"/>
        </w:rPr>
        <w:t>给其他的任务，否则创建的这个线程会一直占用</w:t>
      </w:r>
      <w:r>
        <w:t>CPU</w:t>
      </w:r>
      <w:r>
        <w:rPr>
          <w:rFonts w:hint="eastAsia"/>
        </w:rPr>
        <w:t>，使得其他任务均瘫痪。更严重的是，使线程终止的命令也无法执行，导致这种状态一直持续下去。</w:t>
      </w:r>
    </w:p>
    <w:p w14:paraId="29813233" w14:textId="77777777" w:rsidR="00F73C6D" w:rsidRDefault="00F73C6D" w:rsidP="00F73C6D">
      <w:pPr>
        <w:pStyle w:val="1e"/>
      </w:pPr>
      <w:r>
        <w:t>4</w:t>
      </w:r>
      <w:r>
        <w:rPr>
          <w:rFonts w:hint="eastAsia"/>
        </w:rPr>
        <w:t>、</w:t>
      </w:r>
      <w:r>
        <w:t>kthread_stop()</w:t>
      </w:r>
      <w:r>
        <w:rPr>
          <w:rFonts w:hint="eastAsia"/>
        </w:rPr>
        <w:t>：</w:t>
      </w:r>
    </w:p>
    <w:p w14:paraId="5C6F93E9" w14:textId="77777777" w:rsidR="00F73C6D" w:rsidRDefault="00F73C6D" w:rsidP="00F73C6D">
      <w:pPr>
        <w:pStyle w:val="1e"/>
      </w:pPr>
      <w:r>
        <w:rPr>
          <w:rFonts w:hint="eastAsia"/>
        </w:rPr>
        <w:t>头文件：</w:t>
      </w:r>
      <w:r>
        <w:t>&lt;linux/kthread.h&gt;</w:t>
      </w:r>
    </w:p>
    <w:p w14:paraId="3F8A3320" w14:textId="77777777" w:rsidR="00F73C6D" w:rsidRDefault="00F73C6D" w:rsidP="00F73C6D">
      <w:pPr>
        <w:pStyle w:val="1e"/>
      </w:pPr>
      <w:r>
        <w:rPr>
          <w:rFonts w:hint="eastAsia"/>
        </w:rPr>
        <w:lastRenderedPageBreak/>
        <w:t>函数原型：</w:t>
      </w:r>
      <w:r>
        <w:t>int kthread_stop(struct task_struct *k);</w:t>
      </w:r>
    </w:p>
    <w:p w14:paraId="33D83887" w14:textId="77777777" w:rsidR="00F73C6D" w:rsidRDefault="00F73C6D" w:rsidP="00F73C6D">
      <w:pPr>
        <w:pStyle w:val="1e"/>
      </w:pPr>
      <w:r>
        <w:rPr>
          <w:rFonts w:hint="eastAsia"/>
        </w:rPr>
        <w:t>功能：在模块卸载时，发送信号给</w:t>
      </w:r>
      <w:r>
        <w:t>k</w:t>
      </w:r>
      <w:r>
        <w:rPr>
          <w:rFonts w:hint="eastAsia"/>
        </w:rPr>
        <w:t>指向的线程，使之退出。</w:t>
      </w:r>
    </w:p>
    <w:p w14:paraId="08FD6E16" w14:textId="77777777" w:rsidR="00F73C6D" w:rsidRDefault="00F73C6D" w:rsidP="00F73C6D">
      <w:pPr>
        <w:pStyle w:val="1e"/>
      </w:pPr>
      <w:r>
        <w:t xml:space="preserve">    </w:t>
      </w:r>
      <w:r>
        <w:rPr>
          <w:rFonts w:hint="eastAsia"/>
        </w:rPr>
        <w:t>线程一旦启动起来之后，会一直运行，除非该线程主动调用</w:t>
      </w:r>
      <w:r>
        <w:t>do_exit</w:t>
      </w:r>
      <w:r>
        <w:rPr>
          <w:rFonts w:hint="eastAsia"/>
        </w:rPr>
        <w:t>函数，或者其他的进程调用</w:t>
      </w:r>
      <w:r>
        <w:t>kthread_stop</w:t>
      </w:r>
      <w:r>
        <w:rPr>
          <w:rFonts w:hint="eastAsia"/>
        </w:rPr>
        <w:t>函数，结束线程的运行。当然，如果线程函数永远不返回，并且不检查信号，它将永远不会停止。因此线程函数信号检查语句以及返回值非常重要。</w:t>
      </w:r>
    </w:p>
    <w:p w14:paraId="7D74E9B3" w14:textId="77777777" w:rsidR="00F73C6D" w:rsidRDefault="00F73C6D" w:rsidP="00F73C6D">
      <w:pPr>
        <w:pStyle w:val="1e"/>
      </w:pPr>
      <w:r>
        <w:t xml:space="preserve">    </w:t>
      </w:r>
      <w:r>
        <w:rPr>
          <w:rFonts w:hint="eastAsia"/>
        </w:rPr>
        <w:t>注意，在调用</w:t>
      </w:r>
      <w:r>
        <w:t>kthread_stop</w:t>
      </w:r>
      <w:r>
        <w:rPr>
          <w:rFonts w:hint="eastAsia"/>
        </w:rPr>
        <w:t>函数时，线程不能已经结束运行，否则，</w:t>
      </w:r>
      <w:r>
        <w:t>kthread_stop</w:t>
      </w:r>
      <w:r>
        <w:rPr>
          <w:rFonts w:hint="eastAsia"/>
        </w:rPr>
        <w:t>函数会一直等待。</w:t>
      </w:r>
    </w:p>
    <w:p w14:paraId="09368293" w14:textId="77777777" w:rsidR="00F73C6D" w:rsidRDefault="00F73C6D" w:rsidP="00F73C6D">
      <w:pPr>
        <w:pStyle w:val="1e"/>
      </w:pPr>
      <w:r>
        <w:t>5</w:t>
      </w:r>
      <w:r>
        <w:rPr>
          <w:rFonts w:hint="eastAsia"/>
        </w:rPr>
        <w:t>、</w:t>
      </w:r>
      <w:r>
        <w:t>kthread_should_stop()</w:t>
      </w:r>
      <w:r>
        <w:rPr>
          <w:rFonts w:hint="eastAsia"/>
        </w:rPr>
        <w:t>：</w:t>
      </w:r>
    </w:p>
    <w:p w14:paraId="0B3BEF56" w14:textId="77777777" w:rsidR="00F73C6D" w:rsidRDefault="00F73C6D" w:rsidP="00F73C6D">
      <w:pPr>
        <w:pStyle w:val="1e"/>
      </w:pPr>
      <w:r>
        <w:rPr>
          <w:rFonts w:hint="eastAsia"/>
        </w:rPr>
        <w:t>头文件：</w:t>
      </w:r>
      <w:r>
        <w:t>&lt;linux/kthread.h&gt;</w:t>
      </w:r>
    </w:p>
    <w:p w14:paraId="155976FC" w14:textId="77777777" w:rsidR="00F73C6D" w:rsidRDefault="00F73C6D" w:rsidP="00F73C6D">
      <w:pPr>
        <w:pStyle w:val="1e"/>
      </w:pPr>
      <w:r>
        <w:rPr>
          <w:rFonts w:hint="eastAsia"/>
        </w:rPr>
        <w:t>函数原型：</w:t>
      </w:r>
      <w:r>
        <w:t>bool kthread_should_stop(void);</w:t>
      </w:r>
    </w:p>
    <w:p w14:paraId="243652A0" w14:textId="77777777" w:rsidR="00F73C6D" w:rsidRDefault="00F73C6D" w:rsidP="00F73C6D">
      <w:pPr>
        <w:pStyle w:val="1e"/>
      </w:pPr>
      <w:r>
        <w:rPr>
          <w:rFonts w:hint="eastAsia"/>
        </w:rPr>
        <w:t>功能：该函数位于内核线程函数体内，与</w:t>
      </w:r>
      <w:r>
        <w:t>kthread_stop</w:t>
      </w:r>
      <w:r>
        <w:rPr>
          <w:rFonts w:hint="eastAsia"/>
        </w:rPr>
        <w:t>配合使用，用于接收</w:t>
      </w:r>
      <w:r>
        <w:t>kthread_stop</w:t>
      </w:r>
      <w:r>
        <w:rPr>
          <w:rFonts w:hint="eastAsia"/>
        </w:rPr>
        <w:t>传递的结束线程信号，如果内核线程中未用此函数，则</w:t>
      </w:r>
      <w:r>
        <w:t>kthread_stop</w:t>
      </w:r>
      <w:r>
        <w:rPr>
          <w:rFonts w:hint="eastAsia"/>
        </w:rPr>
        <w:t>使其结束。</w:t>
      </w:r>
    </w:p>
    <w:p w14:paraId="530C9CFD" w14:textId="77777777" w:rsidR="00F73C6D" w:rsidRDefault="00F73C6D" w:rsidP="00D837EB">
      <w:pPr>
        <w:pStyle w:val="4"/>
        <w:numPr>
          <w:ilvl w:val="3"/>
          <w:numId w:val="15"/>
        </w:numPr>
        <w:rPr>
          <w:rFonts w:hint="default"/>
        </w:rPr>
      </w:pPr>
      <w:r>
        <w:t>实验步骤</w:t>
      </w:r>
    </w:p>
    <w:p w14:paraId="25EF8016"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tasks_k/3/task1</w:t>
      </w:r>
      <w:r>
        <w:rPr>
          <w:rFonts w:hint="eastAsia"/>
        </w:rPr>
        <w:t>目录下。</w:t>
      </w:r>
    </w:p>
    <w:p w14:paraId="70118E3A" w14:textId="2C481CAE"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tasks_k/3/task1</w:t>
      </w:r>
    </w:p>
    <w:p w14:paraId="6C8A36C9" w14:textId="220477EB"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ls</w:t>
      </w:r>
    </w:p>
    <w:p w14:paraId="0D64B6A2" w14:textId="77777777" w:rsidR="00F73C6D" w:rsidRDefault="00F73C6D" w:rsidP="00F73C6D">
      <w:pPr>
        <w:pStyle w:val="2f2"/>
        <w:shd w:val="clear" w:color="auto" w:fill="D9D9D9" w:themeFill="background1" w:themeFillShade="D9"/>
        <w:rPr>
          <w:lang w:eastAsia="zh-CN"/>
        </w:rPr>
      </w:pPr>
      <w:r>
        <w:rPr>
          <w:lang w:eastAsia="zh-CN"/>
        </w:rPr>
        <w:t>kthread.c  Makefile</w:t>
      </w:r>
    </w:p>
    <w:p w14:paraId="6BBF10D5"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1BF5AD1F" w14:textId="64A1F100"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make</w:t>
      </w:r>
    </w:p>
    <w:p w14:paraId="3AFF4DE9" w14:textId="77777777" w:rsidR="00F73C6D" w:rsidRDefault="00F73C6D" w:rsidP="00F73C6D">
      <w:pPr>
        <w:pStyle w:val="2f2"/>
        <w:shd w:val="clear" w:color="auto" w:fill="D9D9D9" w:themeFill="background1" w:themeFillShade="D9"/>
        <w:rPr>
          <w:lang w:eastAsia="zh-CN"/>
        </w:rPr>
      </w:pPr>
      <w:r>
        <w:rPr>
          <w:lang w:eastAsia="zh-CN"/>
        </w:rPr>
        <w:t>make -C /root/kernel M=/root/tasks_k/3/task1 modules</w:t>
      </w:r>
    </w:p>
    <w:p w14:paraId="6F5CC0B4"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5459AA28" w14:textId="77777777" w:rsidR="00F73C6D" w:rsidRDefault="00F73C6D" w:rsidP="00F73C6D">
      <w:pPr>
        <w:pStyle w:val="2f2"/>
        <w:shd w:val="clear" w:color="auto" w:fill="D9D9D9" w:themeFill="background1" w:themeFillShade="D9"/>
        <w:rPr>
          <w:lang w:eastAsia="zh-CN"/>
        </w:rPr>
      </w:pPr>
      <w:r>
        <w:rPr>
          <w:lang w:eastAsia="zh-CN"/>
        </w:rPr>
        <w:t xml:space="preserve">  CC [M]  /root/tasks_k/3/task1/kthread.o</w:t>
      </w:r>
    </w:p>
    <w:p w14:paraId="0EE1A89C"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020E279E"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74127BB0" w14:textId="77777777" w:rsidR="00F73C6D" w:rsidRDefault="00F73C6D" w:rsidP="00F73C6D">
      <w:pPr>
        <w:pStyle w:val="2f2"/>
        <w:shd w:val="clear" w:color="auto" w:fill="D9D9D9" w:themeFill="background1" w:themeFillShade="D9"/>
        <w:rPr>
          <w:lang w:eastAsia="zh-CN"/>
        </w:rPr>
      </w:pPr>
      <w:r>
        <w:rPr>
          <w:lang w:eastAsia="zh-CN"/>
        </w:rPr>
        <w:t xml:space="preserve">  CC      /root/tasks_k/3/task1/kthread.mod.o</w:t>
      </w:r>
    </w:p>
    <w:p w14:paraId="041FFDFD" w14:textId="77777777" w:rsidR="00F73C6D" w:rsidRDefault="00F73C6D" w:rsidP="00F73C6D">
      <w:pPr>
        <w:pStyle w:val="2f2"/>
        <w:shd w:val="clear" w:color="auto" w:fill="D9D9D9" w:themeFill="background1" w:themeFillShade="D9"/>
        <w:rPr>
          <w:lang w:eastAsia="zh-CN"/>
        </w:rPr>
      </w:pPr>
      <w:r>
        <w:rPr>
          <w:lang w:eastAsia="zh-CN"/>
        </w:rPr>
        <w:t xml:space="preserve">  LD [M]  /root/tasks_k/3/task1/kthread.ko</w:t>
      </w:r>
    </w:p>
    <w:p w14:paraId="5A5F7E71"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1C82A359" w14:textId="39D6041F"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ls</w:t>
      </w:r>
    </w:p>
    <w:p w14:paraId="5AC14F31" w14:textId="77777777" w:rsidR="00F73C6D" w:rsidRDefault="00F73C6D" w:rsidP="00F73C6D">
      <w:pPr>
        <w:pStyle w:val="2f2"/>
        <w:shd w:val="clear" w:color="auto" w:fill="D9D9D9" w:themeFill="background1" w:themeFillShade="D9"/>
        <w:rPr>
          <w:lang w:eastAsia="zh-CN"/>
        </w:rPr>
      </w:pPr>
      <w:r>
        <w:rPr>
          <w:lang w:eastAsia="zh-CN"/>
        </w:rPr>
        <w:t>kthread.c  kthread.ko  kthread.mod.c  kthread.mod.o  kthread.o  Makefile  modules.order  Module.symvers</w:t>
      </w:r>
    </w:p>
    <w:p w14:paraId="4507FE0A"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5EA9AD68" w14:textId="6D4ED49E"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insmod kthread.ko</w:t>
      </w:r>
    </w:p>
    <w:p w14:paraId="2E6E5E93" w14:textId="18B5C7E7"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–n5</w:t>
      </w:r>
    </w:p>
    <w:p w14:paraId="5B2F078A" w14:textId="77777777" w:rsidR="00F73C6D" w:rsidRDefault="00F73C6D" w:rsidP="00F73C6D">
      <w:pPr>
        <w:pStyle w:val="2f2"/>
        <w:shd w:val="clear" w:color="auto" w:fill="D9D9D9" w:themeFill="background1" w:themeFillShade="D9"/>
        <w:rPr>
          <w:lang w:eastAsia="zh-CN"/>
        </w:rPr>
      </w:pPr>
      <w:r>
        <w:rPr>
          <w:lang w:eastAsia="zh-CN"/>
        </w:rPr>
        <w:t>[23146.801386] Create kernel thread!</w:t>
      </w:r>
    </w:p>
    <w:p w14:paraId="364126AE" w14:textId="77777777" w:rsidR="00F73C6D" w:rsidRDefault="00F73C6D" w:rsidP="00F73C6D">
      <w:pPr>
        <w:pStyle w:val="2f2"/>
        <w:shd w:val="clear" w:color="auto" w:fill="D9D9D9" w:themeFill="background1" w:themeFillShade="D9"/>
        <w:rPr>
          <w:lang w:eastAsia="zh-CN"/>
        </w:rPr>
      </w:pPr>
      <w:r>
        <w:rPr>
          <w:lang w:eastAsia="zh-CN"/>
        </w:rPr>
        <w:t>[23146.801978] New kthread is running.</w:t>
      </w:r>
    </w:p>
    <w:p w14:paraId="7C75AA1D" w14:textId="77777777" w:rsidR="00F73C6D" w:rsidRDefault="00F73C6D" w:rsidP="00F73C6D">
      <w:pPr>
        <w:pStyle w:val="2f2"/>
        <w:shd w:val="clear" w:color="auto" w:fill="D9D9D9" w:themeFill="background1" w:themeFillShade="D9"/>
        <w:rPr>
          <w:lang w:eastAsia="zh-CN"/>
        </w:rPr>
      </w:pPr>
      <w:r>
        <w:rPr>
          <w:lang w:eastAsia="zh-CN"/>
        </w:rPr>
        <w:t>[23148.811025] New kthread is running.</w:t>
      </w:r>
    </w:p>
    <w:p w14:paraId="490C109F" w14:textId="77777777" w:rsidR="00F73C6D" w:rsidRDefault="00F73C6D" w:rsidP="00F73C6D">
      <w:pPr>
        <w:pStyle w:val="2f2"/>
        <w:shd w:val="clear" w:color="auto" w:fill="D9D9D9" w:themeFill="background1" w:themeFillShade="D9"/>
        <w:rPr>
          <w:lang w:eastAsia="zh-CN"/>
        </w:rPr>
      </w:pPr>
      <w:r>
        <w:rPr>
          <w:lang w:eastAsia="zh-CN"/>
        </w:rPr>
        <w:lastRenderedPageBreak/>
        <w:t>[23150.826971] New kthread is running.</w:t>
      </w:r>
    </w:p>
    <w:p w14:paraId="6EE687CA" w14:textId="77777777" w:rsidR="00F73C6D" w:rsidRDefault="00F73C6D" w:rsidP="00F73C6D">
      <w:pPr>
        <w:pStyle w:val="2f2"/>
        <w:shd w:val="clear" w:color="auto" w:fill="D9D9D9" w:themeFill="background1" w:themeFillShade="D9"/>
        <w:rPr>
          <w:lang w:eastAsia="zh-CN"/>
        </w:rPr>
      </w:pPr>
      <w:r>
        <w:rPr>
          <w:lang w:eastAsia="zh-CN"/>
        </w:rPr>
        <w:t>[23152.842938] New kthread is running.</w:t>
      </w:r>
    </w:p>
    <w:p w14:paraId="1CF43D08"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60D61E11" w14:textId="197D0C3F"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rmmod kthread</w:t>
      </w:r>
    </w:p>
    <w:p w14:paraId="114C5AEE" w14:textId="088A734B"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–n5</w:t>
      </w:r>
    </w:p>
    <w:p w14:paraId="39490D64" w14:textId="77777777" w:rsidR="00F73C6D" w:rsidRDefault="00F73C6D" w:rsidP="00F73C6D">
      <w:pPr>
        <w:pStyle w:val="2f2"/>
        <w:shd w:val="clear" w:color="auto" w:fill="D9D9D9" w:themeFill="background1" w:themeFillShade="D9"/>
        <w:rPr>
          <w:lang w:eastAsia="zh-CN"/>
        </w:rPr>
      </w:pPr>
      <w:r>
        <w:rPr>
          <w:lang w:eastAsia="zh-CN"/>
        </w:rPr>
        <w:t>[23318.152447] New kthread is running.</w:t>
      </w:r>
    </w:p>
    <w:p w14:paraId="42938042" w14:textId="77777777" w:rsidR="00F73C6D" w:rsidRDefault="00F73C6D" w:rsidP="00F73C6D">
      <w:pPr>
        <w:pStyle w:val="2f2"/>
        <w:shd w:val="clear" w:color="auto" w:fill="D9D9D9" w:themeFill="background1" w:themeFillShade="D9"/>
        <w:rPr>
          <w:lang w:eastAsia="zh-CN"/>
        </w:rPr>
      </w:pPr>
      <w:r>
        <w:rPr>
          <w:lang w:eastAsia="zh-CN"/>
        </w:rPr>
        <w:t>[23320.168408] New kthread is running.</w:t>
      </w:r>
    </w:p>
    <w:p w14:paraId="2FAC3008" w14:textId="77777777" w:rsidR="00F73C6D" w:rsidRDefault="00F73C6D" w:rsidP="00F73C6D">
      <w:pPr>
        <w:pStyle w:val="2f2"/>
        <w:shd w:val="clear" w:color="auto" w:fill="D9D9D9" w:themeFill="background1" w:themeFillShade="D9"/>
        <w:rPr>
          <w:lang w:eastAsia="zh-CN"/>
        </w:rPr>
      </w:pPr>
      <w:r>
        <w:rPr>
          <w:lang w:eastAsia="zh-CN"/>
        </w:rPr>
        <w:t>[23322.184379] New kthread is running.</w:t>
      </w:r>
    </w:p>
    <w:p w14:paraId="7BBB6464" w14:textId="77777777" w:rsidR="00F73C6D" w:rsidRDefault="00F73C6D" w:rsidP="00F73C6D">
      <w:pPr>
        <w:pStyle w:val="2f2"/>
        <w:shd w:val="clear" w:color="auto" w:fill="D9D9D9" w:themeFill="background1" w:themeFillShade="D9"/>
        <w:rPr>
          <w:lang w:eastAsia="zh-CN"/>
        </w:rPr>
      </w:pPr>
      <w:r>
        <w:rPr>
          <w:lang w:eastAsia="zh-CN"/>
        </w:rPr>
        <w:t>[23324.200342] New kthread is running.</w:t>
      </w:r>
    </w:p>
    <w:p w14:paraId="5F074717" w14:textId="77777777" w:rsidR="00F73C6D" w:rsidRDefault="00F73C6D" w:rsidP="00F73C6D">
      <w:pPr>
        <w:pStyle w:val="2f2"/>
        <w:shd w:val="clear" w:color="auto" w:fill="D9D9D9" w:themeFill="background1" w:themeFillShade="D9"/>
        <w:rPr>
          <w:lang w:eastAsia="zh-CN"/>
        </w:rPr>
      </w:pPr>
      <w:r>
        <w:rPr>
          <w:lang w:eastAsia="zh-CN"/>
        </w:rPr>
        <w:t xml:space="preserve">[23324.484171] Kill new kthread. </w:t>
      </w:r>
    </w:p>
    <w:p w14:paraId="353F1373" w14:textId="77777777" w:rsidR="00F73C6D" w:rsidRDefault="00F73C6D" w:rsidP="00D837EB">
      <w:pPr>
        <w:pStyle w:val="3"/>
        <w:numPr>
          <w:ilvl w:val="2"/>
          <w:numId w:val="15"/>
        </w:numPr>
      </w:pPr>
      <w:bookmarkStart w:id="57" w:name="_Toc57042929"/>
      <w:r>
        <w:rPr>
          <w:rFonts w:hint="eastAsia"/>
        </w:rPr>
        <w:t>打印输出当前系统</w:t>
      </w:r>
      <w:r>
        <w:t>CPU</w:t>
      </w:r>
      <w:r>
        <w:rPr>
          <w:rFonts w:hint="eastAsia"/>
        </w:rPr>
        <w:t>负载情况</w:t>
      </w:r>
      <w:bookmarkEnd w:id="57"/>
    </w:p>
    <w:p w14:paraId="4FD9F14D" w14:textId="77777777" w:rsidR="00F73C6D" w:rsidRDefault="00F73C6D" w:rsidP="00D837EB">
      <w:pPr>
        <w:pStyle w:val="4"/>
        <w:numPr>
          <w:ilvl w:val="3"/>
          <w:numId w:val="15"/>
        </w:numPr>
        <w:rPr>
          <w:rFonts w:hint="default"/>
        </w:rPr>
      </w:pPr>
      <w:r>
        <w:t>相关知识</w:t>
      </w:r>
    </w:p>
    <w:p w14:paraId="770AFE98" w14:textId="77777777" w:rsidR="00F73C6D" w:rsidRDefault="00F73C6D" w:rsidP="00F73C6D">
      <w:pPr>
        <w:pStyle w:val="1e"/>
      </w:pPr>
      <w:r>
        <w:rPr>
          <w:rFonts w:hint="eastAsia"/>
        </w:rPr>
        <w:t>一、</w:t>
      </w:r>
      <w:r>
        <w:t>proc</w:t>
      </w:r>
      <w:r>
        <w:rPr>
          <w:rFonts w:hint="eastAsia"/>
        </w:rPr>
        <w:t>文件系统</w:t>
      </w:r>
    </w:p>
    <w:p w14:paraId="7BD6156F" w14:textId="77777777" w:rsidR="00F73C6D" w:rsidRDefault="00F73C6D" w:rsidP="00F73C6D">
      <w:pPr>
        <w:pStyle w:val="1e"/>
      </w:pPr>
      <w:r>
        <w:t>1</w:t>
      </w:r>
      <w:r>
        <w:rPr>
          <w:rFonts w:hint="eastAsia"/>
        </w:rPr>
        <w:t>、</w:t>
      </w:r>
      <w:r>
        <w:t>proc</w:t>
      </w:r>
      <w:r>
        <w:rPr>
          <w:rFonts w:hint="eastAsia"/>
        </w:rPr>
        <w:t>文件简介</w:t>
      </w:r>
    </w:p>
    <w:p w14:paraId="5F014C37" w14:textId="77777777" w:rsidR="00F73C6D" w:rsidRDefault="00F73C6D" w:rsidP="00F73C6D">
      <w:pPr>
        <w:pStyle w:val="1e"/>
        <w:ind w:firstLineChars="200" w:firstLine="420"/>
      </w:pPr>
      <w:r>
        <w:t>proc</w:t>
      </w:r>
      <w:r>
        <w:rPr>
          <w:rFonts w:hint="eastAsia"/>
        </w:rPr>
        <w:t>文件系统是</w:t>
      </w:r>
      <w:r>
        <w:t>Linux</w:t>
      </w:r>
      <w:r>
        <w:rPr>
          <w:rFonts w:hint="eastAsia"/>
        </w:rPr>
        <w:t>中的特殊文件系统，提供给用户一个可以了解内核内部工作过程的可读窗口，在运行时访问内核内部数据结构、改变内核设置的机制。</w:t>
      </w:r>
    </w:p>
    <w:p w14:paraId="4FD5D4CA" w14:textId="77777777" w:rsidR="00F73C6D" w:rsidRDefault="00F73C6D" w:rsidP="00F73C6D">
      <w:pPr>
        <w:pStyle w:val="1e"/>
        <w:ind w:firstLineChars="200" w:firstLine="420"/>
      </w:pPr>
      <w:r>
        <w:t>proc</w:t>
      </w:r>
      <w:r>
        <w:rPr>
          <w:rFonts w:hint="eastAsia"/>
        </w:rPr>
        <w:t>文件系统能够保存系统当前工作的特殊数据，但并不存在于任何物理设备中，对其进行读写时，才根据系统中的相关信息即时生成。所有</w:t>
      </w:r>
      <w:r>
        <w:t>proc</w:t>
      </w:r>
      <w:r>
        <w:rPr>
          <w:rFonts w:hint="eastAsia"/>
        </w:rPr>
        <w:t>文件挂载在</w:t>
      </w:r>
      <w:r>
        <w:t>/proc</w:t>
      </w:r>
      <w:r>
        <w:rPr>
          <w:rFonts w:hint="eastAsia"/>
        </w:rPr>
        <w:t>目录下。</w:t>
      </w:r>
    </w:p>
    <w:p w14:paraId="5951180E" w14:textId="77777777" w:rsidR="00F73C6D" w:rsidRDefault="00F73C6D" w:rsidP="00F73C6D">
      <w:pPr>
        <w:pStyle w:val="1e"/>
        <w:ind w:firstLineChars="200" w:firstLine="420"/>
      </w:pPr>
      <w:r>
        <w:t>/proc</w:t>
      </w:r>
      <w:r>
        <w:rPr>
          <w:rFonts w:hint="eastAsia"/>
        </w:rPr>
        <w:t>的文件可以用于访问有关内核的状态、计算机的属性、正在运行的进程的状态等信息。大部分</w:t>
      </w:r>
      <w:r>
        <w:t xml:space="preserve"> /proc </w:t>
      </w:r>
      <w:r>
        <w:rPr>
          <w:rFonts w:hint="eastAsia"/>
        </w:rPr>
        <w:t>中的文件和目录提供系统物理环境最新的信息。它们实际上并不存在磁盘上，也不占用任何空间。（用</w:t>
      </w:r>
      <w:r>
        <w:t xml:space="preserve">ls </w:t>
      </w:r>
      <w:r>
        <w:rPr>
          <w:rFonts w:eastAsia="宋体"/>
        </w:rPr>
        <w:t>–</w:t>
      </w:r>
      <w:r>
        <w:t xml:space="preserve">l </w:t>
      </w:r>
      <w:r>
        <w:rPr>
          <w:rFonts w:hint="eastAsia"/>
        </w:rPr>
        <w:t>可以显示它们的大小）当查看这些文件时，实际上是在访问存在内存中的信息，这些信息用于访问系统。</w:t>
      </w:r>
    </w:p>
    <w:p w14:paraId="1714C6A7" w14:textId="77777777" w:rsidR="00F73C6D" w:rsidRDefault="00F73C6D" w:rsidP="00F73C6D">
      <w:pPr>
        <w:pStyle w:val="1e"/>
        <w:ind w:firstLineChars="200" w:firstLine="420"/>
      </w:pPr>
      <w:r>
        <w:rPr>
          <w:rFonts w:hint="eastAsia"/>
        </w:rPr>
        <w:t>尽管</w:t>
      </w:r>
      <w:r>
        <w:t>/proc</w:t>
      </w:r>
      <w:r>
        <w:rPr>
          <w:rFonts w:hint="eastAsia"/>
        </w:rPr>
        <w:t>中的文件是虚拟的，但它们仍可以使用任何文件编辑器或像</w:t>
      </w:r>
      <w:r>
        <w:t xml:space="preserve"> 'more'</w:t>
      </w:r>
      <w:r>
        <w:rPr>
          <w:rFonts w:hint="eastAsia"/>
        </w:rPr>
        <w:t>、</w:t>
      </w:r>
      <w:r>
        <w:t xml:space="preserve">'less' </w:t>
      </w:r>
      <w:r>
        <w:rPr>
          <w:rFonts w:hint="eastAsia"/>
        </w:rPr>
        <w:t>或</w:t>
      </w:r>
      <w:r>
        <w:t xml:space="preserve"> 'cat' </w:t>
      </w:r>
      <w:r>
        <w:rPr>
          <w:rFonts w:hint="eastAsia"/>
        </w:rPr>
        <w:t>这样的程序来查看。当编辑程序试图打开一个虚拟文件时，这个文件就通过内核中的信息被凭空地创建了。</w:t>
      </w:r>
    </w:p>
    <w:p w14:paraId="1315A7EC" w14:textId="77777777" w:rsidR="00F73C6D" w:rsidRDefault="00F73C6D" w:rsidP="00F73C6D">
      <w:pPr>
        <w:pStyle w:val="1e"/>
      </w:pPr>
      <w:r>
        <w:t>2</w:t>
      </w:r>
      <w:r>
        <w:rPr>
          <w:rFonts w:hint="eastAsia"/>
        </w:rPr>
        <w:t>、</w:t>
      </w:r>
      <w:r>
        <w:t>proc</w:t>
      </w:r>
      <w:r>
        <w:rPr>
          <w:rFonts w:hint="eastAsia"/>
        </w:rPr>
        <w:t>文件组成</w:t>
      </w:r>
    </w:p>
    <w:p w14:paraId="40D7C580" w14:textId="77777777" w:rsidR="00F73C6D" w:rsidRDefault="00F73C6D" w:rsidP="00F73C6D">
      <w:pPr>
        <w:pStyle w:val="1e"/>
      </w:pPr>
      <w:r>
        <w:rPr>
          <w:rFonts w:hint="eastAsia"/>
        </w:rPr>
        <w:t>（</w:t>
      </w:r>
      <w:r>
        <w:t>1</w:t>
      </w:r>
      <w:r>
        <w:rPr>
          <w:rFonts w:hint="eastAsia"/>
        </w:rPr>
        <w:t>）有用内核信息</w:t>
      </w:r>
    </w:p>
    <w:p w14:paraId="30C0A541" w14:textId="77777777" w:rsidR="00F73C6D" w:rsidRDefault="00F73C6D" w:rsidP="00F73C6D">
      <w:pPr>
        <w:pStyle w:val="1e"/>
        <w:ind w:firstLineChars="200" w:firstLine="420"/>
      </w:pPr>
      <w:r>
        <w:t>proc</w:t>
      </w:r>
      <w:r>
        <w:rPr>
          <w:rFonts w:hint="eastAsia"/>
        </w:rPr>
        <w:t>文件系统可以被用于收集有用的关于系统和运行中的内核的信息。下面是一些重要的文件：</w:t>
      </w:r>
      <w:r>
        <w:t xml:space="preserve"> </w:t>
      </w:r>
    </w:p>
    <w:p w14:paraId="69907BB6" w14:textId="77777777" w:rsidR="00F73C6D" w:rsidRDefault="00F73C6D" w:rsidP="00F73C6D">
      <w:pPr>
        <w:pStyle w:val="1e"/>
      </w:pPr>
      <w:r>
        <w:t>/proc/cpuinfo ------------------------------------- CPU</w:t>
      </w:r>
      <w:r>
        <w:rPr>
          <w:rFonts w:hint="eastAsia"/>
        </w:rPr>
        <w:t>的信息（型号，家族，缓存大小等）</w:t>
      </w:r>
    </w:p>
    <w:p w14:paraId="66E6F1CC" w14:textId="77777777" w:rsidR="00F73C6D" w:rsidRDefault="00F73C6D" w:rsidP="00F73C6D">
      <w:pPr>
        <w:pStyle w:val="1e"/>
      </w:pPr>
      <w:r>
        <w:t xml:space="preserve">/proc/meminfo ----------------------------------- </w:t>
      </w:r>
      <w:r>
        <w:rPr>
          <w:rFonts w:hint="eastAsia"/>
        </w:rPr>
        <w:t>物理内存、交换空间等的信息</w:t>
      </w:r>
    </w:p>
    <w:p w14:paraId="44D7028A" w14:textId="77777777" w:rsidR="00F73C6D" w:rsidRDefault="00F73C6D" w:rsidP="00F73C6D">
      <w:pPr>
        <w:pStyle w:val="1e"/>
      </w:pPr>
      <w:r>
        <w:t xml:space="preserve">/proc/loadavg ------------------------------------ </w:t>
      </w:r>
      <w:r>
        <w:rPr>
          <w:rFonts w:hint="eastAsia"/>
        </w:rPr>
        <w:t>查看系统</w:t>
      </w:r>
      <w:r>
        <w:t>1</w:t>
      </w:r>
      <w:r>
        <w:rPr>
          <w:rFonts w:hint="eastAsia"/>
        </w:rPr>
        <w:t>分钟、</w:t>
      </w:r>
      <w:r>
        <w:t>5</w:t>
      </w:r>
      <w:r>
        <w:rPr>
          <w:rFonts w:hint="eastAsia"/>
        </w:rPr>
        <w:t>分钟、</w:t>
      </w:r>
      <w:r>
        <w:t>15</w:t>
      </w:r>
      <w:r>
        <w:rPr>
          <w:rFonts w:hint="eastAsia"/>
        </w:rPr>
        <w:t>分钟的平均负载情况</w:t>
      </w:r>
    </w:p>
    <w:p w14:paraId="07894366" w14:textId="77777777" w:rsidR="00F73C6D" w:rsidRDefault="00F73C6D" w:rsidP="00F73C6D">
      <w:pPr>
        <w:pStyle w:val="1e"/>
      </w:pPr>
      <w:r>
        <w:lastRenderedPageBreak/>
        <w:t xml:space="preserve">/proc/mounts ------------------------------------- </w:t>
      </w:r>
      <w:r>
        <w:rPr>
          <w:rFonts w:hint="eastAsia"/>
        </w:rPr>
        <w:t>已加载的文件系统的列表</w:t>
      </w:r>
    </w:p>
    <w:p w14:paraId="37EB5CAC" w14:textId="77777777" w:rsidR="00F73C6D" w:rsidRDefault="00F73C6D" w:rsidP="00F73C6D">
      <w:pPr>
        <w:pStyle w:val="1e"/>
      </w:pPr>
      <w:r>
        <w:t xml:space="preserve">/proc/devices ------------------------------------- </w:t>
      </w:r>
      <w:r>
        <w:rPr>
          <w:rFonts w:hint="eastAsia"/>
        </w:rPr>
        <w:t>可用设备的列表</w:t>
      </w:r>
    </w:p>
    <w:p w14:paraId="5B4F0A4D" w14:textId="77777777" w:rsidR="00F73C6D" w:rsidRDefault="00F73C6D" w:rsidP="00F73C6D">
      <w:pPr>
        <w:pStyle w:val="1e"/>
      </w:pPr>
      <w:r>
        <w:t xml:space="preserve">/proc/filesystems --------------------------------- </w:t>
      </w:r>
      <w:r>
        <w:rPr>
          <w:rFonts w:hint="eastAsia"/>
        </w:rPr>
        <w:t>被支持的文件系统</w:t>
      </w:r>
    </w:p>
    <w:p w14:paraId="024B0152" w14:textId="77777777" w:rsidR="00F73C6D" w:rsidRDefault="00F73C6D" w:rsidP="00F73C6D">
      <w:pPr>
        <w:pStyle w:val="1e"/>
      </w:pPr>
      <w:r>
        <w:t xml:space="preserve">/proc/modules ------------------------------------ </w:t>
      </w:r>
      <w:r>
        <w:rPr>
          <w:rFonts w:hint="eastAsia"/>
        </w:rPr>
        <w:t>已加载的模块</w:t>
      </w:r>
    </w:p>
    <w:p w14:paraId="127E55FF" w14:textId="77777777" w:rsidR="00F73C6D" w:rsidRDefault="00F73C6D" w:rsidP="00F73C6D">
      <w:pPr>
        <w:pStyle w:val="1e"/>
      </w:pPr>
      <w:r>
        <w:t xml:space="preserve">/proc/version ------------------------------------- </w:t>
      </w:r>
      <w:r>
        <w:rPr>
          <w:rFonts w:hint="eastAsia"/>
        </w:rPr>
        <w:t>内核版本</w:t>
      </w:r>
    </w:p>
    <w:p w14:paraId="13B5DBC0" w14:textId="77777777" w:rsidR="00F73C6D" w:rsidRDefault="00F73C6D" w:rsidP="00F73C6D">
      <w:pPr>
        <w:pStyle w:val="1e"/>
      </w:pPr>
      <w:r>
        <w:t xml:space="preserve">/proc/cmdline ------------------------------------ </w:t>
      </w:r>
      <w:r>
        <w:rPr>
          <w:rFonts w:hint="eastAsia"/>
        </w:rPr>
        <w:t>系统启动时输入的内核命令行参数</w:t>
      </w:r>
      <w:r>
        <w:t xml:space="preserve"> </w:t>
      </w:r>
    </w:p>
    <w:p w14:paraId="42BC2380" w14:textId="77777777" w:rsidR="00F73C6D" w:rsidRDefault="00F73C6D" w:rsidP="00F73C6D">
      <w:pPr>
        <w:pStyle w:val="1e"/>
      </w:pPr>
      <w:r>
        <w:t>proc</w:t>
      </w:r>
      <w:r>
        <w:rPr>
          <w:rFonts w:hint="eastAsia"/>
        </w:rPr>
        <w:t>中的文件远不止上面列出的这么多。想要进一步了解，可以对</w:t>
      </w:r>
      <w:r>
        <w:t>/proc</w:t>
      </w:r>
      <w:r>
        <w:rPr>
          <w:rFonts w:hint="eastAsia"/>
        </w:rPr>
        <w:t>的每一个文件都‘</w:t>
      </w:r>
      <w:r>
        <w:t>more</w:t>
      </w:r>
      <w:r>
        <w:rPr>
          <w:rFonts w:hint="eastAsia"/>
        </w:rPr>
        <w:t>’一下。</w:t>
      </w:r>
    </w:p>
    <w:p w14:paraId="46AABBAB" w14:textId="77777777" w:rsidR="00F73C6D" w:rsidRDefault="00F73C6D" w:rsidP="00F73C6D">
      <w:pPr>
        <w:pStyle w:val="1e"/>
      </w:pPr>
      <w:r>
        <w:rPr>
          <w:rFonts w:hint="eastAsia"/>
        </w:rPr>
        <w:t>（</w:t>
      </w:r>
      <w:r>
        <w:t>2</w:t>
      </w:r>
      <w:r>
        <w:rPr>
          <w:rFonts w:hint="eastAsia"/>
        </w:rPr>
        <w:t>）进程相关信息</w:t>
      </w:r>
    </w:p>
    <w:p w14:paraId="1EEE649E" w14:textId="77777777" w:rsidR="00F73C6D" w:rsidRDefault="00F73C6D" w:rsidP="00F73C6D">
      <w:pPr>
        <w:pStyle w:val="1e"/>
        <w:ind w:firstLineChars="200" w:firstLine="420"/>
      </w:pPr>
      <w:r>
        <w:t>/proc</w:t>
      </w:r>
      <w:r>
        <w:rPr>
          <w:rFonts w:hint="eastAsia"/>
        </w:rPr>
        <w:t>文件系统可以用于获取运行中的进程的信息。在</w:t>
      </w:r>
      <w:r>
        <w:t>/proc</w:t>
      </w:r>
      <w:r>
        <w:rPr>
          <w:rFonts w:hint="eastAsia"/>
        </w:rPr>
        <w:t>中有一些编号的子目录。每个编号的目录对应一个进程</w:t>
      </w:r>
      <w:r>
        <w:t>id(PID)</w:t>
      </w:r>
      <w:r>
        <w:rPr>
          <w:rFonts w:hint="eastAsia"/>
        </w:rPr>
        <w:t>。这样，每一个运行中的进程</w:t>
      </w:r>
      <w:r>
        <w:t>/proc</w:t>
      </w:r>
      <w:r>
        <w:rPr>
          <w:rFonts w:hint="eastAsia"/>
        </w:rPr>
        <w:t>中都有一个用它的</w:t>
      </w:r>
      <w:r>
        <w:t>PID</w:t>
      </w:r>
      <w:r>
        <w:rPr>
          <w:rFonts w:hint="eastAsia"/>
        </w:rPr>
        <w:t>命名的目录。这些子目录中包含可以提供有关进程的状态和环境的重要细节信息的文件。</w:t>
      </w:r>
    </w:p>
    <w:p w14:paraId="3A96BE8A" w14:textId="77777777" w:rsidR="00F73C6D" w:rsidRDefault="00F73C6D" w:rsidP="00F73C6D">
      <w:pPr>
        <w:pStyle w:val="1e"/>
      </w:pPr>
      <w:r>
        <w:rPr>
          <w:rFonts w:hint="eastAsia"/>
        </w:rPr>
        <w:t>（</w:t>
      </w:r>
      <w:r>
        <w:t>3</w:t>
      </w:r>
      <w:r>
        <w:rPr>
          <w:rFonts w:hint="eastAsia"/>
        </w:rPr>
        <w:t>）通过</w:t>
      </w:r>
      <w:r>
        <w:t>proc</w:t>
      </w:r>
      <w:r>
        <w:rPr>
          <w:rFonts w:hint="eastAsia"/>
        </w:rPr>
        <w:t>文件与内核交互</w:t>
      </w:r>
    </w:p>
    <w:p w14:paraId="4418965D" w14:textId="77777777" w:rsidR="00F73C6D" w:rsidRDefault="00F73C6D" w:rsidP="00F73C6D">
      <w:pPr>
        <w:pStyle w:val="1e"/>
        <w:ind w:firstLineChars="200" w:firstLine="420"/>
      </w:pPr>
      <w:r>
        <w:rPr>
          <w:rFonts w:hint="eastAsia"/>
        </w:rPr>
        <w:t>上面讨论的大部分</w:t>
      </w:r>
      <w:r>
        <w:t>/proc</w:t>
      </w:r>
      <w:r>
        <w:rPr>
          <w:rFonts w:hint="eastAsia"/>
        </w:rPr>
        <w:t>的文件是只读的。而实际上</w:t>
      </w:r>
      <w:r>
        <w:t>/proc</w:t>
      </w:r>
      <w:r>
        <w:rPr>
          <w:rFonts w:hint="eastAsia"/>
        </w:rPr>
        <w:t>文件系统通过</w:t>
      </w:r>
      <w:r>
        <w:t>/proc</w:t>
      </w:r>
      <w:r>
        <w:rPr>
          <w:rFonts w:hint="eastAsia"/>
        </w:rPr>
        <w:t>中可读写的文件提供了对内核的交互机制。写这些文件可以改变内核的状态，因而要慎重改动这些文件。</w:t>
      </w:r>
    </w:p>
    <w:p w14:paraId="7E4D4CA4" w14:textId="77777777" w:rsidR="00F73C6D" w:rsidRDefault="00F73C6D" w:rsidP="00F73C6D">
      <w:pPr>
        <w:pStyle w:val="1e"/>
      </w:pPr>
      <w:r>
        <w:t>/proc/sys ---------------------------</w:t>
      </w:r>
      <w:r>
        <w:rPr>
          <w:rFonts w:hint="eastAsia"/>
        </w:rPr>
        <w:t>目录存放所有可读写的文件的目录，可以被用于改变内核行为。</w:t>
      </w:r>
    </w:p>
    <w:p w14:paraId="76822E21" w14:textId="77777777" w:rsidR="00F73C6D" w:rsidRDefault="00F73C6D" w:rsidP="00F73C6D">
      <w:pPr>
        <w:pStyle w:val="1e"/>
      </w:pPr>
      <w:r>
        <w:t>/proc/sys/kernel ------------------</w:t>
      </w:r>
      <w:r>
        <w:rPr>
          <w:rFonts w:hint="eastAsia"/>
        </w:rPr>
        <w:t>这个目录包含通用内核行为的信息。</w:t>
      </w:r>
      <w:r>
        <w:t xml:space="preserve">/proc/sys/kernel/{domainname, hostname} </w:t>
      </w:r>
      <w:r>
        <w:rPr>
          <w:rFonts w:hint="eastAsia"/>
        </w:rPr>
        <w:t>存放着机器</w:t>
      </w:r>
      <w:r>
        <w:t>/</w:t>
      </w:r>
      <w:r>
        <w:rPr>
          <w:rFonts w:hint="eastAsia"/>
        </w:rPr>
        <w:t>网络的域名和主机名。</w:t>
      </w:r>
    </w:p>
    <w:p w14:paraId="7B30A03F" w14:textId="77777777" w:rsidR="00F73C6D" w:rsidRDefault="00F73C6D" w:rsidP="00F73C6D">
      <w:pPr>
        <w:pStyle w:val="1e"/>
      </w:pPr>
      <w:r>
        <w:rPr>
          <w:rFonts w:hint="eastAsia"/>
        </w:rPr>
        <w:t>二、内核中读写文件数据的方法</w:t>
      </w:r>
    </w:p>
    <w:p w14:paraId="13807F42" w14:textId="77777777" w:rsidR="00F73C6D" w:rsidRDefault="00F73C6D" w:rsidP="00F73C6D">
      <w:pPr>
        <w:pStyle w:val="1e"/>
        <w:ind w:firstLineChars="200" w:firstLine="420"/>
        <w:rPr>
          <w:lang w:bidi="hi-IN"/>
        </w:rPr>
      </w:pPr>
      <w:r>
        <w:rPr>
          <w:rFonts w:hint="eastAsia"/>
          <w:lang w:bidi="hi-IN"/>
        </w:rPr>
        <w:t>有时候需要在</w:t>
      </w:r>
      <w:r>
        <w:rPr>
          <w:lang w:bidi="hi-IN"/>
        </w:rPr>
        <w:t>Linux kernel</w:t>
      </w:r>
      <w:r>
        <w:rPr>
          <w:rFonts w:hint="eastAsia"/>
          <w:lang w:bidi="hi-IN"/>
        </w:rPr>
        <w:t>中读写文件数据，如调试程序的时候，或者内核与用户空间交换数据的时候。在</w:t>
      </w:r>
      <w:r>
        <w:rPr>
          <w:lang w:bidi="hi-IN"/>
        </w:rPr>
        <w:t>kernel</w:t>
      </w:r>
      <w:r>
        <w:rPr>
          <w:rFonts w:hint="eastAsia"/>
          <w:lang w:bidi="hi-IN"/>
        </w:rPr>
        <w:t>中操作文件没有标准库可用，需要利用</w:t>
      </w:r>
      <w:r>
        <w:rPr>
          <w:lang w:bidi="hi-IN"/>
        </w:rPr>
        <w:t>kernel</w:t>
      </w:r>
      <w:r>
        <w:rPr>
          <w:rFonts w:hint="eastAsia"/>
          <w:lang w:bidi="hi-IN"/>
        </w:rPr>
        <w:t>的一些函数，这些函数主要有：</w:t>
      </w:r>
    </w:p>
    <w:p w14:paraId="439ECFE2" w14:textId="77777777" w:rsidR="00F73C6D" w:rsidRDefault="00F73C6D" w:rsidP="00F73C6D">
      <w:pPr>
        <w:pStyle w:val="1e"/>
        <w:rPr>
          <w:lang w:bidi="hi-IN"/>
        </w:rPr>
      </w:pPr>
      <w:r>
        <w:rPr>
          <w:lang w:bidi="hi-IN"/>
        </w:rPr>
        <w:t>filp_open()</w:t>
      </w:r>
      <w:r>
        <w:rPr>
          <w:lang w:bidi="hi-IN"/>
        </w:rPr>
        <w:tab/>
      </w:r>
      <w:r>
        <w:rPr>
          <w:lang w:bidi="hi-IN"/>
        </w:rPr>
        <w:tab/>
      </w:r>
      <w:r>
        <w:rPr>
          <w:lang w:bidi="hi-IN"/>
        </w:rPr>
        <w:tab/>
      </w:r>
      <w:r>
        <w:rPr>
          <w:lang w:bidi="hi-IN"/>
        </w:rPr>
        <w:tab/>
      </w:r>
      <w:r>
        <w:rPr>
          <w:lang w:bidi="hi-IN"/>
        </w:rPr>
        <w:tab/>
      </w:r>
      <w:r>
        <w:rPr>
          <w:rFonts w:hint="eastAsia"/>
        </w:rPr>
        <w:t>在</w:t>
      </w:r>
      <w:r>
        <w:t>kernel</w:t>
      </w:r>
      <w:r>
        <w:rPr>
          <w:rFonts w:hint="eastAsia"/>
        </w:rPr>
        <w:t>中打开指定文件。</w:t>
      </w:r>
    </w:p>
    <w:p w14:paraId="3E99E0D3" w14:textId="77777777" w:rsidR="00F73C6D" w:rsidRDefault="00F73C6D" w:rsidP="00F73C6D">
      <w:pPr>
        <w:pStyle w:val="1e"/>
        <w:rPr>
          <w:lang w:bidi="hi-IN"/>
        </w:rPr>
      </w:pPr>
      <w:r>
        <w:rPr>
          <w:lang w:bidi="hi-IN"/>
        </w:rPr>
        <w:t>filp_close()</w:t>
      </w:r>
      <w:r>
        <w:rPr>
          <w:lang w:bidi="hi-IN"/>
        </w:rPr>
        <w:tab/>
      </w:r>
      <w:r>
        <w:rPr>
          <w:lang w:bidi="hi-IN"/>
        </w:rPr>
        <w:tab/>
      </w:r>
      <w:r>
        <w:rPr>
          <w:lang w:bidi="hi-IN"/>
        </w:rPr>
        <w:tab/>
      </w:r>
      <w:r>
        <w:rPr>
          <w:lang w:bidi="hi-IN"/>
        </w:rPr>
        <w:tab/>
      </w:r>
      <w:r>
        <w:rPr>
          <w:lang w:bidi="hi-IN"/>
        </w:rPr>
        <w:tab/>
      </w:r>
      <w:r>
        <w:t>kernel</w:t>
      </w:r>
      <w:r>
        <w:rPr>
          <w:rFonts w:hint="eastAsia"/>
        </w:rPr>
        <w:t>中文件的读操作。</w:t>
      </w:r>
    </w:p>
    <w:p w14:paraId="3052E2AF" w14:textId="77777777" w:rsidR="00F73C6D" w:rsidRDefault="00F73C6D" w:rsidP="00F73C6D">
      <w:pPr>
        <w:pStyle w:val="1e"/>
        <w:rPr>
          <w:lang w:bidi="hi-IN"/>
        </w:rPr>
      </w:pPr>
      <w:r>
        <w:rPr>
          <w:lang w:bidi="hi-IN"/>
        </w:rPr>
        <w:t>kernel_read()</w:t>
      </w:r>
      <w:r>
        <w:rPr>
          <w:lang w:bidi="hi-IN"/>
        </w:rPr>
        <w:tab/>
      </w:r>
      <w:r>
        <w:rPr>
          <w:lang w:bidi="hi-IN"/>
        </w:rPr>
        <w:tab/>
      </w:r>
      <w:r>
        <w:rPr>
          <w:lang w:bidi="hi-IN"/>
        </w:rPr>
        <w:tab/>
      </w:r>
      <w:r>
        <w:rPr>
          <w:lang w:bidi="hi-IN"/>
        </w:rPr>
        <w:tab/>
      </w:r>
      <w:r>
        <w:t>kernel</w:t>
      </w:r>
      <w:r>
        <w:rPr>
          <w:rFonts w:hint="eastAsia"/>
        </w:rPr>
        <w:t>中文件的写操作。</w:t>
      </w:r>
    </w:p>
    <w:p w14:paraId="76CF19DB" w14:textId="77777777" w:rsidR="00F73C6D" w:rsidRDefault="00F73C6D" w:rsidP="00F73C6D">
      <w:pPr>
        <w:pStyle w:val="1e"/>
        <w:rPr>
          <w:lang w:bidi="hi-IN"/>
        </w:rPr>
      </w:pPr>
      <w:r>
        <w:rPr>
          <w:lang w:bidi="hi-IN"/>
        </w:rPr>
        <w:t>kernel_write()</w:t>
      </w:r>
      <w:r>
        <w:rPr>
          <w:lang w:bidi="hi-IN"/>
        </w:rPr>
        <w:tab/>
      </w:r>
      <w:r>
        <w:rPr>
          <w:lang w:bidi="hi-IN"/>
        </w:rPr>
        <w:tab/>
      </w:r>
      <w:r>
        <w:rPr>
          <w:lang w:bidi="hi-IN"/>
        </w:rPr>
        <w:tab/>
      </w:r>
      <w:r>
        <w:rPr>
          <w:lang w:bidi="hi-IN"/>
        </w:rPr>
        <w:tab/>
      </w:r>
      <w:r>
        <w:rPr>
          <w:rFonts w:hint="eastAsia"/>
        </w:rPr>
        <w:t>关闭指定文件。</w:t>
      </w:r>
    </w:p>
    <w:p w14:paraId="021FCEF0" w14:textId="77777777" w:rsidR="00F73C6D" w:rsidRDefault="00F73C6D" w:rsidP="00F73C6D">
      <w:pPr>
        <w:pStyle w:val="1e"/>
      </w:pPr>
      <w:r>
        <w:rPr>
          <w:rFonts w:hint="eastAsia"/>
          <w:lang w:bidi="hi-IN"/>
        </w:rPr>
        <w:t>这些函数在</w:t>
      </w:r>
      <w:r>
        <w:rPr>
          <w:lang w:bidi="hi-IN"/>
        </w:rPr>
        <w:t xml:space="preserve"> </w:t>
      </w:r>
      <w:r>
        <w:t>&lt;</w:t>
      </w:r>
      <w:r>
        <w:rPr>
          <w:lang w:bidi="hi-IN"/>
        </w:rPr>
        <w:t>linux/fs.h</w:t>
      </w:r>
      <w:r>
        <w:t xml:space="preserve">&gt; </w:t>
      </w:r>
      <w:r>
        <w:rPr>
          <w:rFonts w:hint="eastAsia"/>
          <w:lang w:bidi="hi-IN"/>
        </w:rPr>
        <w:t>头文件中声明。具体</w:t>
      </w:r>
      <w:r>
        <w:rPr>
          <w:rFonts w:hint="eastAsia"/>
        </w:rPr>
        <w:t>读写接口说明如下：</w:t>
      </w:r>
    </w:p>
    <w:p w14:paraId="195281B7" w14:textId="77777777" w:rsidR="00F73C6D" w:rsidRDefault="00F73C6D" w:rsidP="00D837EB">
      <w:pPr>
        <w:pStyle w:val="4"/>
        <w:numPr>
          <w:ilvl w:val="3"/>
          <w:numId w:val="15"/>
        </w:numPr>
        <w:rPr>
          <w:rFonts w:hint="default"/>
          <w:lang w:bidi="hi-IN"/>
        </w:rPr>
      </w:pPr>
      <w:r>
        <w:rPr>
          <w:lang w:bidi="hi-IN"/>
        </w:rPr>
        <w:lastRenderedPageBreak/>
        <w:t>实验步骤</w:t>
      </w:r>
    </w:p>
    <w:p w14:paraId="0D4709A0"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tasks_k/3/task2</w:t>
      </w:r>
      <w:r>
        <w:rPr>
          <w:rFonts w:hint="eastAsia"/>
        </w:rPr>
        <w:t>目录下。</w:t>
      </w:r>
    </w:p>
    <w:p w14:paraId="7948F5D2" w14:textId="37051DAD"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tasks_k/3/task2</w:t>
      </w:r>
    </w:p>
    <w:p w14:paraId="7F0B6A0D" w14:textId="54A3B4E7"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w:t>
      </w:r>
      <w:r>
        <w:rPr>
          <w:b/>
          <w:lang w:eastAsia="zh-CN"/>
        </w:rPr>
        <w:t xml:space="preserve"> ls</w:t>
      </w:r>
    </w:p>
    <w:p w14:paraId="73F08329" w14:textId="77777777" w:rsidR="00F73C6D" w:rsidRDefault="00F73C6D" w:rsidP="00F73C6D">
      <w:pPr>
        <w:pStyle w:val="2f2"/>
        <w:shd w:val="clear" w:color="auto" w:fill="D9D9D9" w:themeFill="background1" w:themeFillShade="D9"/>
        <w:rPr>
          <w:lang w:eastAsia="zh-CN"/>
        </w:rPr>
      </w:pPr>
      <w:r>
        <w:rPr>
          <w:lang w:eastAsia="zh-CN"/>
        </w:rPr>
        <w:t>cpu_loadavg.c  Makefile</w:t>
      </w:r>
    </w:p>
    <w:p w14:paraId="6CE4A145"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1A0BCB21" w14:textId="2680D07E"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make</w:t>
      </w:r>
    </w:p>
    <w:p w14:paraId="517C7C97" w14:textId="77777777" w:rsidR="00F73C6D" w:rsidRDefault="00F73C6D" w:rsidP="00F73C6D">
      <w:pPr>
        <w:pStyle w:val="2f2"/>
        <w:shd w:val="clear" w:color="auto" w:fill="D9D9D9" w:themeFill="background1" w:themeFillShade="D9"/>
        <w:rPr>
          <w:lang w:eastAsia="zh-CN"/>
        </w:rPr>
      </w:pPr>
      <w:r>
        <w:rPr>
          <w:lang w:eastAsia="zh-CN"/>
        </w:rPr>
        <w:t>make -C /root/kernel M=/root/tasks_k/3/task2 modules</w:t>
      </w:r>
    </w:p>
    <w:p w14:paraId="2FC49143"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23057A1A" w14:textId="77777777" w:rsidR="00F73C6D" w:rsidRDefault="00F73C6D" w:rsidP="00F73C6D">
      <w:pPr>
        <w:pStyle w:val="2f2"/>
        <w:shd w:val="clear" w:color="auto" w:fill="D9D9D9" w:themeFill="background1" w:themeFillShade="D9"/>
        <w:rPr>
          <w:lang w:eastAsia="zh-CN"/>
        </w:rPr>
      </w:pPr>
      <w:r>
        <w:rPr>
          <w:lang w:eastAsia="zh-CN"/>
        </w:rPr>
        <w:t xml:space="preserve">  CC [M]  /root/tasks_k/3/task2/cpu_loadavg.o</w:t>
      </w:r>
    </w:p>
    <w:p w14:paraId="242A0B38"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7BFD19AA"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37CE830C" w14:textId="77777777" w:rsidR="00F73C6D" w:rsidRDefault="00F73C6D" w:rsidP="00F73C6D">
      <w:pPr>
        <w:pStyle w:val="2f2"/>
        <w:shd w:val="clear" w:color="auto" w:fill="D9D9D9" w:themeFill="background1" w:themeFillShade="D9"/>
        <w:rPr>
          <w:lang w:eastAsia="zh-CN"/>
        </w:rPr>
      </w:pPr>
      <w:r>
        <w:rPr>
          <w:lang w:eastAsia="zh-CN"/>
        </w:rPr>
        <w:t xml:space="preserve">  CC      /root/tasks_k/3/task2/cpu_loadavg.mod.o</w:t>
      </w:r>
    </w:p>
    <w:p w14:paraId="0886399B" w14:textId="77777777" w:rsidR="00F73C6D" w:rsidRDefault="00F73C6D" w:rsidP="00F73C6D">
      <w:pPr>
        <w:pStyle w:val="2f2"/>
        <w:shd w:val="clear" w:color="auto" w:fill="D9D9D9" w:themeFill="background1" w:themeFillShade="D9"/>
        <w:rPr>
          <w:lang w:eastAsia="zh-CN"/>
        </w:rPr>
      </w:pPr>
      <w:r>
        <w:rPr>
          <w:lang w:eastAsia="zh-CN"/>
        </w:rPr>
        <w:t xml:space="preserve">  LD [M]  /root/tasks_k/3/task2/cpu_loadavg.ko</w:t>
      </w:r>
    </w:p>
    <w:p w14:paraId="205CA569"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1D42662B" w14:textId="2B860CBB"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ls</w:t>
      </w:r>
    </w:p>
    <w:p w14:paraId="17563BDE" w14:textId="77777777" w:rsidR="00F73C6D" w:rsidRDefault="00F73C6D" w:rsidP="00F73C6D">
      <w:pPr>
        <w:pStyle w:val="2f2"/>
        <w:shd w:val="clear" w:color="auto" w:fill="D9D9D9" w:themeFill="background1" w:themeFillShade="D9"/>
        <w:rPr>
          <w:lang w:eastAsia="zh-CN"/>
        </w:rPr>
      </w:pPr>
      <w:r>
        <w:rPr>
          <w:lang w:eastAsia="zh-CN"/>
        </w:rPr>
        <w:t>cpu_loadavg.c  cpu_loadavg.ko  cpu_loadavg.mod.c  cpu_loadavg.mod.o  cpu_loadavg.o  Makefile  modules.order  Module.symvers</w:t>
      </w:r>
    </w:p>
    <w:p w14:paraId="6243689F"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4F1185B6" w14:textId="04404797"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insmod cpu_loadavg.ko</w:t>
      </w:r>
    </w:p>
    <w:p w14:paraId="6E436ACF" w14:textId="78723B3F"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dmesg | tail -n2</w:t>
      </w:r>
    </w:p>
    <w:p w14:paraId="2B658348" w14:textId="77777777" w:rsidR="00F73C6D" w:rsidRDefault="00F73C6D" w:rsidP="00F73C6D">
      <w:pPr>
        <w:pStyle w:val="2f2"/>
        <w:shd w:val="clear" w:color="auto" w:fill="D9D9D9" w:themeFill="background1" w:themeFillShade="D9"/>
        <w:rPr>
          <w:lang w:eastAsia="zh-CN"/>
        </w:rPr>
      </w:pPr>
      <w:r>
        <w:rPr>
          <w:lang w:eastAsia="zh-CN"/>
        </w:rPr>
        <w:t>[27644.911012] Start cpu_loadavg!</w:t>
      </w:r>
    </w:p>
    <w:p w14:paraId="706A3333" w14:textId="77777777" w:rsidR="00F73C6D" w:rsidRDefault="00F73C6D" w:rsidP="00F73C6D">
      <w:pPr>
        <w:pStyle w:val="2f2"/>
        <w:shd w:val="clear" w:color="auto" w:fill="D9D9D9" w:themeFill="background1" w:themeFillShade="D9"/>
        <w:rPr>
          <w:lang w:eastAsia="zh-CN"/>
        </w:rPr>
      </w:pPr>
      <w:r>
        <w:rPr>
          <w:lang w:eastAsia="zh-CN"/>
        </w:rPr>
        <w:t>[27644.911209] The cpu loadavg in one minute is: 0.01</w:t>
      </w:r>
    </w:p>
    <w:p w14:paraId="353B27C2"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39711D9C" w14:textId="337EC134"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rmmod cpu_loadavg</w:t>
      </w:r>
    </w:p>
    <w:p w14:paraId="4389C53C" w14:textId="03539C80"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dmesg | tail -n3</w:t>
      </w:r>
    </w:p>
    <w:p w14:paraId="1760674A" w14:textId="77777777" w:rsidR="00F73C6D" w:rsidRDefault="00F73C6D" w:rsidP="00F73C6D">
      <w:pPr>
        <w:pStyle w:val="2f2"/>
        <w:shd w:val="clear" w:color="auto" w:fill="D9D9D9" w:themeFill="background1" w:themeFillShade="D9"/>
        <w:rPr>
          <w:lang w:eastAsia="zh-CN"/>
        </w:rPr>
      </w:pPr>
      <w:r>
        <w:rPr>
          <w:lang w:eastAsia="zh-CN"/>
        </w:rPr>
        <w:t>[27644.911012] Start cpu_loadavg!</w:t>
      </w:r>
    </w:p>
    <w:p w14:paraId="68674936" w14:textId="77777777" w:rsidR="00F73C6D" w:rsidRDefault="00F73C6D" w:rsidP="00F73C6D">
      <w:pPr>
        <w:pStyle w:val="2f2"/>
        <w:shd w:val="clear" w:color="auto" w:fill="D9D9D9" w:themeFill="background1" w:themeFillShade="D9"/>
        <w:rPr>
          <w:lang w:eastAsia="zh-CN"/>
        </w:rPr>
      </w:pPr>
      <w:r>
        <w:rPr>
          <w:lang w:eastAsia="zh-CN"/>
        </w:rPr>
        <w:t>[27644.911209] The cpu loadavg in one minute is: 0.01</w:t>
      </w:r>
    </w:p>
    <w:p w14:paraId="5D7099D2" w14:textId="77777777" w:rsidR="00F73C6D" w:rsidRDefault="00F73C6D" w:rsidP="00F73C6D">
      <w:pPr>
        <w:pStyle w:val="2f2"/>
        <w:shd w:val="clear" w:color="auto" w:fill="D9D9D9" w:themeFill="background1" w:themeFillShade="D9"/>
        <w:rPr>
          <w:lang w:bidi="hi-IN"/>
        </w:rPr>
      </w:pPr>
      <w:r>
        <w:rPr>
          <w:lang w:eastAsia="zh-CN"/>
        </w:rPr>
        <w:t>[27686.382949] Exit cpu_loadavg!</w:t>
      </w:r>
    </w:p>
    <w:p w14:paraId="43C9FB22" w14:textId="77777777" w:rsidR="00F73C6D" w:rsidRDefault="00F73C6D" w:rsidP="00D837EB">
      <w:pPr>
        <w:pStyle w:val="3"/>
        <w:numPr>
          <w:ilvl w:val="2"/>
          <w:numId w:val="15"/>
        </w:numPr>
        <w:rPr>
          <w:kern w:val="2"/>
          <w:szCs w:val="21"/>
        </w:rPr>
      </w:pPr>
      <w:bookmarkStart w:id="58" w:name="_Toc57042930"/>
      <w:r>
        <w:rPr>
          <w:rFonts w:hint="eastAsia"/>
        </w:rPr>
        <w:t>打印输出当前处于运行状态的进程的</w:t>
      </w:r>
      <w:r>
        <w:t>PID</w:t>
      </w:r>
      <w:r>
        <w:rPr>
          <w:rFonts w:hint="eastAsia"/>
        </w:rPr>
        <w:t>和名字</w:t>
      </w:r>
      <w:bookmarkEnd w:id="58"/>
    </w:p>
    <w:p w14:paraId="36B42C22" w14:textId="77777777" w:rsidR="00F73C6D" w:rsidRDefault="00F73C6D" w:rsidP="00D837EB">
      <w:pPr>
        <w:pStyle w:val="4"/>
        <w:numPr>
          <w:ilvl w:val="3"/>
          <w:numId w:val="15"/>
        </w:numPr>
        <w:rPr>
          <w:rFonts w:hint="default"/>
          <w:lang w:bidi="hi-IN"/>
        </w:rPr>
      </w:pPr>
      <w:r>
        <w:rPr>
          <w:lang w:bidi="hi-IN"/>
        </w:rPr>
        <w:t>相关知识</w:t>
      </w:r>
    </w:p>
    <w:p w14:paraId="390DD397" w14:textId="77777777" w:rsidR="00F73C6D" w:rsidRDefault="00F73C6D" w:rsidP="00F73C6D">
      <w:pPr>
        <w:pStyle w:val="1e"/>
        <w:ind w:firstLineChars="200" w:firstLine="420"/>
      </w:pPr>
      <w:r>
        <w:rPr>
          <w:rFonts w:hint="eastAsia"/>
        </w:rPr>
        <w:t>当前进程在在</w:t>
      </w:r>
      <w:r>
        <w:t>/proc</w:t>
      </w:r>
      <w:r>
        <w:rPr>
          <w:rFonts w:hint="eastAsia"/>
        </w:rPr>
        <w:t>文件系统也有保存，只不过需要遍历所有进程文件夹，从</w:t>
      </w:r>
      <w:r>
        <w:t>stat</w:t>
      </w:r>
      <w:r>
        <w:rPr>
          <w:rFonts w:hint="eastAsia"/>
        </w:rPr>
        <w:t>文件中读取状态，来判定是否为当前运行进程。而内核中可用进程遍历函数来遍历所有进程，且进程描述符</w:t>
      </w:r>
      <w:r>
        <w:t>task_struct</w:t>
      </w:r>
      <w:r>
        <w:rPr>
          <w:rFonts w:hint="eastAsia"/>
        </w:rPr>
        <w:t>结构里边有</w:t>
      </w:r>
      <w:r>
        <w:t>state</w:t>
      </w:r>
      <w:r>
        <w:rPr>
          <w:rFonts w:hint="eastAsia"/>
        </w:rPr>
        <w:t>状态，</w:t>
      </w:r>
      <w:r>
        <w:t>state</w:t>
      </w:r>
      <w:r>
        <w:rPr>
          <w:rFonts w:hint="eastAsia"/>
        </w:rPr>
        <w:t>为</w:t>
      </w:r>
      <w:r>
        <w:t>0</w:t>
      </w:r>
      <w:r>
        <w:rPr>
          <w:rFonts w:hint="eastAsia"/>
        </w:rPr>
        <w:t>的进程就是当前进程。</w:t>
      </w:r>
    </w:p>
    <w:p w14:paraId="627B2D62" w14:textId="77777777" w:rsidR="00F73C6D" w:rsidRDefault="00F73C6D" w:rsidP="00F73C6D">
      <w:pPr>
        <w:pStyle w:val="1e"/>
      </w:pPr>
      <w:r>
        <w:t>1</w:t>
      </w:r>
      <w:r>
        <w:rPr>
          <w:rFonts w:hint="eastAsia"/>
        </w:rPr>
        <w:t>、进程描述符</w:t>
      </w:r>
      <w:r>
        <w:t>task_struct</w:t>
      </w:r>
    </w:p>
    <w:p w14:paraId="2A88E72A" w14:textId="77777777" w:rsidR="00F73C6D" w:rsidRDefault="00F73C6D" w:rsidP="00F73C6D">
      <w:pPr>
        <w:pStyle w:val="1e"/>
        <w:ind w:firstLineChars="200" w:firstLine="420"/>
      </w:pPr>
      <w:r>
        <w:rPr>
          <w:rFonts w:hint="eastAsia"/>
        </w:rPr>
        <w:lastRenderedPageBreak/>
        <w:t>系统中存放进程的管理和控制信息的数据结构称为进程控制块</w:t>
      </w:r>
      <w:r>
        <w:t>PCB</w:t>
      </w:r>
      <w:r>
        <w:rPr>
          <w:rFonts w:hint="eastAsia"/>
        </w:rPr>
        <w:t>（</w:t>
      </w:r>
      <w:r>
        <w:t>Process Control Block</w:t>
      </w:r>
      <w:r>
        <w:rPr>
          <w:rFonts w:hint="eastAsia"/>
        </w:rPr>
        <w:t>），是进程管理和控制的最重要的数据结构。</w:t>
      </w:r>
    </w:p>
    <w:p w14:paraId="6118F293" w14:textId="77777777" w:rsidR="00F73C6D" w:rsidRDefault="00F73C6D" w:rsidP="00F73C6D">
      <w:pPr>
        <w:pStyle w:val="1e"/>
      </w:pPr>
      <w:r>
        <w:rPr>
          <w:rFonts w:hint="eastAsia"/>
        </w:rPr>
        <w:t>每一个进程均有一个</w:t>
      </w:r>
      <w:r>
        <w:t>PCB</w:t>
      </w:r>
      <w:r>
        <w:rPr>
          <w:rFonts w:hint="eastAsia"/>
        </w:rPr>
        <w:t>，在创建进程时，建立</w:t>
      </w:r>
      <w:r>
        <w:t>PCB</w:t>
      </w:r>
      <w:r>
        <w:rPr>
          <w:rFonts w:hint="eastAsia"/>
        </w:rPr>
        <w:t>，伴随进程运行的全过程，直到进程撤消而撤消。</w:t>
      </w:r>
    </w:p>
    <w:p w14:paraId="151ED3B6" w14:textId="77777777" w:rsidR="00F73C6D" w:rsidRDefault="00F73C6D" w:rsidP="00F73C6D">
      <w:pPr>
        <w:pStyle w:val="1e"/>
        <w:ind w:firstLineChars="200" w:firstLine="420"/>
      </w:pPr>
      <w:r>
        <w:rPr>
          <w:rFonts w:hint="eastAsia"/>
        </w:rPr>
        <w:t>在</w:t>
      </w:r>
      <w:r>
        <w:t>Linux</w:t>
      </w:r>
      <w:r>
        <w:rPr>
          <w:rFonts w:hint="eastAsia"/>
        </w:rPr>
        <w:t>中，每一个进程都有一个进程描述符</w:t>
      </w:r>
      <w:r>
        <w:t>task_struct</w:t>
      </w:r>
      <w:r>
        <w:rPr>
          <w:rFonts w:hint="eastAsia"/>
        </w:rPr>
        <w:t>，也就是</w:t>
      </w:r>
      <w:r>
        <w:t>PCB</w:t>
      </w:r>
      <w:r>
        <w:rPr>
          <w:rFonts w:hint="eastAsia"/>
        </w:rPr>
        <w:t>；</w:t>
      </w:r>
      <w:r>
        <w:t>task_struct</w:t>
      </w:r>
      <w:r>
        <w:rPr>
          <w:rFonts w:hint="eastAsia"/>
        </w:rPr>
        <w:t>结构体是</w:t>
      </w:r>
      <w:r>
        <w:t>Linux</w:t>
      </w:r>
      <w:r>
        <w:rPr>
          <w:rFonts w:hint="eastAsia"/>
        </w:rPr>
        <w:t>内核的一种数据结构，它会被装载到</w:t>
      </w:r>
      <w:r>
        <w:t>RAM</w:t>
      </w:r>
      <w:r>
        <w:rPr>
          <w:rFonts w:hint="eastAsia"/>
        </w:rPr>
        <w:t>里并包含每个进程所需的所有信息。是对进程控制的唯一手段也是最有效的手段。</w:t>
      </w:r>
    </w:p>
    <w:p w14:paraId="5AACAC95" w14:textId="77777777" w:rsidR="00F73C6D" w:rsidRDefault="00F73C6D" w:rsidP="00F73C6D">
      <w:pPr>
        <w:pStyle w:val="1e"/>
        <w:ind w:firstLineChars="200" w:firstLine="420"/>
      </w:pPr>
      <w:r>
        <w:t>task_struct</w:t>
      </w:r>
      <w:r>
        <w:rPr>
          <w:rFonts w:hint="eastAsia"/>
        </w:rPr>
        <w:t>定义在</w:t>
      </w:r>
      <w:r>
        <w:t>&lt;linux/ sched.h&gt;</w:t>
      </w:r>
      <w:r>
        <w:rPr>
          <w:rFonts w:hint="eastAsia"/>
        </w:rPr>
        <w:t>头文件中。</w:t>
      </w:r>
    </w:p>
    <w:p w14:paraId="2D65A433" w14:textId="77777777" w:rsidR="00F73C6D" w:rsidRDefault="00F73C6D" w:rsidP="00F73C6D">
      <w:pPr>
        <w:pStyle w:val="1e"/>
      </w:pPr>
      <w:r>
        <w:t>2</w:t>
      </w:r>
      <w:r>
        <w:rPr>
          <w:rFonts w:hint="eastAsia"/>
        </w:rPr>
        <w:t>、</w:t>
      </w:r>
      <w:r>
        <w:t>for_each_process</w:t>
      </w:r>
    </w:p>
    <w:p w14:paraId="2F590ABA" w14:textId="77777777" w:rsidR="00F73C6D" w:rsidRDefault="00F73C6D" w:rsidP="00F73C6D">
      <w:pPr>
        <w:pStyle w:val="1e"/>
        <w:ind w:firstLineChars="200" w:firstLine="420"/>
      </w:pPr>
      <w:r>
        <w:t>for_each_process</w:t>
      </w:r>
      <w:r>
        <w:rPr>
          <w:rFonts w:hint="eastAsia"/>
        </w:rPr>
        <w:t>是一个宏，定义在</w:t>
      </w:r>
      <w:r>
        <w:t>&lt;linux/sched/signal.h&gt;</w:t>
      </w:r>
      <w:r>
        <w:rPr>
          <w:rFonts w:hint="eastAsia"/>
        </w:rPr>
        <w:t>文件中，提供了依次访问整个任务队列的能力。</w:t>
      </w:r>
    </w:p>
    <w:p w14:paraId="05FD3F04" w14:textId="77777777" w:rsidR="00F73C6D" w:rsidRDefault="00F73C6D" w:rsidP="00D837EB">
      <w:pPr>
        <w:pStyle w:val="4"/>
        <w:numPr>
          <w:ilvl w:val="3"/>
          <w:numId w:val="15"/>
        </w:numPr>
        <w:rPr>
          <w:rFonts w:hint="default"/>
          <w:lang w:bidi="hi-IN"/>
        </w:rPr>
      </w:pPr>
      <w:r>
        <w:rPr>
          <w:lang w:bidi="hi-IN"/>
        </w:rPr>
        <w:t>实验步骤</w:t>
      </w:r>
    </w:p>
    <w:p w14:paraId="5F672DD4"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tasks_k/3/task3</w:t>
      </w:r>
      <w:r>
        <w:rPr>
          <w:rFonts w:hint="eastAsia"/>
        </w:rPr>
        <w:t>目录下。</w:t>
      </w:r>
    </w:p>
    <w:p w14:paraId="145612C2" w14:textId="695AFFE2"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tasks_k/3/task3</w:t>
      </w:r>
    </w:p>
    <w:p w14:paraId="451A4FCD" w14:textId="16D12A22"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ls</w:t>
      </w:r>
    </w:p>
    <w:p w14:paraId="1D745593" w14:textId="77777777" w:rsidR="00F73C6D" w:rsidRDefault="00F73C6D" w:rsidP="00F73C6D">
      <w:pPr>
        <w:pStyle w:val="2f2"/>
        <w:shd w:val="clear" w:color="auto" w:fill="D9D9D9" w:themeFill="background1" w:themeFillShade="D9"/>
        <w:rPr>
          <w:lang w:eastAsia="zh-CN"/>
        </w:rPr>
      </w:pPr>
      <w:r>
        <w:rPr>
          <w:lang w:eastAsia="zh-CN"/>
        </w:rPr>
        <w:t>Makefile  process_info.c</w:t>
      </w:r>
    </w:p>
    <w:p w14:paraId="1303A3AC"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0DAACAF7" w14:textId="424EC0B0"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make</w:t>
      </w:r>
    </w:p>
    <w:p w14:paraId="6C391229" w14:textId="77777777" w:rsidR="00F73C6D" w:rsidRDefault="00F73C6D" w:rsidP="00F73C6D">
      <w:pPr>
        <w:pStyle w:val="2f2"/>
        <w:shd w:val="clear" w:color="auto" w:fill="D9D9D9" w:themeFill="background1" w:themeFillShade="D9"/>
        <w:rPr>
          <w:lang w:eastAsia="zh-CN"/>
        </w:rPr>
      </w:pPr>
      <w:r>
        <w:rPr>
          <w:lang w:eastAsia="zh-CN"/>
        </w:rPr>
        <w:t>make -C /root/kernel M=/root/tasks_k/3/task3 modules</w:t>
      </w:r>
    </w:p>
    <w:p w14:paraId="647AA415"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4FF596C4" w14:textId="77777777" w:rsidR="00F73C6D" w:rsidRDefault="00F73C6D" w:rsidP="00F73C6D">
      <w:pPr>
        <w:pStyle w:val="2f2"/>
        <w:shd w:val="clear" w:color="auto" w:fill="D9D9D9" w:themeFill="background1" w:themeFillShade="D9"/>
        <w:rPr>
          <w:lang w:eastAsia="zh-CN"/>
        </w:rPr>
      </w:pPr>
      <w:r>
        <w:rPr>
          <w:lang w:eastAsia="zh-CN"/>
        </w:rPr>
        <w:t xml:space="preserve">  CC [M]  /root/tasks_k/3/task3/process_info.o</w:t>
      </w:r>
    </w:p>
    <w:p w14:paraId="1BA5AE94"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3E272148"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7E34A5DD" w14:textId="77777777" w:rsidR="00F73C6D" w:rsidRDefault="00F73C6D" w:rsidP="00F73C6D">
      <w:pPr>
        <w:pStyle w:val="2f2"/>
        <w:shd w:val="clear" w:color="auto" w:fill="D9D9D9" w:themeFill="background1" w:themeFillShade="D9"/>
        <w:rPr>
          <w:lang w:eastAsia="zh-CN"/>
        </w:rPr>
      </w:pPr>
      <w:r>
        <w:rPr>
          <w:lang w:eastAsia="zh-CN"/>
        </w:rPr>
        <w:t xml:space="preserve">  CC      /root/tasks_k/3/task3/process_info.mod.o</w:t>
      </w:r>
    </w:p>
    <w:p w14:paraId="44CBFFE7" w14:textId="77777777" w:rsidR="00F73C6D" w:rsidRDefault="00F73C6D" w:rsidP="00F73C6D">
      <w:pPr>
        <w:pStyle w:val="2f2"/>
        <w:shd w:val="clear" w:color="auto" w:fill="D9D9D9" w:themeFill="background1" w:themeFillShade="D9"/>
        <w:rPr>
          <w:lang w:eastAsia="zh-CN"/>
        </w:rPr>
      </w:pPr>
      <w:r>
        <w:rPr>
          <w:lang w:eastAsia="zh-CN"/>
        </w:rPr>
        <w:t xml:space="preserve">  LD [M]  /root/tasks_k/3/task3/process_info.ko</w:t>
      </w:r>
    </w:p>
    <w:p w14:paraId="61251B0E"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678BD5A1" w14:textId="3BC33801"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ls</w:t>
      </w:r>
    </w:p>
    <w:p w14:paraId="7A8F70C1" w14:textId="77777777" w:rsidR="00F73C6D" w:rsidRDefault="00F73C6D" w:rsidP="00F73C6D">
      <w:pPr>
        <w:pStyle w:val="2f2"/>
        <w:shd w:val="clear" w:color="auto" w:fill="D9D9D9" w:themeFill="background1" w:themeFillShade="D9"/>
        <w:rPr>
          <w:lang w:eastAsia="zh-CN"/>
        </w:rPr>
      </w:pPr>
      <w:r>
        <w:rPr>
          <w:lang w:eastAsia="zh-CN"/>
        </w:rPr>
        <w:t>Makefile  modules.order  Module.symvers  process_info.c  process_info.ko  process_info.mod.c  process_info.mod.o  process_info.o</w:t>
      </w:r>
    </w:p>
    <w:p w14:paraId="6BE59233"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6126928E" w14:textId="301963D3"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insmod process_info.ko</w:t>
      </w:r>
    </w:p>
    <w:p w14:paraId="1FD13E4F" w14:textId="712E9CB0"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dmesg | tail -n3</w:t>
      </w:r>
    </w:p>
    <w:p w14:paraId="395025AE" w14:textId="77777777" w:rsidR="00F73C6D" w:rsidRDefault="00F73C6D" w:rsidP="00F73C6D">
      <w:pPr>
        <w:pStyle w:val="2f2"/>
        <w:shd w:val="clear" w:color="auto" w:fill="D9D9D9" w:themeFill="background1" w:themeFillShade="D9"/>
        <w:rPr>
          <w:lang w:eastAsia="zh-CN"/>
        </w:rPr>
      </w:pPr>
      <w:r>
        <w:rPr>
          <w:lang w:eastAsia="zh-CN"/>
        </w:rPr>
        <w:t>[27874.701269] 1)name:insmod  2)pid:14142  3)state:0</w:t>
      </w:r>
    </w:p>
    <w:p w14:paraId="52C25AE7" w14:textId="77777777" w:rsidR="00F73C6D" w:rsidRDefault="00F73C6D" w:rsidP="00F73C6D">
      <w:pPr>
        <w:pStyle w:val="2f2"/>
        <w:shd w:val="clear" w:color="auto" w:fill="D9D9D9" w:themeFill="background1" w:themeFillShade="D9"/>
        <w:rPr>
          <w:lang w:eastAsia="zh-CN"/>
        </w:rPr>
      </w:pPr>
      <w:r>
        <w:rPr>
          <w:lang w:eastAsia="zh-CN"/>
        </w:rPr>
        <w:t>[27874.701507] 1)name:systemd-udevd  2)pid:14143  3)state:0</w:t>
      </w:r>
    </w:p>
    <w:p w14:paraId="05262FD5" w14:textId="77777777" w:rsidR="00F73C6D" w:rsidRDefault="00F73C6D" w:rsidP="00F73C6D">
      <w:pPr>
        <w:pStyle w:val="2f2"/>
        <w:shd w:val="clear" w:color="auto" w:fill="D9D9D9" w:themeFill="background1" w:themeFillShade="D9"/>
        <w:rPr>
          <w:lang w:eastAsia="zh-CN"/>
        </w:rPr>
      </w:pPr>
      <w:r>
        <w:rPr>
          <w:lang w:eastAsia="zh-CN"/>
        </w:rPr>
        <w:t>[27874.701774] 1)name:(spawn)  2)pid:14144  3)state:0</w:t>
      </w:r>
    </w:p>
    <w:p w14:paraId="25059EAD"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63A51156" w14:textId="7850F642" w:rsidR="00F73C6D" w:rsidRDefault="00F73C6D" w:rsidP="00F73C6D">
      <w:pPr>
        <w:pStyle w:val="2f2"/>
        <w:shd w:val="clear" w:color="auto" w:fill="D9D9D9" w:themeFill="background1" w:themeFillShade="D9"/>
        <w:rPr>
          <w:lang w:eastAsia="zh-CN"/>
        </w:rPr>
      </w:pPr>
      <w:r>
        <w:rPr>
          <w:lang w:eastAsia="zh-CN"/>
        </w:rPr>
        <w:lastRenderedPageBreak/>
        <w:t>[</w:t>
      </w:r>
      <w:r w:rsidR="000A3D30">
        <w:rPr>
          <w:lang w:eastAsia="zh-CN"/>
        </w:rPr>
        <w:t>root@openEuler</w:t>
      </w:r>
      <w:r>
        <w:rPr>
          <w:lang w:eastAsia="zh-CN"/>
        </w:rPr>
        <w:t xml:space="preserve"> task3]# </w:t>
      </w:r>
      <w:r>
        <w:rPr>
          <w:b/>
          <w:lang w:eastAsia="zh-CN"/>
        </w:rPr>
        <w:t>rmmod process_info</w:t>
      </w:r>
    </w:p>
    <w:p w14:paraId="4E96FCD0" w14:textId="1D242AA3"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dmesg | tail -n4</w:t>
      </w:r>
    </w:p>
    <w:p w14:paraId="116D98F9" w14:textId="77777777" w:rsidR="00F73C6D" w:rsidRDefault="00F73C6D" w:rsidP="00F73C6D">
      <w:pPr>
        <w:pStyle w:val="2f2"/>
        <w:shd w:val="clear" w:color="auto" w:fill="D9D9D9" w:themeFill="background1" w:themeFillShade="D9"/>
        <w:rPr>
          <w:lang w:eastAsia="zh-CN"/>
        </w:rPr>
      </w:pPr>
      <w:r>
        <w:rPr>
          <w:lang w:eastAsia="zh-CN"/>
        </w:rPr>
        <w:t>[27874.701269] 1)name:insmod  2)pid:14142  3)state:0</w:t>
      </w:r>
    </w:p>
    <w:p w14:paraId="34924107" w14:textId="77777777" w:rsidR="00F73C6D" w:rsidRDefault="00F73C6D" w:rsidP="00F73C6D">
      <w:pPr>
        <w:pStyle w:val="2f2"/>
        <w:shd w:val="clear" w:color="auto" w:fill="D9D9D9" w:themeFill="background1" w:themeFillShade="D9"/>
        <w:rPr>
          <w:lang w:eastAsia="zh-CN"/>
        </w:rPr>
      </w:pPr>
      <w:r>
        <w:rPr>
          <w:lang w:eastAsia="zh-CN"/>
        </w:rPr>
        <w:t>[27874.701507] 1)name:systemd-udevd  2)pid:14143  3)state:0</w:t>
      </w:r>
    </w:p>
    <w:p w14:paraId="69D588B3" w14:textId="77777777" w:rsidR="00F73C6D" w:rsidRDefault="00F73C6D" w:rsidP="00F73C6D">
      <w:pPr>
        <w:pStyle w:val="2f2"/>
        <w:shd w:val="clear" w:color="auto" w:fill="D9D9D9" w:themeFill="background1" w:themeFillShade="D9"/>
        <w:rPr>
          <w:lang w:eastAsia="zh-CN"/>
        </w:rPr>
      </w:pPr>
      <w:r>
        <w:rPr>
          <w:lang w:eastAsia="zh-CN"/>
        </w:rPr>
        <w:t>[27874.701774] 1)name:(spawn)  2)pid:14144  3)state:0</w:t>
      </w:r>
    </w:p>
    <w:p w14:paraId="3FEA2F17" w14:textId="77777777" w:rsidR="00F73C6D" w:rsidRDefault="00F73C6D" w:rsidP="00F73C6D">
      <w:pPr>
        <w:pStyle w:val="2f2"/>
        <w:shd w:val="clear" w:color="auto" w:fill="D9D9D9" w:themeFill="background1" w:themeFillShade="D9"/>
        <w:rPr>
          <w:lang w:bidi="hi-IN"/>
        </w:rPr>
      </w:pPr>
      <w:r>
        <w:rPr>
          <w:lang w:eastAsia="zh-CN"/>
        </w:rPr>
        <w:t xml:space="preserve">[27894.806272] Exit process_info! </w:t>
      </w:r>
    </w:p>
    <w:p w14:paraId="161D6D0F" w14:textId="77777777" w:rsidR="00F73C6D" w:rsidRDefault="00F73C6D" w:rsidP="00D837EB">
      <w:pPr>
        <w:pStyle w:val="3"/>
        <w:numPr>
          <w:ilvl w:val="2"/>
          <w:numId w:val="15"/>
        </w:numPr>
      </w:pPr>
      <w:bookmarkStart w:id="59" w:name="_Toc57042931"/>
      <w:r>
        <w:rPr>
          <w:rFonts w:hint="eastAsia"/>
        </w:rPr>
        <w:t>使用</w:t>
      </w:r>
      <w:r>
        <w:t>cgroup</w:t>
      </w:r>
      <w:r>
        <w:rPr>
          <w:rFonts w:hint="eastAsia"/>
        </w:rPr>
        <w:t>实现限制</w:t>
      </w:r>
      <w:r>
        <w:t>CPU</w:t>
      </w:r>
      <w:r>
        <w:rPr>
          <w:rFonts w:hint="eastAsia"/>
        </w:rPr>
        <w:t>核数</w:t>
      </w:r>
      <w:bookmarkEnd w:id="59"/>
    </w:p>
    <w:p w14:paraId="01ED9AEA" w14:textId="77777777" w:rsidR="00F73C6D" w:rsidRDefault="00F73C6D" w:rsidP="00D837EB">
      <w:pPr>
        <w:pStyle w:val="4"/>
        <w:numPr>
          <w:ilvl w:val="3"/>
          <w:numId w:val="15"/>
        </w:numPr>
        <w:rPr>
          <w:rFonts w:hint="default"/>
        </w:rPr>
      </w:pPr>
      <w:r>
        <w:t>相关知识</w:t>
      </w:r>
    </w:p>
    <w:p w14:paraId="135CBAE8" w14:textId="77777777" w:rsidR="00F73C6D" w:rsidRDefault="00F73C6D" w:rsidP="00F73C6D">
      <w:pPr>
        <w:pStyle w:val="1e"/>
      </w:pPr>
      <w:r>
        <w:rPr>
          <w:rFonts w:hint="eastAsia"/>
        </w:rPr>
        <w:t>一、</w:t>
      </w:r>
      <w:r>
        <w:t>cgroup</w:t>
      </w:r>
      <w:r>
        <w:rPr>
          <w:rFonts w:hint="eastAsia"/>
        </w:rPr>
        <w:t>介绍</w:t>
      </w:r>
    </w:p>
    <w:p w14:paraId="677B1D17" w14:textId="77777777" w:rsidR="00F73C6D" w:rsidRDefault="00F73C6D" w:rsidP="00F73C6D">
      <w:pPr>
        <w:pStyle w:val="1e"/>
        <w:ind w:firstLineChars="200" w:firstLine="420"/>
      </w:pPr>
      <w:r>
        <w:t>cgroup</w:t>
      </w:r>
      <w:r>
        <w:rPr>
          <w:rFonts w:hint="eastAsia"/>
        </w:rPr>
        <w:t>（</w:t>
      </w:r>
      <w:r>
        <w:t>Control Groups</w:t>
      </w:r>
      <w:r>
        <w:rPr>
          <w:rFonts w:hint="eastAsia"/>
        </w:rPr>
        <w:t>）是将任意进程进行分组化管理的</w:t>
      </w:r>
      <w:r>
        <w:t>Linux</w:t>
      </w:r>
      <w:r>
        <w:rPr>
          <w:rFonts w:hint="eastAsia"/>
        </w:rPr>
        <w:t>内核功能，提供将进程进行分组化管理的功能和接口的基础结构。</w:t>
      </w:r>
      <w:r>
        <w:t>I/O</w:t>
      </w:r>
      <w:r>
        <w:rPr>
          <w:rFonts w:hint="eastAsia"/>
        </w:rPr>
        <w:t>或内存的分配控制等具体的资源管理功能是通过这个功能来实现的，这些具体的资源管理功能称为</w:t>
      </w:r>
      <w:r>
        <w:t>cgroup</w:t>
      </w:r>
      <w:r>
        <w:rPr>
          <w:rFonts w:hint="eastAsia"/>
        </w:rPr>
        <w:t>子系统或控制器。</w:t>
      </w:r>
    </w:p>
    <w:p w14:paraId="7917DEC8" w14:textId="77777777" w:rsidR="00F73C6D" w:rsidRDefault="00F73C6D" w:rsidP="00F73C6D">
      <w:pPr>
        <w:pStyle w:val="1e"/>
        <w:ind w:firstLineChars="200" w:firstLine="420"/>
      </w:pPr>
      <w:r>
        <w:t>cgroup</w:t>
      </w:r>
      <w:r>
        <w:rPr>
          <w:rFonts w:hint="eastAsia"/>
        </w:rPr>
        <w:t>的机制是：它以分组的形式对进程使用系统资源的行为进行管理和控制。也就是说，用户通过</w:t>
      </w:r>
      <w:r>
        <w:t>cgroup</w:t>
      </w:r>
      <w:r>
        <w:rPr>
          <w:rFonts w:hint="eastAsia"/>
        </w:rPr>
        <w:t>对所有进程进行分组，再对该分组整体进行资源的分配和控制。</w:t>
      </w:r>
    </w:p>
    <w:p w14:paraId="23CAA049" w14:textId="77777777" w:rsidR="00F73C6D" w:rsidRDefault="00F73C6D" w:rsidP="00F73C6D">
      <w:pPr>
        <w:pStyle w:val="1e"/>
        <w:ind w:firstLineChars="200" w:firstLine="420"/>
      </w:pPr>
      <w:r>
        <w:t>cgroup</w:t>
      </w:r>
      <w:r>
        <w:rPr>
          <w:rFonts w:hint="eastAsia"/>
        </w:rPr>
        <w:t>中的每个分组称为进程组，它包含多个进程。最初情况下，系统内的所有进程形成一个进程组（根进程组），根据系统对资源的需求，这个根进程组将被进一步细分为子进程组，子进程组内的进程是根进程组内进程的子集。而这些子进程组很有可能继续被进一步细分，最终，系统内所有的进程组形成一颗具有层次等级（</w:t>
      </w:r>
      <w:r>
        <w:t>hierarchy</w:t>
      </w:r>
      <w:r>
        <w:rPr>
          <w:rFonts w:hint="eastAsia"/>
        </w:rPr>
        <w:t>）关系的进程组树。</w:t>
      </w:r>
    </w:p>
    <w:p w14:paraId="2F73CD4A" w14:textId="77777777" w:rsidR="00F73C6D" w:rsidRDefault="00F73C6D" w:rsidP="00F73C6D">
      <w:pPr>
        <w:pStyle w:val="1e"/>
        <w:ind w:firstLineChars="200" w:firstLine="420"/>
      </w:pPr>
      <w:r>
        <w:rPr>
          <w:rFonts w:hint="eastAsia"/>
        </w:rPr>
        <w:t>如果某个进程组内的进程创建了子进程，那么该子进程默认与父进程处于同一进程组中。也就是说，</w:t>
      </w:r>
      <w:r>
        <w:t>cgroup</w:t>
      </w:r>
      <w:r>
        <w:rPr>
          <w:rFonts w:hint="eastAsia"/>
        </w:rPr>
        <w:t>对该进程组的资源控制同样作用于子进程。比如，我们限制进程的</w:t>
      </w:r>
      <w:r>
        <w:t>CPU</w:t>
      </w:r>
      <w:r>
        <w:rPr>
          <w:rFonts w:hint="eastAsia"/>
        </w:rPr>
        <w:t>使用为</w:t>
      </w:r>
      <w:r>
        <w:t>20%</w:t>
      </w:r>
      <w:r>
        <w:rPr>
          <w:rFonts w:hint="eastAsia"/>
        </w:rPr>
        <w:t>，我们就可以建一个</w:t>
      </w:r>
      <w:r>
        <w:t>cpu</w:t>
      </w:r>
      <w:r>
        <w:rPr>
          <w:rFonts w:hint="eastAsia"/>
        </w:rPr>
        <w:t>占用为</w:t>
      </w:r>
      <w:r>
        <w:t>20%</w:t>
      </w:r>
      <w:r>
        <w:rPr>
          <w:rFonts w:hint="eastAsia"/>
        </w:rPr>
        <w:t>的</w:t>
      </w:r>
      <w:r>
        <w:t>cgroup</w:t>
      </w:r>
      <w:r>
        <w:rPr>
          <w:rFonts w:hint="eastAsia"/>
        </w:rPr>
        <w:t>，然后将进程添加到这个</w:t>
      </w:r>
      <w:r>
        <w:t>cgroup</w:t>
      </w:r>
      <w:r>
        <w:rPr>
          <w:rFonts w:hint="eastAsia"/>
        </w:rPr>
        <w:t>中。当然，一个</w:t>
      </w:r>
      <w:r>
        <w:t>cgroup</w:t>
      </w:r>
      <w:r>
        <w:rPr>
          <w:rFonts w:hint="eastAsia"/>
        </w:rPr>
        <w:t>可以有多个进程。</w:t>
      </w:r>
    </w:p>
    <w:p w14:paraId="08974F47" w14:textId="77777777" w:rsidR="00F73C6D" w:rsidRDefault="00F73C6D" w:rsidP="00F73C6D">
      <w:pPr>
        <w:pStyle w:val="1e"/>
        <w:ind w:firstLineChars="200" w:firstLine="420"/>
      </w:pPr>
      <w:r>
        <w:t>cgroup</w:t>
      </w:r>
      <w:r>
        <w:rPr>
          <w:rFonts w:hint="eastAsia"/>
        </w:rPr>
        <w:t>提供了一个</w:t>
      </w:r>
      <w:r>
        <w:t>cgroup</w:t>
      </w:r>
      <w:r>
        <w:rPr>
          <w:rFonts w:hint="eastAsia"/>
        </w:rPr>
        <w:t>虚拟文件系统，作为进行分组管理和各子系统设置的用户接口。要使用</w:t>
      </w:r>
      <w:r>
        <w:t>cgroup</w:t>
      </w:r>
      <w:r>
        <w:rPr>
          <w:rFonts w:hint="eastAsia"/>
        </w:rPr>
        <w:t>，必须挂载</w:t>
      </w:r>
      <w:r>
        <w:t>cgroup</w:t>
      </w:r>
      <w:r>
        <w:rPr>
          <w:rFonts w:hint="eastAsia"/>
        </w:rPr>
        <w:t>文件系统。这时通过挂载选项指定使用哪个子系统。</w:t>
      </w:r>
    </w:p>
    <w:p w14:paraId="2FC8FD88" w14:textId="77777777" w:rsidR="00F73C6D" w:rsidRDefault="00F73C6D" w:rsidP="00F73C6D">
      <w:pPr>
        <w:pStyle w:val="1e"/>
      </w:pPr>
      <w:r>
        <w:t>cgroup</w:t>
      </w:r>
      <w:r>
        <w:rPr>
          <w:rFonts w:hint="eastAsia"/>
        </w:rPr>
        <w:t>为每种可以控制的资源定义了一个子系统。典型的子系统介绍如下：</w:t>
      </w:r>
      <w:r>
        <w:t xml:space="preserve"> </w:t>
      </w:r>
    </w:p>
    <w:p w14:paraId="4CB320B9" w14:textId="77777777" w:rsidR="00F73C6D" w:rsidRDefault="00F73C6D" w:rsidP="00F73C6D">
      <w:pPr>
        <w:pStyle w:val="1e"/>
      </w:pPr>
      <w:r>
        <w:t>1</w:t>
      </w:r>
      <w:r>
        <w:rPr>
          <w:rFonts w:hint="eastAsia"/>
        </w:rPr>
        <w:t>）</w:t>
      </w:r>
      <w:r>
        <w:t>cpu</w:t>
      </w:r>
      <w:r>
        <w:rPr>
          <w:rFonts w:hint="eastAsia"/>
        </w:rPr>
        <w:t>子系统：该子系统为每个进程组设置一个使用</w:t>
      </w:r>
      <w:r>
        <w:t>CPU</w:t>
      </w:r>
      <w:r>
        <w:rPr>
          <w:rFonts w:hint="eastAsia"/>
        </w:rPr>
        <w:t>的权重值，以此来管理进程对</w:t>
      </w:r>
      <w:r>
        <w:t>CPU</w:t>
      </w:r>
      <w:r>
        <w:rPr>
          <w:rFonts w:hint="eastAsia"/>
        </w:rPr>
        <w:t>的访问，限制进程的</w:t>
      </w:r>
      <w:r>
        <w:t>CPU</w:t>
      </w:r>
      <w:r>
        <w:rPr>
          <w:rFonts w:hint="eastAsia"/>
        </w:rPr>
        <w:t>使用率。</w:t>
      </w:r>
    </w:p>
    <w:p w14:paraId="0EFB3CA4" w14:textId="77777777" w:rsidR="00F73C6D" w:rsidRDefault="00F73C6D" w:rsidP="00F73C6D">
      <w:pPr>
        <w:pStyle w:val="1e"/>
      </w:pPr>
      <w:r>
        <w:t>2</w:t>
      </w:r>
      <w:r>
        <w:rPr>
          <w:rFonts w:hint="eastAsia"/>
        </w:rPr>
        <w:t>）</w:t>
      </w:r>
      <w:r>
        <w:t>cpuset</w:t>
      </w:r>
      <w:r>
        <w:rPr>
          <w:rFonts w:hint="eastAsia"/>
        </w:rPr>
        <w:t>子系统：对于多核</w:t>
      </w:r>
      <w:r>
        <w:t>CPU</w:t>
      </w:r>
      <w:r>
        <w:rPr>
          <w:rFonts w:hint="eastAsia"/>
        </w:rPr>
        <w:t>，该子系统可以设置进程组只能在指定的核上运行，并且还可以设置进程组在指定的内存节点上申请内存。如果要使用</w:t>
      </w:r>
      <w:r>
        <w:t>cpuset</w:t>
      </w:r>
      <w:r>
        <w:rPr>
          <w:rFonts w:hint="eastAsia"/>
        </w:rPr>
        <w:t>控制器，需要同时配置</w:t>
      </w:r>
      <w:r>
        <w:t xml:space="preserve"> cpuset.cpus</w:t>
      </w:r>
      <w:r>
        <w:rPr>
          <w:rFonts w:hint="eastAsia"/>
        </w:rPr>
        <w:t>和</w:t>
      </w:r>
      <w:r>
        <w:t>cpuset.mems</w:t>
      </w:r>
      <w:r>
        <w:rPr>
          <w:rFonts w:hint="eastAsia"/>
        </w:rPr>
        <w:t>两个文件（参数）。</w:t>
      </w:r>
      <w:r>
        <w:t>cpuset.mems</w:t>
      </w:r>
      <w:r>
        <w:rPr>
          <w:rFonts w:hint="eastAsia"/>
        </w:rPr>
        <w:t>用来设置内存节点的；</w:t>
      </w:r>
      <w:r>
        <w:t>cpuset.cpus</w:t>
      </w:r>
      <w:r>
        <w:rPr>
          <w:rFonts w:hint="eastAsia"/>
        </w:rPr>
        <w:t>用来</w:t>
      </w:r>
      <w:r>
        <w:rPr>
          <w:rFonts w:hint="eastAsia"/>
          <w:color w:val="444444"/>
          <w:shd w:val="clear" w:color="auto" w:fill="FEFEFE"/>
        </w:rPr>
        <w:t>限制进程可以使用的</w:t>
      </w:r>
      <w:r>
        <w:rPr>
          <w:color w:val="444444"/>
          <w:shd w:val="clear" w:color="auto" w:fill="FEFEFE"/>
        </w:rPr>
        <w:t>CPU</w:t>
      </w:r>
      <w:r>
        <w:rPr>
          <w:rFonts w:hint="eastAsia"/>
          <w:color w:val="444444"/>
          <w:shd w:val="clear" w:color="auto" w:fill="FEFEFE"/>
        </w:rPr>
        <w:t>核心</w:t>
      </w:r>
      <w:r>
        <w:rPr>
          <w:rFonts w:hint="eastAsia"/>
        </w:rPr>
        <w:t>；这两个参数中</w:t>
      </w:r>
      <w:r>
        <w:t>CPU</w:t>
      </w:r>
      <w:r>
        <w:rPr>
          <w:rFonts w:hint="eastAsia"/>
        </w:rPr>
        <w:t>核心、内存节点都用</w:t>
      </w:r>
      <w:r>
        <w:t>id</w:t>
      </w:r>
      <w:r>
        <w:rPr>
          <w:rFonts w:hint="eastAsia"/>
        </w:rPr>
        <w:t>表示，之间用</w:t>
      </w:r>
      <w:r>
        <w:t xml:space="preserve"> “,” </w:t>
      </w:r>
      <w:r>
        <w:rPr>
          <w:rFonts w:hint="eastAsia"/>
        </w:rPr>
        <w:t>分隔，比如</w:t>
      </w:r>
      <w:r>
        <w:t xml:space="preserve">0,1,2 </w:t>
      </w:r>
      <w:r>
        <w:rPr>
          <w:rFonts w:hint="eastAsia"/>
        </w:rPr>
        <w:t>；也可以用</w:t>
      </w:r>
      <w:r>
        <w:t xml:space="preserve"> “-” </w:t>
      </w:r>
      <w:r>
        <w:rPr>
          <w:rFonts w:hint="eastAsia"/>
        </w:rPr>
        <w:t>表示范围，如</w:t>
      </w:r>
      <w:r>
        <w:t xml:space="preserve">0-3 </w:t>
      </w:r>
      <w:r>
        <w:rPr>
          <w:rFonts w:hint="eastAsia"/>
        </w:rPr>
        <w:t>；两者可以结合起来用。如</w:t>
      </w:r>
      <w:r>
        <w:t>“0-2,6,7”</w:t>
      </w:r>
      <w:r>
        <w:rPr>
          <w:rFonts w:hint="eastAsia"/>
        </w:rPr>
        <w:t>。在添加进程前，</w:t>
      </w:r>
      <w:r>
        <w:t>cpuset.cpus</w:t>
      </w:r>
      <w:r>
        <w:rPr>
          <w:rFonts w:hint="eastAsia"/>
        </w:rPr>
        <w:t>、</w:t>
      </w:r>
      <w:r>
        <w:t>cpuset.mems</w:t>
      </w:r>
      <w:r>
        <w:rPr>
          <w:rFonts w:hint="eastAsia"/>
        </w:rPr>
        <w:t>必须同时设置，而且必须是兼容的，否则会出错。</w:t>
      </w:r>
    </w:p>
    <w:p w14:paraId="5752147A" w14:textId="77777777" w:rsidR="00F73C6D" w:rsidRDefault="00F73C6D" w:rsidP="00F73C6D">
      <w:pPr>
        <w:pStyle w:val="1e"/>
      </w:pPr>
      <w:r>
        <w:lastRenderedPageBreak/>
        <w:t>3</w:t>
      </w:r>
      <w:r>
        <w:rPr>
          <w:rFonts w:hint="eastAsia"/>
        </w:rPr>
        <w:t>）</w:t>
      </w:r>
      <w:r>
        <w:t>cpuacct</w:t>
      </w:r>
      <w:r>
        <w:rPr>
          <w:rFonts w:hint="eastAsia"/>
        </w:rPr>
        <w:t>子系统：该子系统只用于生成当前进程组内的进程对</w:t>
      </w:r>
      <w:r>
        <w:t>CPU</w:t>
      </w:r>
      <w:r>
        <w:rPr>
          <w:rFonts w:hint="eastAsia"/>
        </w:rPr>
        <w:t>的使用报告。</w:t>
      </w:r>
    </w:p>
    <w:p w14:paraId="02E86F4E" w14:textId="77777777" w:rsidR="00F73C6D" w:rsidRDefault="00F73C6D" w:rsidP="00F73C6D">
      <w:pPr>
        <w:pStyle w:val="1e"/>
      </w:pPr>
      <w:r>
        <w:t>4</w:t>
      </w:r>
      <w:r>
        <w:rPr>
          <w:rFonts w:hint="eastAsia"/>
        </w:rPr>
        <w:t>）</w:t>
      </w:r>
      <w:r>
        <w:t>memory</w:t>
      </w:r>
      <w:r>
        <w:rPr>
          <w:rFonts w:hint="eastAsia"/>
        </w:rPr>
        <w:t>子系统：该子系统提供了以页面为单位对内存的访问，比如对进程组设置内存使用上限等，同时可以生成内存资源报告。</w:t>
      </w:r>
    </w:p>
    <w:p w14:paraId="2A02B4CA" w14:textId="77777777" w:rsidR="00F73C6D" w:rsidRDefault="00F73C6D" w:rsidP="00F73C6D">
      <w:pPr>
        <w:pStyle w:val="1e"/>
      </w:pPr>
      <w:r>
        <w:t>5</w:t>
      </w:r>
      <w:r>
        <w:rPr>
          <w:rFonts w:hint="eastAsia"/>
        </w:rPr>
        <w:t>）</w:t>
      </w:r>
      <w:r>
        <w:t>blkio</w:t>
      </w:r>
      <w:r>
        <w:rPr>
          <w:rFonts w:hint="eastAsia"/>
        </w:rPr>
        <w:t>子系统：该子系统用于限制每个块设备的输入输出（比如物理设备（磁盘，固态硬盘，</w:t>
      </w:r>
      <w:r>
        <w:t>USB</w:t>
      </w:r>
      <w:r>
        <w:rPr>
          <w:rFonts w:hint="eastAsia"/>
        </w:rPr>
        <w:t>等等）。首先，与</w:t>
      </w:r>
      <w:r>
        <w:t>CPU</w:t>
      </w:r>
      <w:r>
        <w:rPr>
          <w:rFonts w:hint="eastAsia"/>
        </w:rPr>
        <w:t>子系统类似，该系统通过为每个进程组设置权重来控制块设备对其的</w:t>
      </w:r>
      <w:r>
        <w:t>I/O</w:t>
      </w:r>
      <w:r>
        <w:rPr>
          <w:rFonts w:hint="eastAsia"/>
        </w:rPr>
        <w:t>时间；其次，该子系统也可以限制进程组的</w:t>
      </w:r>
      <w:r>
        <w:t>I/O</w:t>
      </w:r>
      <w:r>
        <w:rPr>
          <w:rFonts w:hint="eastAsia"/>
        </w:rPr>
        <w:t>带宽以及</w:t>
      </w:r>
      <w:r>
        <w:t>IOPS</w:t>
      </w:r>
      <w:r>
        <w:rPr>
          <w:rFonts w:hint="eastAsia"/>
        </w:rPr>
        <w:t>。</w:t>
      </w:r>
    </w:p>
    <w:p w14:paraId="44DE7EBA" w14:textId="77777777" w:rsidR="00F73C6D" w:rsidRDefault="00F73C6D" w:rsidP="00F73C6D">
      <w:pPr>
        <w:pStyle w:val="1e"/>
      </w:pPr>
      <w:r>
        <w:t>6</w:t>
      </w:r>
      <w:r>
        <w:rPr>
          <w:rFonts w:hint="eastAsia"/>
        </w:rPr>
        <w:t>）</w:t>
      </w:r>
      <w:r>
        <w:t>devices</w:t>
      </w:r>
      <w:r>
        <w:rPr>
          <w:rFonts w:hint="eastAsia"/>
        </w:rPr>
        <w:t>子系统：通过该子系统可以限制进程组对设备的访问，即该允许或禁止进程组对某设备的访问。</w:t>
      </w:r>
    </w:p>
    <w:p w14:paraId="26B09225" w14:textId="77777777" w:rsidR="00F73C6D" w:rsidRDefault="00F73C6D" w:rsidP="00F73C6D">
      <w:pPr>
        <w:pStyle w:val="1e"/>
      </w:pPr>
      <w:r>
        <w:t>7</w:t>
      </w:r>
      <w:r>
        <w:rPr>
          <w:rFonts w:hint="eastAsia"/>
        </w:rPr>
        <w:t>）</w:t>
      </w:r>
      <w:r>
        <w:t>freezer</w:t>
      </w:r>
      <w:r>
        <w:rPr>
          <w:rFonts w:hint="eastAsia"/>
        </w:rPr>
        <w:t>子系统：该子系统可以使得进程组中的所有进程挂起或恢复。</w:t>
      </w:r>
    </w:p>
    <w:p w14:paraId="5EE3507C" w14:textId="77777777" w:rsidR="00F73C6D" w:rsidRDefault="00F73C6D" w:rsidP="00F73C6D">
      <w:pPr>
        <w:pStyle w:val="1e"/>
      </w:pPr>
      <w:r>
        <w:t>8</w:t>
      </w:r>
      <w:r>
        <w:rPr>
          <w:rFonts w:hint="eastAsia"/>
        </w:rPr>
        <w:t>）</w:t>
      </w:r>
      <w:r>
        <w:t>net-cls</w:t>
      </w:r>
      <w:r>
        <w:rPr>
          <w:rFonts w:hint="eastAsia"/>
        </w:rPr>
        <w:t>子系统：该子系统使用等级识别符标记网络数据包，可允许</w:t>
      </w:r>
      <w:r>
        <w:t>Linux</w:t>
      </w:r>
      <w:r>
        <w:rPr>
          <w:rFonts w:hint="eastAsia"/>
        </w:rPr>
        <w:t>流量控制程序识别从具体</w:t>
      </w:r>
      <w:r>
        <w:t>cgroup</w:t>
      </w:r>
      <w:r>
        <w:rPr>
          <w:rFonts w:hint="eastAsia"/>
        </w:rPr>
        <w:t>中生成的数据包，提供对网络带宽的访问限制，比如对发送带宽和接收带宽进程限制。</w:t>
      </w:r>
    </w:p>
    <w:p w14:paraId="519383FB" w14:textId="77777777" w:rsidR="00F73C6D" w:rsidRDefault="00F73C6D" w:rsidP="00F73C6D">
      <w:pPr>
        <w:pStyle w:val="1e"/>
      </w:pPr>
      <w:r>
        <w:t>9</w:t>
      </w:r>
      <w:r>
        <w:rPr>
          <w:rFonts w:hint="eastAsia"/>
        </w:rPr>
        <w:t>）</w:t>
      </w:r>
      <w:r>
        <w:t>ns</w:t>
      </w:r>
      <w:r>
        <w:rPr>
          <w:rFonts w:hint="eastAsia"/>
        </w:rPr>
        <w:t>子系统：名称空间子系统，可以使不同</w:t>
      </w:r>
      <w:r>
        <w:t>cgroups</w:t>
      </w:r>
      <w:r>
        <w:rPr>
          <w:rFonts w:hint="eastAsia"/>
        </w:rPr>
        <w:t>下面的进程使用不同的</w:t>
      </w:r>
      <w:r>
        <w:t>namespace</w:t>
      </w:r>
      <w:r>
        <w:rPr>
          <w:rFonts w:hint="eastAsia"/>
        </w:rPr>
        <w:t>。</w:t>
      </w:r>
    </w:p>
    <w:p w14:paraId="233B1358" w14:textId="77777777" w:rsidR="00F73C6D" w:rsidRDefault="00F73C6D" w:rsidP="00F73C6D">
      <w:pPr>
        <w:pStyle w:val="1e"/>
      </w:pPr>
      <w:r>
        <w:rPr>
          <w:rFonts w:hint="eastAsia"/>
        </w:rPr>
        <w:t>针对运行中的内核而言，可以使用的</w:t>
      </w:r>
      <w:r>
        <w:t>cgroup</w:t>
      </w:r>
      <w:r>
        <w:rPr>
          <w:rFonts w:hint="eastAsia"/>
        </w:rPr>
        <w:t>子系统由</w:t>
      </w:r>
      <w:r>
        <w:t>/proc/cgroup</w:t>
      </w:r>
      <w:r>
        <w:rPr>
          <w:rFonts w:hint="eastAsia"/>
        </w:rPr>
        <w:t>来确认。</w:t>
      </w:r>
    </w:p>
    <w:p w14:paraId="2C61E4AC" w14:textId="0D449E9A" w:rsidR="00F73C6D" w:rsidRDefault="0046183B" w:rsidP="00F73C6D">
      <w:pPr>
        <w:pStyle w:val="1e"/>
      </w:pPr>
      <w:r w:rsidRPr="0046183B">
        <w:rPr>
          <w:noProof/>
        </w:rPr>
        <w:drawing>
          <wp:inline distT="0" distB="0" distL="0" distR="0" wp14:anchorId="1C852ABA" wp14:editId="13368E97">
            <wp:extent cx="4220164" cy="2572109"/>
            <wp:effectExtent l="19050" t="19050" r="28575" b="190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0164" cy="2572109"/>
                    </a:xfrm>
                    <a:prstGeom prst="rect">
                      <a:avLst/>
                    </a:prstGeom>
                    <a:ln w="12700">
                      <a:solidFill>
                        <a:schemeClr val="bg1">
                          <a:lumMod val="85000"/>
                        </a:schemeClr>
                      </a:solidFill>
                    </a:ln>
                  </pic:spPr>
                </pic:pic>
              </a:graphicData>
            </a:graphic>
          </wp:inline>
        </w:drawing>
      </w:r>
    </w:p>
    <w:p w14:paraId="428E5BD2" w14:textId="77777777" w:rsidR="00F73C6D" w:rsidRDefault="00F73C6D" w:rsidP="00F73C6D">
      <w:pPr>
        <w:pStyle w:val="1e"/>
        <w:ind w:firstLineChars="200" w:firstLine="420"/>
      </w:pPr>
      <w:r>
        <w:t>cgroups</w:t>
      </w:r>
      <w:r>
        <w:rPr>
          <w:rFonts w:hint="eastAsia"/>
        </w:rPr>
        <w:t>最初的目标是为资源管理提供的一个统一的框架，既整合现有的</w:t>
      </w:r>
      <w:r>
        <w:t>cpuset</w:t>
      </w:r>
      <w:r>
        <w:rPr>
          <w:rFonts w:hint="eastAsia"/>
        </w:rPr>
        <w:t>等子系统，也为未来开发新的子系统提供接口。现在的</w:t>
      </w:r>
      <w:r>
        <w:t>cgroups</w:t>
      </w:r>
      <w:r>
        <w:rPr>
          <w:rFonts w:hint="eastAsia"/>
        </w:rPr>
        <w:t>适用于多种应用场景，从单个进程的资源控制，到实现操作系统层次的虚拟化。</w:t>
      </w:r>
    </w:p>
    <w:p w14:paraId="6A65701D" w14:textId="77777777" w:rsidR="00F73C6D" w:rsidRDefault="00F73C6D" w:rsidP="00F73C6D">
      <w:pPr>
        <w:pStyle w:val="1e"/>
        <w:ind w:firstLineChars="200" w:firstLine="420"/>
      </w:pPr>
      <w:r>
        <w:t>cgroups</w:t>
      </w:r>
      <w:r>
        <w:rPr>
          <w:rFonts w:hint="eastAsia"/>
        </w:rPr>
        <w:t>提供了以下功能：</w:t>
      </w:r>
    </w:p>
    <w:p w14:paraId="508AE6CB" w14:textId="77777777" w:rsidR="00F73C6D" w:rsidRDefault="00F73C6D" w:rsidP="00F73C6D">
      <w:pPr>
        <w:pStyle w:val="1e"/>
        <w:rPr>
          <w:lang w:val="zh-CN"/>
        </w:rPr>
      </w:pPr>
      <w:r>
        <w:rPr>
          <w:rFonts w:hint="eastAsia"/>
        </w:rPr>
        <w:t>限制进程组可以使用的资源数量。比如：</w:t>
      </w:r>
      <w:r>
        <w:t>memory</w:t>
      </w:r>
      <w:r>
        <w:rPr>
          <w:rFonts w:hint="eastAsia"/>
        </w:rPr>
        <w:t>子系统可以为进程组设定一个</w:t>
      </w:r>
      <w:r>
        <w:t>memory</w:t>
      </w:r>
      <w:r>
        <w:rPr>
          <w:rFonts w:hint="eastAsia"/>
        </w:rPr>
        <w:t>使用上限，一旦进程组使用的内存达到限额再申请内存，就会出发</w:t>
      </w:r>
      <w:r>
        <w:t>OOM</w:t>
      </w:r>
      <w:r>
        <w:rPr>
          <w:rFonts w:hint="eastAsia"/>
        </w:rPr>
        <w:t>。</w:t>
      </w:r>
    </w:p>
    <w:p w14:paraId="7BC4E6EA" w14:textId="77777777" w:rsidR="00F73C6D" w:rsidRDefault="00F73C6D" w:rsidP="00F73C6D">
      <w:pPr>
        <w:pStyle w:val="1e"/>
      </w:pPr>
      <w:r>
        <w:rPr>
          <w:rFonts w:hint="eastAsia"/>
        </w:rPr>
        <w:t>进程组的优先级控制。比如：可以使用</w:t>
      </w:r>
      <w:r>
        <w:t>cpu</w:t>
      </w:r>
      <w:r>
        <w:rPr>
          <w:rFonts w:hint="eastAsia"/>
        </w:rPr>
        <w:t>子系统为某个进程组分配特定</w:t>
      </w:r>
      <w:r>
        <w:t>cpu share</w:t>
      </w:r>
      <w:r>
        <w:rPr>
          <w:rFonts w:hint="eastAsia"/>
        </w:rPr>
        <w:t>。</w:t>
      </w:r>
    </w:p>
    <w:p w14:paraId="4BDB91CC" w14:textId="77777777" w:rsidR="00F73C6D" w:rsidRDefault="00F73C6D" w:rsidP="00F73C6D">
      <w:pPr>
        <w:pStyle w:val="1e"/>
      </w:pPr>
      <w:r>
        <w:rPr>
          <w:rFonts w:hint="eastAsia"/>
        </w:rPr>
        <w:lastRenderedPageBreak/>
        <w:t>记录进程组使用的资源数量。比如：可以使用</w:t>
      </w:r>
      <w:r>
        <w:t>cpuacct</w:t>
      </w:r>
      <w:r>
        <w:rPr>
          <w:rFonts w:hint="eastAsia"/>
        </w:rPr>
        <w:t>子系统记录某个进程组使用的</w:t>
      </w:r>
      <w:r>
        <w:t>cpu</w:t>
      </w:r>
      <w:r>
        <w:rPr>
          <w:rFonts w:hint="eastAsia"/>
        </w:rPr>
        <w:t>时间。</w:t>
      </w:r>
    </w:p>
    <w:p w14:paraId="41752370" w14:textId="77777777" w:rsidR="00F73C6D" w:rsidRDefault="00F73C6D" w:rsidP="00F73C6D">
      <w:pPr>
        <w:pStyle w:val="1e"/>
      </w:pPr>
      <w:r>
        <w:rPr>
          <w:rFonts w:hint="eastAsia"/>
        </w:rPr>
        <w:t>进程组隔离。比如：使用</w:t>
      </w:r>
      <w:r>
        <w:t>ns</w:t>
      </w:r>
      <w:r>
        <w:rPr>
          <w:rFonts w:hint="eastAsia"/>
        </w:rPr>
        <w:t>子系统可以使不同的进程组使用不同的</w:t>
      </w:r>
      <w:r>
        <w:t>namespace</w:t>
      </w:r>
      <w:r>
        <w:rPr>
          <w:rFonts w:hint="eastAsia"/>
        </w:rPr>
        <w:t>，以达到隔离的目的，不同的进程组有各自的进程、网络、文件系统挂载空间。</w:t>
      </w:r>
    </w:p>
    <w:p w14:paraId="45DD61D8" w14:textId="77777777" w:rsidR="00F73C6D" w:rsidRDefault="00F73C6D" w:rsidP="00F73C6D">
      <w:pPr>
        <w:pStyle w:val="1e"/>
      </w:pPr>
      <w:r>
        <w:rPr>
          <w:rFonts w:hint="eastAsia"/>
        </w:rPr>
        <w:t>进程组控制。比如：使用</w:t>
      </w:r>
      <w:r>
        <w:t>freezer</w:t>
      </w:r>
      <w:r>
        <w:rPr>
          <w:rFonts w:hint="eastAsia"/>
        </w:rPr>
        <w:t>子系统可以将进程组挂起和恢复。</w:t>
      </w:r>
    </w:p>
    <w:p w14:paraId="58FF735C" w14:textId="77777777" w:rsidR="00F73C6D" w:rsidRDefault="00F73C6D" w:rsidP="00F73C6D">
      <w:pPr>
        <w:pStyle w:val="1e"/>
      </w:pPr>
      <w:r>
        <w:rPr>
          <w:rFonts w:hint="eastAsia"/>
        </w:rPr>
        <w:t>二、</w:t>
      </w:r>
      <w:r>
        <w:t>tmpfs</w:t>
      </w:r>
      <w:r>
        <w:rPr>
          <w:rFonts w:hint="eastAsia"/>
        </w:rPr>
        <w:t>文件系统</w:t>
      </w:r>
    </w:p>
    <w:p w14:paraId="5AF96CBB" w14:textId="77777777" w:rsidR="00F73C6D" w:rsidRDefault="00F73C6D" w:rsidP="00F73C6D">
      <w:pPr>
        <w:pStyle w:val="1e"/>
        <w:ind w:firstLineChars="200" w:firstLine="420"/>
      </w:pPr>
      <w:r>
        <w:t>tmpfs</w:t>
      </w:r>
      <w:r>
        <w:rPr>
          <w:rFonts w:hint="eastAsia"/>
        </w:rPr>
        <w:t>即临时文件系统，是一种基于内存的文件系统，也称之为虚拟内存文档系统。它不同于传统的用块设备形式来实现的</w:t>
      </w:r>
      <w:r>
        <w:t>ramdisk</w:t>
      </w:r>
      <w:r>
        <w:rPr>
          <w:rFonts w:hint="eastAsia"/>
        </w:rPr>
        <w:t>，也不同于针对物理内存的</w:t>
      </w:r>
      <w:r>
        <w:t>ramfs</w:t>
      </w:r>
      <w:r>
        <w:rPr>
          <w:rFonts w:hint="eastAsia"/>
        </w:rPr>
        <w:t>。</w:t>
      </w:r>
      <w:r>
        <w:t>tmpfs</w:t>
      </w:r>
      <w:r>
        <w:rPr>
          <w:rFonts w:hint="eastAsia"/>
        </w:rPr>
        <w:t>能够使用物理内存，也能够使用交换分区。</w:t>
      </w:r>
    </w:p>
    <w:p w14:paraId="2DCD39BF" w14:textId="77777777" w:rsidR="00F73C6D" w:rsidRDefault="00F73C6D" w:rsidP="00F73C6D">
      <w:pPr>
        <w:pStyle w:val="1e"/>
        <w:ind w:firstLineChars="200" w:firstLine="420"/>
      </w:pPr>
      <w:r>
        <w:rPr>
          <w:rFonts w:hint="eastAsia"/>
        </w:rPr>
        <w:t>在</w:t>
      </w:r>
      <w:r>
        <w:t>Linux</w:t>
      </w:r>
      <w:r>
        <w:rPr>
          <w:rFonts w:hint="eastAsia"/>
        </w:rPr>
        <w:t>内核中，虚拟内存资源由物理内存（</w:t>
      </w:r>
      <w:r>
        <w:t>RAM</w:t>
      </w:r>
      <w:r>
        <w:rPr>
          <w:rFonts w:hint="eastAsia"/>
        </w:rPr>
        <w:t>）和交换分区</w:t>
      </w:r>
      <w:r>
        <w:t>swap</w:t>
      </w:r>
      <w:r>
        <w:rPr>
          <w:rFonts w:hint="eastAsia"/>
        </w:rPr>
        <w:t>组成，这些资源是由内核中的虚拟内存子系统来负责分配和管理。</w:t>
      </w:r>
      <w:r>
        <w:t>tmpfs</w:t>
      </w:r>
      <w:r>
        <w:rPr>
          <w:rFonts w:hint="eastAsia"/>
        </w:rPr>
        <w:t>就是和虚拟内存子系统来</w:t>
      </w:r>
      <w:r>
        <w:t>"</w:t>
      </w:r>
      <w:r>
        <w:rPr>
          <w:rFonts w:hint="eastAsia"/>
        </w:rPr>
        <w:t>打交道</w:t>
      </w:r>
      <w:r>
        <w:t>"</w:t>
      </w:r>
      <w:r>
        <w:rPr>
          <w:rFonts w:hint="eastAsia"/>
        </w:rPr>
        <w:t>的，他向虚拟内存子系统请求页来存储文档，他同</w:t>
      </w:r>
      <w:r>
        <w:t>Linux</w:t>
      </w:r>
      <w:r>
        <w:rPr>
          <w:rFonts w:hint="eastAsia"/>
        </w:rPr>
        <w:t>的其他请求页的部分相同，不知道分配给自己的页是在内存中还是在交换分区中。</w:t>
      </w:r>
      <w:r>
        <w:t>tmpfs</w:t>
      </w:r>
      <w:r>
        <w:rPr>
          <w:rFonts w:hint="eastAsia"/>
        </w:rPr>
        <w:t>同</w:t>
      </w:r>
      <w:r>
        <w:t>ramfs</w:t>
      </w:r>
      <w:r>
        <w:rPr>
          <w:rFonts w:hint="eastAsia"/>
        </w:rPr>
        <w:t>相同，其大小也不是固定的，而是随着所需要的空间而动态的增减。</w:t>
      </w:r>
    </w:p>
    <w:p w14:paraId="352D18DF" w14:textId="77777777" w:rsidR="00F73C6D" w:rsidRDefault="00F73C6D" w:rsidP="00F73C6D">
      <w:pPr>
        <w:pStyle w:val="1e"/>
        <w:ind w:firstLineChars="200" w:firstLine="420"/>
      </w:pPr>
      <w:r>
        <w:rPr>
          <w:rFonts w:hint="eastAsia"/>
        </w:rPr>
        <w:t>所有在</w:t>
      </w:r>
      <w:r>
        <w:t>tmpfs</w:t>
      </w:r>
      <w:r>
        <w:rPr>
          <w:rFonts w:hint="eastAsia"/>
        </w:rPr>
        <w:t>上储存的资料在理论上都是临时存放的，也就是说，档案不会建立在硬盘上面。一旦重新开机，所有在</w:t>
      </w:r>
      <w:r>
        <w:t>tmpfs</w:t>
      </w:r>
      <w:r>
        <w:rPr>
          <w:rFonts w:hint="eastAsia"/>
        </w:rPr>
        <w:t>里面的资料都会消失不见。理论上，内存使用量会随着</w:t>
      </w:r>
      <w:r>
        <w:t>tmpfs</w:t>
      </w:r>
      <w:r>
        <w:rPr>
          <w:rFonts w:hint="eastAsia"/>
        </w:rPr>
        <w:t>的使用而时有增长或消减。</w:t>
      </w:r>
      <w:r>
        <w:t>tmpfs</w:t>
      </w:r>
      <w:r>
        <w:rPr>
          <w:rFonts w:hint="eastAsia"/>
        </w:rPr>
        <w:t>将所有内容放入内核内部高速缓存中，并进行扩展和收缩以容纳其中包含的文件，并且能够将不需要的页面交换出来以交换空间。它具有最大大小限制，可以通过“</w:t>
      </w:r>
      <w:r>
        <w:t>mount -o remount</w:t>
      </w:r>
      <w:r>
        <w:rPr>
          <w:rFonts w:hint="eastAsia"/>
        </w:rPr>
        <w:t>”即时调整。</w:t>
      </w:r>
    </w:p>
    <w:p w14:paraId="1E1FFD9A" w14:textId="77777777" w:rsidR="00F73C6D" w:rsidRDefault="00F73C6D" w:rsidP="00F73C6D">
      <w:pPr>
        <w:pStyle w:val="1e"/>
        <w:ind w:firstLineChars="200" w:firstLine="420"/>
      </w:pPr>
      <w:r>
        <w:rPr>
          <w:rFonts w:hint="eastAsia"/>
        </w:rPr>
        <w:t>由于</w:t>
      </w:r>
      <w:r>
        <w:t>tmpfs</w:t>
      </w:r>
      <w:r>
        <w:rPr>
          <w:rFonts w:hint="eastAsia"/>
        </w:rPr>
        <w:t>完全存在于页面缓存和交换中，因此所有</w:t>
      </w:r>
      <w:r>
        <w:t>tmpfs</w:t>
      </w:r>
      <w:r>
        <w:rPr>
          <w:rFonts w:hint="eastAsia"/>
        </w:rPr>
        <w:t>页面将在</w:t>
      </w:r>
      <w:r>
        <w:t>/proc/meminfo</w:t>
      </w:r>
      <w:r>
        <w:rPr>
          <w:rFonts w:hint="eastAsia"/>
        </w:rPr>
        <w:t>中显示为“</w:t>
      </w:r>
      <w:r>
        <w:t>Shmem</w:t>
      </w:r>
      <w:r>
        <w:rPr>
          <w:rFonts w:hint="eastAsia"/>
        </w:rPr>
        <w:t>”，在</w:t>
      </w:r>
      <w:r>
        <w:t>free</w:t>
      </w:r>
      <w:r>
        <w:rPr>
          <w:rFonts w:hint="eastAsia"/>
        </w:rPr>
        <w:t>命令后中显示为“</w:t>
      </w:r>
      <w:r>
        <w:t>Shared</w:t>
      </w:r>
      <w:r>
        <w:rPr>
          <w:rFonts w:hint="eastAsia"/>
        </w:rPr>
        <w:t>”。请注意，这些计数器还包括共享内存（</w:t>
      </w:r>
      <w:r>
        <w:t>shmem</w:t>
      </w:r>
      <w:r>
        <w:rPr>
          <w:rFonts w:hint="eastAsia"/>
        </w:rPr>
        <w:t>）。获取计数的最可靠方法是使用</w:t>
      </w:r>
      <w:r>
        <w:t>df</w:t>
      </w:r>
      <w:r>
        <w:rPr>
          <w:rFonts w:hint="eastAsia"/>
        </w:rPr>
        <w:t>和</w:t>
      </w:r>
      <w:r>
        <w:t>du</w:t>
      </w:r>
      <w:r>
        <w:rPr>
          <w:rFonts w:hint="eastAsia"/>
        </w:rPr>
        <w:t>。</w:t>
      </w:r>
    </w:p>
    <w:p w14:paraId="42E21D24" w14:textId="542BF6E7" w:rsidR="0046183B" w:rsidRDefault="0046183B" w:rsidP="00F73C6D">
      <w:pPr>
        <w:pStyle w:val="1e"/>
        <w:rPr>
          <w:noProof/>
        </w:rPr>
      </w:pPr>
      <w:r>
        <w:rPr>
          <w:noProof/>
        </w:rPr>
        <mc:AlternateContent>
          <mc:Choice Requires="wps">
            <w:drawing>
              <wp:anchor distT="0" distB="0" distL="114300" distR="114300" simplePos="0" relativeHeight="251657728" behindDoc="0" locked="0" layoutInCell="1" allowOverlap="1" wp14:anchorId="5C9FBEA5" wp14:editId="3DD011BB">
                <wp:simplePos x="0" y="0"/>
                <wp:positionH relativeFrom="column">
                  <wp:posOffset>3959695</wp:posOffset>
                </wp:positionH>
                <wp:positionV relativeFrom="paragraph">
                  <wp:posOffset>808990</wp:posOffset>
                </wp:positionV>
                <wp:extent cx="497840" cy="143510"/>
                <wp:effectExtent l="19050" t="19050" r="16510" b="27940"/>
                <wp:wrapNone/>
                <wp:docPr id="54" name="矩形 54"/>
                <wp:cNvGraphicFramePr/>
                <a:graphic xmlns:a="http://schemas.openxmlformats.org/drawingml/2006/main">
                  <a:graphicData uri="http://schemas.microsoft.com/office/word/2010/wordprocessingShape">
                    <wps:wsp>
                      <wps:cNvSpPr/>
                      <wps:spPr>
                        <a:xfrm>
                          <a:off x="0" y="0"/>
                          <a:ext cx="497840" cy="14351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BF6B3" id="矩形 54" o:spid="_x0000_s1026" style="position:absolute;left:0;text-align:left;margin-left:311.8pt;margin-top:63.7pt;width:39.2pt;height:11.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658752" behindDoc="0" locked="0" layoutInCell="1" allowOverlap="1" wp14:anchorId="7761BA72" wp14:editId="35ABDBAD">
                <wp:simplePos x="0" y="0"/>
                <wp:positionH relativeFrom="column">
                  <wp:posOffset>1951438</wp:posOffset>
                </wp:positionH>
                <wp:positionV relativeFrom="paragraph">
                  <wp:posOffset>94836</wp:posOffset>
                </wp:positionV>
                <wp:extent cx="548640" cy="190831"/>
                <wp:effectExtent l="19050" t="19050" r="22860" b="19050"/>
                <wp:wrapNone/>
                <wp:docPr id="53" name="矩形 53"/>
                <wp:cNvGraphicFramePr/>
                <a:graphic xmlns:a="http://schemas.openxmlformats.org/drawingml/2006/main">
                  <a:graphicData uri="http://schemas.microsoft.com/office/word/2010/wordprocessingShape">
                    <wps:wsp>
                      <wps:cNvSpPr/>
                      <wps:spPr>
                        <a:xfrm>
                          <a:off x="0" y="0"/>
                          <a:ext cx="548640" cy="19083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73454" id="矩形 53" o:spid="_x0000_s1026" style="position:absolute;left:0;text-align:left;margin-left:153.65pt;margin-top:7.45pt;width:43.2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" filled="f" strokecolor="#c7000b" strokeweight="2.25pt"/>
            </w:pict>
          </mc:Fallback>
        </mc:AlternateContent>
      </w:r>
      <w:r w:rsidRPr="0046183B">
        <w:rPr>
          <w:noProof/>
        </w:rPr>
        <w:drawing>
          <wp:inline distT="0" distB="0" distL="0" distR="0" wp14:anchorId="31F2B8BC" wp14:editId="6BB4E606">
            <wp:extent cx="5468430" cy="1256030"/>
            <wp:effectExtent l="19050" t="19050" r="18415" b="203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1936" cy="1266023"/>
                    </a:xfrm>
                    <a:prstGeom prst="rect">
                      <a:avLst/>
                    </a:prstGeom>
                    <a:ln w="12700">
                      <a:solidFill>
                        <a:schemeClr val="bg1">
                          <a:lumMod val="85000"/>
                        </a:schemeClr>
                      </a:solidFill>
                    </a:ln>
                  </pic:spPr>
                </pic:pic>
              </a:graphicData>
            </a:graphic>
          </wp:inline>
        </w:drawing>
      </w:r>
    </w:p>
    <w:p w14:paraId="520528F2" w14:textId="72416679" w:rsidR="00F73C6D" w:rsidRDefault="00F73C6D" w:rsidP="00F73C6D">
      <w:pPr>
        <w:pStyle w:val="1e"/>
        <w:rPr>
          <w:noProof/>
        </w:rPr>
      </w:pPr>
    </w:p>
    <w:p w14:paraId="5DFC5A1E" w14:textId="65F6594F" w:rsidR="0046183B" w:rsidRDefault="0046183B" w:rsidP="00F73C6D">
      <w:pPr>
        <w:pStyle w:val="1e"/>
        <w:rPr>
          <w:noProof/>
        </w:rPr>
      </w:pPr>
      <w:r w:rsidRPr="0046183B">
        <w:rPr>
          <w:noProof/>
        </w:rPr>
        <w:lastRenderedPageBreak/>
        <w:drawing>
          <wp:inline distT="0" distB="0" distL="0" distR="0" wp14:anchorId="36CD06BD" wp14:editId="597A0720">
            <wp:extent cx="4020111" cy="1686160"/>
            <wp:effectExtent l="19050" t="19050" r="19050" b="285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0111" cy="1686160"/>
                    </a:xfrm>
                    <a:prstGeom prst="rect">
                      <a:avLst/>
                    </a:prstGeom>
                    <a:ln w="12700">
                      <a:solidFill>
                        <a:schemeClr val="bg1">
                          <a:lumMod val="85000"/>
                        </a:schemeClr>
                      </a:solidFill>
                    </a:ln>
                  </pic:spPr>
                </pic:pic>
              </a:graphicData>
            </a:graphic>
          </wp:inline>
        </w:drawing>
      </w:r>
    </w:p>
    <w:p w14:paraId="2B009DE3" w14:textId="77777777" w:rsidR="00F73C6D" w:rsidRDefault="00F73C6D" w:rsidP="00F73C6D">
      <w:pPr>
        <w:pStyle w:val="1e"/>
        <w:ind w:firstLineChars="200" w:firstLine="420"/>
      </w:pPr>
      <w:r>
        <w:rPr>
          <w:rFonts w:hint="eastAsia"/>
        </w:rPr>
        <w:t>使用</w:t>
      </w:r>
      <w:r>
        <w:t>tmpfs</w:t>
      </w:r>
      <w:r>
        <w:rPr>
          <w:rFonts w:hint="eastAsia"/>
        </w:rPr>
        <w:t>，首先您编译内核时得选择“虚拟内存文档系统支持（</w:t>
      </w:r>
      <w:r>
        <w:t>Virtual memory filesystem support</w:t>
      </w:r>
      <w:r>
        <w:rPr>
          <w:rFonts w:hint="eastAsia"/>
        </w:rPr>
        <w:t>）”或设置</w:t>
      </w:r>
      <w:r>
        <w:t>CONFIG_TMPFS=y</w:t>
      </w:r>
      <w:r>
        <w:rPr>
          <w:rFonts w:hint="eastAsia"/>
        </w:rPr>
        <w:t>，然后就能够加载</w:t>
      </w:r>
      <w:r>
        <w:t>tmpfs</w:t>
      </w:r>
      <w:r>
        <w:rPr>
          <w:rFonts w:hint="eastAsia"/>
        </w:rPr>
        <w:t>文档系统了。</w:t>
      </w:r>
    </w:p>
    <w:p w14:paraId="51B5DC5D" w14:textId="77777777" w:rsidR="00F73C6D" w:rsidRDefault="00F73C6D" w:rsidP="00F73C6D">
      <w:pPr>
        <w:pStyle w:val="1e"/>
        <w:ind w:firstLineChars="200" w:firstLine="420"/>
      </w:pPr>
      <w:r>
        <w:rPr>
          <w:rFonts w:hint="eastAsia"/>
        </w:rPr>
        <w:t>详细的介绍，可参见内核源码中的官方文档：</w:t>
      </w:r>
      <w:r>
        <w:t>Documentation/filesystems/tmpfs.txt</w:t>
      </w:r>
      <w:r>
        <w:rPr>
          <w:rFonts w:hint="eastAsia"/>
        </w:rPr>
        <w:t>。</w:t>
      </w:r>
    </w:p>
    <w:p w14:paraId="48D3BFE4" w14:textId="77777777" w:rsidR="00F73C6D" w:rsidRDefault="00F73C6D" w:rsidP="00F73C6D">
      <w:pPr>
        <w:pStyle w:val="1e"/>
      </w:pPr>
      <w:r>
        <w:rPr>
          <w:rFonts w:hint="eastAsia"/>
        </w:rPr>
        <w:t>可挂载</w:t>
      </w:r>
      <w:r>
        <w:t>tmpfs</w:t>
      </w:r>
      <w:r>
        <w:rPr>
          <w:rFonts w:hint="eastAsia"/>
        </w:rPr>
        <w:t>格式的</w:t>
      </w:r>
      <w:r>
        <w:t>cgroup</w:t>
      </w:r>
      <w:r>
        <w:rPr>
          <w:rFonts w:hint="eastAsia"/>
        </w:rPr>
        <w:t>文件夹进行</w:t>
      </w:r>
      <w:r>
        <w:t>cgroup</w:t>
      </w:r>
      <w:r>
        <w:rPr>
          <w:rFonts w:hint="eastAsia"/>
        </w:rPr>
        <w:t>的相关操作。</w:t>
      </w:r>
    </w:p>
    <w:p w14:paraId="7E755B13" w14:textId="77777777" w:rsidR="00F73C6D" w:rsidRDefault="00F73C6D" w:rsidP="00F73C6D">
      <w:pPr>
        <w:pStyle w:val="1e"/>
      </w:pPr>
      <w:r>
        <w:rPr>
          <w:rFonts w:hint="eastAsia"/>
        </w:rPr>
        <w:t>三、相关命令</w:t>
      </w:r>
    </w:p>
    <w:p w14:paraId="7733F284" w14:textId="77777777" w:rsidR="00F73C6D" w:rsidRDefault="00F73C6D" w:rsidP="00F73C6D">
      <w:pPr>
        <w:pStyle w:val="1e"/>
      </w:pPr>
      <w:r>
        <w:t>mount</w:t>
      </w:r>
      <w:r>
        <w:rPr>
          <w:rFonts w:hint="eastAsia"/>
        </w:rPr>
        <w:t>命令：加载指定的文件系统。</w:t>
      </w:r>
    </w:p>
    <w:p w14:paraId="1EEBB3A8" w14:textId="77777777" w:rsidR="00F73C6D" w:rsidRDefault="00F73C6D" w:rsidP="00F73C6D">
      <w:pPr>
        <w:pStyle w:val="1e"/>
      </w:pPr>
      <w:r>
        <w:t>echo</w:t>
      </w:r>
      <w:r>
        <w:rPr>
          <w:rFonts w:hint="eastAsia"/>
        </w:rPr>
        <w:t>命令：显示文字。</w:t>
      </w:r>
    </w:p>
    <w:p w14:paraId="5357F7B1" w14:textId="77777777" w:rsidR="00F73C6D" w:rsidRDefault="00F73C6D" w:rsidP="00F73C6D">
      <w:pPr>
        <w:pStyle w:val="1e"/>
      </w:pPr>
      <w:r>
        <w:t>taskset</w:t>
      </w:r>
      <w:r>
        <w:rPr>
          <w:rFonts w:hint="eastAsia"/>
        </w:rPr>
        <w:t>命令：依据线程</w:t>
      </w:r>
      <w:r>
        <w:t>PID</w:t>
      </w:r>
      <w:r>
        <w:rPr>
          <w:rFonts w:hint="eastAsia"/>
        </w:rPr>
        <w:t>（</w:t>
      </w:r>
      <w:r>
        <w:t>TID</w:t>
      </w:r>
      <w:r>
        <w:rPr>
          <w:rFonts w:hint="eastAsia"/>
        </w:rPr>
        <w:t>）查询或设置线程的</w:t>
      </w:r>
      <w:r>
        <w:t>CPU</w:t>
      </w:r>
      <w:r>
        <w:rPr>
          <w:rFonts w:hint="eastAsia"/>
        </w:rPr>
        <w:t>亲和性（即与哪个</w:t>
      </w:r>
      <w:r>
        <w:t>CPU</w:t>
      </w:r>
      <w:r>
        <w:rPr>
          <w:rFonts w:hint="eastAsia"/>
        </w:rPr>
        <w:t>核心绑定）。</w:t>
      </w:r>
    </w:p>
    <w:p w14:paraId="70C61BF6" w14:textId="77777777" w:rsidR="00F73C6D" w:rsidRDefault="00F73C6D" w:rsidP="00F73C6D">
      <w:pPr>
        <w:pStyle w:val="1e"/>
      </w:pPr>
      <w:r>
        <w:t xml:space="preserve">cgexec </w:t>
      </w:r>
      <w:r>
        <w:rPr>
          <w:rFonts w:hint="eastAsia"/>
        </w:rPr>
        <w:t>命令：在指定的</w:t>
      </w:r>
      <w:r>
        <w:t>cgroup</w:t>
      </w:r>
      <w:r>
        <w:rPr>
          <w:rFonts w:hint="eastAsia"/>
        </w:rPr>
        <w:t>中运行任务。</w:t>
      </w:r>
    </w:p>
    <w:p w14:paraId="7B2BA453" w14:textId="77777777" w:rsidR="00F73C6D" w:rsidRDefault="00F73C6D" w:rsidP="00D837EB">
      <w:pPr>
        <w:pStyle w:val="4"/>
        <w:numPr>
          <w:ilvl w:val="3"/>
          <w:numId w:val="15"/>
        </w:numPr>
        <w:rPr>
          <w:rFonts w:hint="default"/>
        </w:rPr>
      </w:pPr>
      <w:r>
        <w:t>实验步骤</w:t>
      </w:r>
    </w:p>
    <w:p w14:paraId="544BFD03" w14:textId="77777777" w:rsidR="00F73C6D" w:rsidRDefault="00F73C6D" w:rsidP="00D837EB">
      <w:pPr>
        <w:pStyle w:val="30"/>
        <w:numPr>
          <w:ilvl w:val="5"/>
          <w:numId w:val="15"/>
        </w:numPr>
        <w:tabs>
          <w:tab w:val="num" w:pos="1418"/>
        </w:tabs>
        <w:ind w:left="1620" w:right="200" w:hanging="425"/>
      </w:pPr>
      <w:r>
        <w:rPr>
          <w:rFonts w:hint="eastAsia"/>
        </w:rPr>
        <w:t>安装</w:t>
      </w:r>
      <w:r>
        <w:t>libcgroup</w:t>
      </w:r>
      <w:r>
        <w:rPr>
          <w:rFonts w:hint="eastAsia"/>
        </w:rPr>
        <w:t>：</w:t>
      </w:r>
      <w:r>
        <w:t>dnf install libcgroup -y</w:t>
      </w:r>
    </w:p>
    <w:p w14:paraId="0236357C" w14:textId="77777777" w:rsidR="00F73C6D" w:rsidRDefault="00F73C6D" w:rsidP="00F73C6D">
      <w:pPr>
        <w:pStyle w:val="1e"/>
      </w:pPr>
      <w:r>
        <w:t>libcgroup</w:t>
      </w:r>
      <w:r>
        <w:rPr>
          <w:rFonts w:hint="eastAsia"/>
        </w:rPr>
        <w:t>包含</w:t>
      </w:r>
      <w:r>
        <w:t>cgroup</w:t>
      </w:r>
      <w:r>
        <w:rPr>
          <w:rFonts w:hint="eastAsia"/>
        </w:rPr>
        <w:t>用户空间工具套件（如</w:t>
      </w:r>
      <w:r>
        <w:t>lscgroup</w:t>
      </w:r>
      <w:r>
        <w:rPr>
          <w:rFonts w:hint="eastAsia"/>
        </w:rPr>
        <w:t>，</w:t>
      </w:r>
      <w:r>
        <w:t>lssubsys</w:t>
      </w:r>
      <w:r>
        <w:rPr>
          <w:rFonts w:hint="eastAsia"/>
        </w:rPr>
        <w:t>等）以及静态或者动态库，以供其他程序调用，并且包含</w:t>
      </w:r>
      <w:r>
        <w:t>debug</w:t>
      </w:r>
      <w:r>
        <w:rPr>
          <w:rFonts w:hint="eastAsia"/>
        </w:rPr>
        <w:t>套件。</w:t>
      </w:r>
    </w:p>
    <w:p w14:paraId="74AE7DE8" w14:textId="77777777" w:rsidR="00F73C6D" w:rsidRDefault="00F73C6D" w:rsidP="00D837EB">
      <w:pPr>
        <w:pStyle w:val="30"/>
        <w:numPr>
          <w:ilvl w:val="5"/>
          <w:numId w:val="15"/>
        </w:numPr>
        <w:tabs>
          <w:tab w:val="num" w:pos="1418"/>
        </w:tabs>
        <w:ind w:left="1620" w:right="200" w:hanging="425"/>
      </w:pPr>
      <w:r>
        <w:rPr>
          <w:rFonts w:hint="eastAsia"/>
        </w:rPr>
        <w:t>挂载</w:t>
      </w:r>
      <w:r>
        <w:t>tmpfs</w:t>
      </w:r>
      <w:r>
        <w:rPr>
          <w:rFonts w:hint="eastAsia"/>
        </w:rPr>
        <w:t>格式的</w:t>
      </w:r>
      <w:r>
        <w:t>cgroup</w:t>
      </w:r>
      <w:r>
        <w:rPr>
          <w:rFonts w:hint="eastAsia"/>
        </w:rPr>
        <w:t>文件夹</w:t>
      </w:r>
    </w:p>
    <w:p w14:paraId="65211F66" w14:textId="77777777" w:rsidR="00F73C6D" w:rsidRDefault="00F73C6D" w:rsidP="00F73C6D">
      <w:pPr>
        <w:pStyle w:val="1e"/>
      </w:pPr>
      <w:r>
        <w:rPr>
          <w:rFonts w:hint="eastAsia"/>
        </w:rPr>
        <w:t>在</w:t>
      </w:r>
      <w:r>
        <w:t>root</w:t>
      </w:r>
      <w:r>
        <w:rPr>
          <w:rFonts w:hint="eastAsia"/>
        </w:rPr>
        <w:t>权限下执行以下命令：</w:t>
      </w:r>
    </w:p>
    <w:p w14:paraId="42BE6F09" w14:textId="5AAC77D9"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mkdir /cgroup</w:t>
      </w:r>
    </w:p>
    <w:p w14:paraId="1EB68416" w14:textId="7D4F0F13"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mount -t tmpfs tmpfs /cgroup</w:t>
      </w:r>
    </w:p>
    <w:p w14:paraId="5AF61556" w14:textId="095AD94D"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cd /cgroup</w:t>
      </w:r>
    </w:p>
    <w:p w14:paraId="2D9D59D0" w14:textId="77777777" w:rsidR="00F73C6D" w:rsidRDefault="00F73C6D" w:rsidP="00F73C6D">
      <w:pPr>
        <w:pStyle w:val="1e"/>
      </w:pPr>
      <w:r>
        <w:rPr>
          <w:rFonts w:hint="eastAsia"/>
        </w:rPr>
        <w:t>挂载</w:t>
      </w:r>
      <w:r>
        <w:t>tmpfs</w:t>
      </w:r>
      <w:r>
        <w:rPr>
          <w:rFonts w:hint="eastAsia"/>
        </w:rPr>
        <w:t>文件类型：</w:t>
      </w:r>
      <w:r>
        <w:t>tmpfs</w:t>
      </w:r>
      <w:r>
        <w:rPr>
          <w:rFonts w:hint="eastAsia"/>
        </w:rPr>
        <w:t>是直接建立在</w:t>
      </w:r>
      <w:r>
        <w:t>VM</w:t>
      </w:r>
      <w:r>
        <w:rPr>
          <w:rFonts w:hint="eastAsia"/>
        </w:rPr>
        <w:t>之上的，用一个简单的</w:t>
      </w:r>
      <w:r>
        <w:t>mount</w:t>
      </w:r>
      <w:r>
        <w:rPr>
          <w:rFonts w:hint="eastAsia"/>
        </w:rPr>
        <w:t>命令就可以创建</w:t>
      </w:r>
      <w:r>
        <w:t>tmpfs</w:t>
      </w:r>
      <w:r>
        <w:rPr>
          <w:rFonts w:hint="eastAsia"/>
        </w:rPr>
        <w:t>文件系统了。速度快，可以动态分配文件系统大小。</w:t>
      </w:r>
    </w:p>
    <w:p w14:paraId="088B44AD" w14:textId="77777777" w:rsidR="00F73C6D" w:rsidRDefault="00F73C6D" w:rsidP="00D837EB">
      <w:pPr>
        <w:pStyle w:val="30"/>
        <w:numPr>
          <w:ilvl w:val="5"/>
          <w:numId w:val="15"/>
        </w:numPr>
        <w:tabs>
          <w:tab w:val="num" w:pos="1418"/>
        </w:tabs>
        <w:ind w:left="1620" w:right="200" w:hanging="425"/>
      </w:pPr>
      <w:r>
        <w:rPr>
          <w:rFonts w:hint="eastAsia"/>
        </w:rPr>
        <w:t>挂载</w:t>
      </w:r>
      <w:r>
        <w:t>cpuset</w:t>
      </w:r>
      <w:r>
        <w:rPr>
          <w:rFonts w:hint="eastAsia"/>
        </w:rPr>
        <w:t>管理子系统</w:t>
      </w:r>
    </w:p>
    <w:p w14:paraId="61D65898" w14:textId="77777777" w:rsidR="00F73C6D" w:rsidRDefault="00F73C6D" w:rsidP="00F73C6D">
      <w:pPr>
        <w:pStyle w:val="1e"/>
      </w:pPr>
      <w:r>
        <w:rPr>
          <w:rFonts w:hint="eastAsia"/>
        </w:rPr>
        <w:lastRenderedPageBreak/>
        <w:t>挂载某一个</w:t>
      </w:r>
      <w:r>
        <w:t>cgroups</w:t>
      </w:r>
      <w:r>
        <w:rPr>
          <w:rFonts w:hint="eastAsia"/>
        </w:rPr>
        <w:t>子系统到挂载点之后，就可以通过在挂载点下面建立文件夹或者使用</w:t>
      </w:r>
      <w:r>
        <w:t>cgcreate</w:t>
      </w:r>
      <w:r>
        <w:rPr>
          <w:rFonts w:hint="eastAsia"/>
        </w:rPr>
        <w:t>命令的方法创建</w:t>
      </w:r>
      <w:r>
        <w:t>cgroups</w:t>
      </w:r>
      <w:r>
        <w:rPr>
          <w:rFonts w:hint="eastAsia"/>
        </w:rPr>
        <w:t>层级结构中的节点</w:t>
      </w:r>
      <w:r>
        <w:t>/</w:t>
      </w:r>
      <w:r>
        <w:rPr>
          <w:rFonts w:hint="eastAsia"/>
        </w:rPr>
        <w:t>控制组；对应的删除则使用</w:t>
      </w:r>
      <w:r>
        <w:t>rmdir</w:t>
      </w:r>
      <w:r>
        <w:rPr>
          <w:rFonts w:hint="eastAsia"/>
        </w:rPr>
        <w:t>删除文件夹，或使用</w:t>
      </w:r>
      <w:r>
        <w:t>cgdelete</w:t>
      </w:r>
      <w:r>
        <w:rPr>
          <w:rFonts w:hint="eastAsia"/>
        </w:rPr>
        <w:t>命令删除。</w:t>
      </w:r>
    </w:p>
    <w:p w14:paraId="77119E73" w14:textId="39F3C8E0"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mkdir cpuset</w:t>
      </w:r>
    </w:p>
    <w:p w14:paraId="79F89CCE" w14:textId="586E0341"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mount -t cgroup -o cpuset cpuset /cgroup/cpuset    #</w:t>
      </w:r>
      <w:r w:rsidR="00F73C6D">
        <w:rPr>
          <w:rFonts w:hint="eastAsia"/>
          <w:lang w:eastAsia="zh-CN"/>
        </w:rPr>
        <w:t>挂载</w:t>
      </w:r>
      <w:r w:rsidR="00F73C6D">
        <w:rPr>
          <w:lang w:eastAsia="zh-CN"/>
        </w:rPr>
        <w:t>cpuset</w:t>
      </w:r>
      <w:r w:rsidR="00F73C6D">
        <w:rPr>
          <w:rFonts w:hint="eastAsia"/>
          <w:lang w:eastAsia="zh-CN"/>
        </w:rPr>
        <w:t>子系统</w:t>
      </w:r>
    </w:p>
    <w:p w14:paraId="51A494EE" w14:textId="0F7FB234"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cd cpuset</w:t>
      </w:r>
    </w:p>
    <w:p w14:paraId="31F23F4F" w14:textId="4279EE01"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mkdir mycpuset     #</w:t>
      </w:r>
      <w:r w:rsidR="00F73C6D">
        <w:rPr>
          <w:rFonts w:hint="eastAsia"/>
          <w:lang w:eastAsia="zh-CN"/>
        </w:rPr>
        <w:t>创建一个控制组，删除用</w:t>
      </w:r>
      <w:r w:rsidR="00F73C6D">
        <w:rPr>
          <w:lang w:eastAsia="zh-CN"/>
        </w:rPr>
        <w:t xml:space="preserve"> rmdir </w:t>
      </w:r>
      <w:r w:rsidR="00F73C6D">
        <w:rPr>
          <w:rFonts w:hint="eastAsia"/>
          <w:lang w:eastAsia="zh-CN"/>
        </w:rPr>
        <w:t>命令</w:t>
      </w:r>
    </w:p>
    <w:p w14:paraId="3573932A" w14:textId="3B2CD87C"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cd mycpuset</w:t>
      </w:r>
    </w:p>
    <w:p w14:paraId="2DE18774" w14:textId="77777777" w:rsidR="00F73C6D" w:rsidRDefault="00F73C6D" w:rsidP="00D837EB">
      <w:pPr>
        <w:pStyle w:val="30"/>
        <w:numPr>
          <w:ilvl w:val="5"/>
          <w:numId w:val="15"/>
        </w:numPr>
        <w:tabs>
          <w:tab w:val="num" w:pos="1418"/>
        </w:tabs>
        <w:ind w:left="1620" w:right="200" w:hanging="425"/>
      </w:pPr>
      <w:r>
        <w:rPr>
          <w:rFonts w:hint="eastAsia"/>
        </w:rPr>
        <w:t>设置</w:t>
      </w:r>
      <w:r>
        <w:t>cpu</w:t>
      </w:r>
      <w:r>
        <w:rPr>
          <w:rFonts w:hint="eastAsia"/>
        </w:rPr>
        <w:t>核数</w:t>
      </w:r>
    </w:p>
    <w:p w14:paraId="401634C6" w14:textId="2F854F36"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echo 0 &gt; cpuset.mems          #</w:t>
      </w:r>
      <w:r w:rsidR="00F73C6D">
        <w:rPr>
          <w:rFonts w:hint="eastAsia"/>
          <w:lang w:eastAsia="zh-CN"/>
        </w:rPr>
        <w:t>设置</w:t>
      </w:r>
      <w:r w:rsidR="00F73C6D">
        <w:rPr>
          <w:lang w:eastAsia="zh-CN"/>
        </w:rPr>
        <w:t>0</w:t>
      </w:r>
      <w:r w:rsidR="00F73C6D">
        <w:rPr>
          <w:rFonts w:hint="eastAsia"/>
          <w:lang w:eastAsia="zh-CN"/>
        </w:rPr>
        <w:t>号内存结点。</w:t>
      </w:r>
      <w:r w:rsidR="00F73C6D">
        <w:rPr>
          <w:lang w:eastAsia="zh-CN"/>
        </w:rPr>
        <w:t>mems</w:t>
      </w:r>
      <w:r w:rsidR="00F73C6D">
        <w:rPr>
          <w:rFonts w:hint="eastAsia"/>
          <w:lang w:eastAsia="zh-CN"/>
        </w:rPr>
        <w:t>默认为空，因此需要填入值。</w:t>
      </w:r>
    </w:p>
    <w:p w14:paraId="2EF35C48" w14:textId="283CA788"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echo 0-2 &gt; cpuset.cpus          #</w:t>
      </w:r>
      <w:r w:rsidR="00F73C6D">
        <w:rPr>
          <w:rFonts w:hint="eastAsia"/>
          <w:lang w:eastAsia="zh-CN"/>
        </w:rPr>
        <w:t>这里的</w:t>
      </w:r>
      <w:r w:rsidR="00F73C6D">
        <w:rPr>
          <w:lang w:eastAsia="zh-CN"/>
        </w:rPr>
        <w:t>0-2</w:t>
      </w:r>
      <w:r w:rsidR="00F73C6D">
        <w:rPr>
          <w:rFonts w:hint="eastAsia"/>
          <w:lang w:eastAsia="zh-CN"/>
        </w:rPr>
        <w:t>指的是使用</w:t>
      </w:r>
      <w:r w:rsidR="00F73C6D">
        <w:rPr>
          <w:lang w:eastAsia="zh-CN"/>
        </w:rPr>
        <w:t>cpu</w:t>
      </w:r>
      <w:r w:rsidR="00F73C6D">
        <w:rPr>
          <w:rFonts w:hint="eastAsia"/>
          <w:lang w:eastAsia="zh-CN"/>
        </w:rPr>
        <w:t>的</w:t>
      </w:r>
      <w:r w:rsidR="00F73C6D">
        <w:rPr>
          <w:lang w:eastAsia="zh-CN"/>
        </w:rPr>
        <w:t>0</w:t>
      </w:r>
      <w:r w:rsidR="00F73C6D">
        <w:rPr>
          <w:rFonts w:hint="eastAsia"/>
          <w:lang w:eastAsia="zh-CN"/>
        </w:rPr>
        <w:t>、</w:t>
      </w:r>
      <w:r w:rsidR="00F73C6D">
        <w:rPr>
          <w:lang w:eastAsia="zh-CN"/>
        </w:rPr>
        <w:t>1</w:t>
      </w:r>
      <w:r w:rsidR="00F73C6D">
        <w:rPr>
          <w:rFonts w:hint="eastAsia"/>
          <w:lang w:eastAsia="zh-CN"/>
        </w:rPr>
        <w:t>、</w:t>
      </w:r>
      <w:r w:rsidR="00F73C6D">
        <w:rPr>
          <w:lang w:eastAsia="zh-CN"/>
        </w:rPr>
        <w:t>2</w:t>
      </w:r>
      <w:r w:rsidR="00F73C6D">
        <w:rPr>
          <w:rFonts w:hint="eastAsia"/>
          <w:lang w:eastAsia="zh-CN"/>
        </w:rPr>
        <w:t>三个核。实现了只是用这三个核。</w:t>
      </w:r>
    </w:p>
    <w:p w14:paraId="3CB62EEA" w14:textId="777D803C" w:rsidR="007B5364" w:rsidRDefault="00764748" w:rsidP="007B5364">
      <w:pPr>
        <w:pStyle w:val="2f2"/>
        <w:shd w:val="clear" w:color="auto" w:fill="D9D9D9" w:themeFill="background1" w:themeFillShade="D9"/>
        <w:rPr>
          <w:lang w:eastAsia="zh-CN"/>
        </w:rPr>
      </w:pPr>
      <w:r>
        <w:rPr>
          <w:lang w:eastAsia="zh-CN"/>
        </w:rPr>
        <w:t xml:space="preserve"># </w:t>
      </w:r>
      <w:r w:rsidR="007B5364">
        <w:rPr>
          <w:lang w:eastAsia="zh-CN"/>
        </w:rPr>
        <w:t>cat cpuset.mems</w:t>
      </w:r>
    </w:p>
    <w:p w14:paraId="3432A844" w14:textId="77777777" w:rsidR="007B5364" w:rsidRDefault="007B5364" w:rsidP="007B5364">
      <w:pPr>
        <w:pStyle w:val="2f2"/>
        <w:shd w:val="clear" w:color="auto" w:fill="D9D9D9" w:themeFill="background1" w:themeFillShade="D9"/>
        <w:rPr>
          <w:lang w:eastAsia="zh-CN"/>
        </w:rPr>
      </w:pPr>
      <w:r>
        <w:rPr>
          <w:lang w:eastAsia="zh-CN"/>
        </w:rPr>
        <w:t>0</w:t>
      </w:r>
    </w:p>
    <w:p w14:paraId="166E09B4" w14:textId="24AD82F2" w:rsidR="007B5364" w:rsidRDefault="00764748" w:rsidP="007B5364">
      <w:pPr>
        <w:pStyle w:val="2f2"/>
        <w:shd w:val="clear" w:color="auto" w:fill="D9D9D9" w:themeFill="background1" w:themeFillShade="D9"/>
        <w:rPr>
          <w:lang w:eastAsia="zh-CN"/>
        </w:rPr>
      </w:pPr>
      <w:r>
        <w:rPr>
          <w:lang w:eastAsia="zh-CN"/>
        </w:rPr>
        <w:t xml:space="preserve"># </w:t>
      </w:r>
      <w:r w:rsidR="007B5364">
        <w:rPr>
          <w:lang w:eastAsia="zh-CN"/>
        </w:rPr>
        <w:t>cat cpuset.cpus</w:t>
      </w:r>
    </w:p>
    <w:p w14:paraId="42E45DF2" w14:textId="1676FF6E" w:rsidR="007B5364" w:rsidRDefault="007B5364" w:rsidP="007B5364">
      <w:pPr>
        <w:pStyle w:val="2f2"/>
        <w:shd w:val="clear" w:color="auto" w:fill="D9D9D9" w:themeFill="background1" w:themeFillShade="D9"/>
        <w:rPr>
          <w:lang w:eastAsia="zh-CN"/>
        </w:rPr>
      </w:pPr>
      <w:r>
        <w:rPr>
          <w:lang w:eastAsia="zh-CN"/>
        </w:rPr>
        <w:t>0-2</w:t>
      </w:r>
    </w:p>
    <w:p w14:paraId="49281384" w14:textId="3D7815AD" w:rsidR="00F73C6D" w:rsidRDefault="00F73C6D" w:rsidP="00F73C6D">
      <w:pPr>
        <w:pStyle w:val="1e"/>
      </w:pPr>
    </w:p>
    <w:p w14:paraId="2181953C" w14:textId="77777777" w:rsidR="00F73C6D" w:rsidRDefault="00F73C6D" w:rsidP="00D837EB">
      <w:pPr>
        <w:pStyle w:val="30"/>
        <w:numPr>
          <w:ilvl w:val="5"/>
          <w:numId w:val="15"/>
        </w:numPr>
        <w:tabs>
          <w:tab w:val="num" w:pos="1418"/>
        </w:tabs>
        <w:ind w:left="1620" w:right="200" w:hanging="425"/>
      </w:pPr>
      <w:r>
        <w:rPr>
          <w:rFonts w:hint="eastAsia"/>
        </w:rPr>
        <w:t>简单的死循环</w:t>
      </w:r>
      <w:r>
        <w:t>C</w:t>
      </w:r>
      <w:r>
        <w:rPr>
          <w:rFonts w:hint="eastAsia"/>
        </w:rPr>
        <w:t>源文件</w:t>
      </w:r>
      <w:r>
        <w:t>while_long.c</w:t>
      </w:r>
    </w:p>
    <w:p w14:paraId="0346CFF4" w14:textId="77777777" w:rsidR="00F73C6D" w:rsidRDefault="00F73C6D" w:rsidP="00F73C6D">
      <w:pPr>
        <w:pStyle w:val="2f2"/>
        <w:shd w:val="clear" w:color="auto" w:fill="D9D9D9" w:themeFill="background1" w:themeFillShade="D9"/>
        <w:rPr>
          <w:lang w:eastAsia="zh-CN"/>
        </w:rPr>
      </w:pPr>
      <w:r>
        <w:rPr>
          <w:lang w:eastAsia="zh-CN"/>
        </w:rPr>
        <w:t>#include &lt;stdio.h&gt;</w:t>
      </w:r>
    </w:p>
    <w:p w14:paraId="4EA47D1C" w14:textId="77777777" w:rsidR="00F73C6D" w:rsidRDefault="00F73C6D" w:rsidP="00F73C6D">
      <w:pPr>
        <w:pStyle w:val="2f2"/>
        <w:shd w:val="clear" w:color="auto" w:fill="D9D9D9" w:themeFill="background1" w:themeFillShade="D9"/>
        <w:rPr>
          <w:lang w:eastAsia="zh-CN"/>
        </w:rPr>
      </w:pPr>
      <w:r>
        <w:rPr>
          <w:lang w:eastAsia="zh-CN"/>
        </w:rPr>
        <w:t>#include &lt;stdlib.h&gt;</w:t>
      </w:r>
    </w:p>
    <w:p w14:paraId="1760813B" w14:textId="77777777" w:rsidR="00F73C6D" w:rsidRDefault="00F73C6D" w:rsidP="00F73C6D">
      <w:pPr>
        <w:pStyle w:val="2f2"/>
        <w:shd w:val="clear" w:color="auto" w:fill="D9D9D9" w:themeFill="background1" w:themeFillShade="D9"/>
        <w:rPr>
          <w:lang w:eastAsia="zh-CN"/>
        </w:rPr>
      </w:pPr>
    </w:p>
    <w:p w14:paraId="6C4A67AF" w14:textId="77777777" w:rsidR="00F73C6D" w:rsidRDefault="00F73C6D" w:rsidP="00F73C6D">
      <w:pPr>
        <w:pStyle w:val="2f2"/>
        <w:shd w:val="clear" w:color="auto" w:fill="D9D9D9" w:themeFill="background1" w:themeFillShade="D9"/>
        <w:rPr>
          <w:lang w:eastAsia="zh-CN"/>
        </w:rPr>
      </w:pPr>
      <w:r>
        <w:rPr>
          <w:lang w:eastAsia="zh-CN"/>
        </w:rPr>
        <w:t>int main(int argc, char *argv[])</w:t>
      </w:r>
    </w:p>
    <w:p w14:paraId="7D7887B3" w14:textId="77777777" w:rsidR="00F73C6D" w:rsidRDefault="00F73C6D" w:rsidP="00F73C6D">
      <w:pPr>
        <w:pStyle w:val="2f2"/>
        <w:shd w:val="clear" w:color="auto" w:fill="D9D9D9" w:themeFill="background1" w:themeFillShade="D9"/>
        <w:rPr>
          <w:lang w:eastAsia="zh-CN"/>
        </w:rPr>
      </w:pPr>
      <w:r>
        <w:rPr>
          <w:lang w:eastAsia="zh-CN"/>
        </w:rPr>
        <w:t>{</w:t>
      </w:r>
    </w:p>
    <w:p w14:paraId="13FAEA39" w14:textId="77777777" w:rsidR="00F73C6D" w:rsidRDefault="00F73C6D" w:rsidP="00F73C6D">
      <w:pPr>
        <w:pStyle w:val="2f2"/>
        <w:shd w:val="clear" w:color="auto" w:fill="D9D9D9" w:themeFill="background1" w:themeFillShade="D9"/>
        <w:rPr>
          <w:lang w:eastAsia="zh-CN"/>
        </w:rPr>
      </w:pPr>
      <w:r>
        <w:rPr>
          <w:lang w:eastAsia="zh-CN"/>
        </w:rPr>
        <w:tab/>
        <w:t>while (1){}</w:t>
      </w:r>
    </w:p>
    <w:p w14:paraId="1BF83A7E" w14:textId="77777777" w:rsidR="00F73C6D" w:rsidRDefault="00F73C6D" w:rsidP="00F73C6D">
      <w:pPr>
        <w:pStyle w:val="2f2"/>
        <w:shd w:val="clear" w:color="auto" w:fill="D9D9D9" w:themeFill="background1" w:themeFillShade="D9"/>
        <w:rPr>
          <w:lang w:eastAsia="zh-CN"/>
        </w:rPr>
      </w:pPr>
      <w:r>
        <w:rPr>
          <w:lang w:eastAsia="zh-CN"/>
        </w:rPr>
        <w:tab/>
        <w:t>printf("Over");</w:t>
      </w:r>
    </w:p>
    <w:p w14:paraId="1CE8A694" w14:textId="77777777" w:rsidR="00F73C6D" w:rsidRDefault="00F73C6D" w:rsidP="00F73C6D">
      <w:pPr>
        <w:pStyle w:val="2f2"/>
        <w:shd w:val="clear" w:color="auto" w:fill="D9D9D9" w:themeFill="background1" w:themeFillShade="D9"/>
        <w:rPr>
          <w:lang w:eastAsia="zh-CN"/>
        </w:rPr>
      </w:pPr>
      <w:r>
        <w:rPr>
          <w:lang w:eastAsia="zh-CN"/>
        </w:rPr>
        <w:tab/>
        <w:t>exit(0);</w:t>
      </w:r>
    </w:p>
    <w:p w14:paraId="244B3516" w14:textId="77777777" w:rsidR="00F73C6D" w:rsidRDefault="00F73C6D" w:rsidP="00F73C6D">
      <w:pPr>
        <w:pStyle w:val="2f2"/>
        <w:shd w:val="clear" w:color="auto" w:fill="D9D9D9" w:themeFill="background1" w:themeFillShade="D9"/>
        <w:rPr>
          <w:lang w:eastAsia="zh-CN"/>
        </w:rPr>
      </w:pPr>
      <w:r>
        <w:rPr>
          <w:lang w:eastAsia="zh-CN"/>
        </w:rPr>
        <w:t>}</w:t>
      </w:r>
    </w:p>
    <w:p w14:paraId="7440651B" w14:textId="77777777" w:rsidR="00F73C6D" w:rsidRDefault="00F73C6D" w:rsidP="00D837EB">
      <w:pPr>
        <w:pStyle w:val="30"/>
        <w:numPr>
          <w:ilvl w:val="5"/>
          <w:numId w:val="15"/>
        </w:numPr>
        <w:tabs>
          <w:tab w:val="num" w:pos="1418"/>
        </w:tabs>
        <w:ind w:left="1620" w:right="200" w:hanging="425"/>
      </w:pPr>
      <w:r>
        <w:rPr>
          <w:rFonts w:hint="eastAsia"/>
        </w:rPr>
        <w:t>测试验证</w:t>
      </w:r>
    </w:p>
    <w:p w14:paraId="6573AE06" w14:textId="77777777" w:rsidR="00F73C6D" w:rsidRDefault="00F73C6D" w:rsidP="00D837EB">
      <w:pPr>
        <w:pStyle w:val="1e"/>
        <w:numPr>
          <w:ilvl w:val="0"/>
          <w:numId w:val="20"/>
        </w:numPr>
      </w:pPr>
      <w:r>
        <w:rPr>
          <w:rFonts w:hint="eastAsia"/>
        </w:rPr>
        <w:t>打开一个终端，执行以下命令：</w:t>
      </w:r>
    </w:p>
    <w:p w14:paraId="21E807B4" w14:textId="157B6329"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 xml:space="preserve">gcc while_long.c -o while_long                 # </w:t>
      </w:r>
      <w:r w:rsidR="00F73C6D">
        <w:rPr>
          <w:rFonts w:hint="eastAsia"/>
          <w:lang w:eastAsia="zh-CN"/>
        </w:rPr>
        <w:t>编译上述</w:t>
      </w:r>
      <w:r w:rsidR="00F73C6D">
        <w:rPr>
          <w:lang w:eastAsia="zh-CN"/>
        </w:rPr>
        <w:t>C</w:t>
      </w:r>
      <w:r w:rsidR="00F73C6D">
        <w:rPr>
          <w:rFonts w:hint="eastAsia"/>
          <w:lang w:eastAsia="zh-CN"/>
        </w:rPr>
        <w:t>源文件</w:t>
      </w:r>
    </w:p>
    <w:p w14:paraId="6094B89B" w14:textId="3997E207" w:rsidR="00D2538A" w:rsidRDefault="00764748" w:rsidP="00D2538A">
      <w:pPr>
        <w:pStyle w:val="2f2"/>
        <w:shd w:val="clear" w:color="auto" w:fill="D9D9D9" w:themeFill="background1" w:themeFillShade="D9"/>
        <w:rPr>
          <w:lang w:eastAsia="zh-CN"/>
        </w:rPr>
      </w:pPr>
      <w:r>
        <w:rPr>
          <w:lang w:eastAsia="zh-CN"/>
        </w:rPr>
        <w:t xml:space="preserve"># </w:t>
      </w:r>
      <w:r w:rsidR="00D2538A">
        <w:rPr>
          <w:lang w:eastAsia="zh-CN"/>
        </w:rPr>
        <w:t>ls</w:t>
      </w:r>
    </w:p>
    <w:p w14:paraId="7D8B7EB1" w14:textId="447AFF7B" w:rsidR="00D2538A" w:rsidRDefault="00D2538A" w:rsidP="00D2538A">
      <w:pPr>
        <w:pStyle w:val="2f2"/>
        <w:shd w:val="clear" w:color="auto" w:fill="D9D9D9" w:themeFill="background1" w:themeFillShade="D9"/>
        <w:rPr>
          <w:lang w:eastAsia="zh-CN"/>
        </w:rPr>
      </w:pPr>
      <w:r>
        <w:rPr>
          <w:lang w:eastAsia="zh-CN"/>
        </w:rPr>
        <w:t>while_long  while_long.c</w:t>
      </w:r>
    </w:p>
    <w:p w14:paraId="5D7C50F7" w14:textId="12C700FC" w:rsidR="00F73C6D" w:rsidRDefault="00764748" w:rsidP="00F73C6D">
      <w:pPr>
        <w:pStyle w:val="2f2"/>
        <w:shd w:val="clear" w:color="auto" w:fill="D9D9D9" w:themeFill="background1" w:themeFillShade="D9"/>
        <w:rPr>
          <w:lang w:eastAsia="zh-CN"/>
        </w:rPr>
      </w:pPr>
      <w:r>
        <w:rPr>
          <w:lang w:eastAsia="zh-CN"/>
        </w:rPr>
        <w:t xml:space="preserve"># </w:t>
      </w:r>
      <w:r w:rsidR="00F73C6D">
        <w:rPr>
          <w:lang w:eastAsia="zh-CN"/>
        </w:rPr>
        <w:t xml:space="preserve">cgexec -g cpuset:mycpuset ./while_long     # </w:t>
      </w:r>
      <w:r w:rsidR="00F73C6D">
        <w:rPr>
          <w:rFonts w:hint="eastAsia"/>
          <w:lang w:eastAsia="zh-CN"/>
        </w:rPr>
        <w:t>指定在</w:t>
      </w:r>
      <w:r w:rsidR="00F73C6D">
        <w:rPr>
          <w:lang w:eastAsia="zh-CN"/>
        </w:rPr>
        <w:t>cpuset</w:t>
      </w:r>
      <w:r w:rsidR="00F73C6D">
        <w:rPr>
          <w:rFonts w:hint="eastAsia"/>
          <w:lang w:eastAsia="zh-CN"/>
        </w:rPr>
        <w:t>子系统的</w:t>
      </w:r>
      <w:r w:rsidR="00F73C6D">
        <w:rPr>
          <w:lang w:eastAsia="zh-CN"/>
        </w:rPr>
        <w:t>mycpuset</w:t>
      </w:r>
      <w:r w:rsidR="00F73C6D">
        <w:rPr>
          <w:rFonts w:hint="eastAsia"/>
          <w:lang w:eastAsia="zh-CN"/>
        </w:rPr>
        <w:t>控制组中运行</w:t>
      </w:r>
    </w:p>
    <w:p w14:paraId="167E1229" w14:textId="77777777" w:rsidR="00D2538A" w:rsidRDefault="00D2538A" w:rsidP="00F73C6D">
      <w:pPr>
        <w:pStyle w:val="2f2"/>
        <w:shd w:val="clear" w:color="auto" w:fill="D9D9D9" w:themeFill="background1" w:themeFillShade="D9"/>
        <w:rPr>
          <w:lang w:eastAsia="zh-CN"/>
        </w:rPr>
      </w:pPr>
    </w:p>
    <w:p w14:paraId="7A16B6DC" w14:textId="77777777" w:rsidR="00F73C6D" w:rsidRDefault="00F73C6D" w:rsidP="00D837EB">
      <w:pPr>
        <w:pStyle w:val="1e"/>
        <w:numPr>
          <w:ilvl w:val="0"/>
          <w:numId w:val="20"/>
        </w:numPr>
      </w:pPr>
      <w:r>
        <w:rPr>
          <w:rFonts w:hint="eastAsia"/>
        </w:rPr>
        <w:t>不要关闭上述终端，另打开一个终端，执行以下命令：</w:t>
      </w:r>
    </w:p>
    <w:p w14:paraId="37184356" w14:textId="382C45B8" w:rsidR="00F73C6D" w:rsidRDefault="00764748" w:rsidP="00764748">
      <w:pPr>
        <w:pStyle w:val="2f2"/>
        <w:shd w:val="clear" w:color="auto" w:fill="D9D9D9" w:themeFill="background1" w:themeFillShade="D9"/>
        <w:rPr>
          <w:lang w:eastAsia="zh-CN"/>
        </w:rPr>
      </w:pPr>
      <w:r>
        <w:rPr>
          <w:lang w:eastAsia="zh-CN"/>
        </w:rPr>
        <w:t xml:space="preserve"># </w:t>
      </w:r>
      <w:r w:rsidR="00F73C6D">
        <w:rPr>
          <w:lang w:eastAsia="zh-CN"/>
        </w:rPr>
        <w:t>top                   #</w:t>
      </w:r>
      <w:r w:rsidR="00F73C6D">
        <w:rPr>
          <w:rFonts w:hint="eastAsia"/>
          <w:lang w:eastAsia="zh-CN"/>
        </w:rPr>
        <w:t>查看程序</w:t>
      </w:r>
      <w:r w:rsidR="00F73C6D">
        <w:rPr>
          <w:lang w:eastAsia="zh-CN"/>
        </w:rPr>
        <w:t>while_long</w:t>
      </w:r>
      <w:r w:rsidR="00F73C6D">
        <w:rPr>
          <w:rFonts w:hint="eastAsia"/>
          <w:lang w:eastAsia="zh-CN"/>
        </w:rPr>
        <w:t>的</w:t>
      </w:r>
      <w:r w:rsidR="00F73C6D">
        <w:rPr>
          <w:lang w:eastAsia="zh-CN"/>
        </w:rPr>
        <w:t xml:space="preserve">PID, </w:t>
      </w:r>
      <w:r w:rsidR="00F73C6D">
        <w:rPr>
          <w:rFonts w:hint="eastAsia"/>
          <w:lang w:eastAsia="zh-CN"/>
        </w:rPr>
        <w:t>假设为</w:t>
      </w:r>
      <w:r w:rsidR="00F73C6D">
        <w:rPr>
          <w:lang w:eastAsia="zh-CN"/>
        </w:rPr>
        <w:t>19518</w:t>
      </w:r>
      <w:r w:rsidR="00F73C6D">
        <w:rPr>
          <w:rFonts w:hint="eastAsia"/>
          <w:lang w:eastAsia="zh-CN"/>
        </w:rPr>
        <w:t>。输入</w:t>
      </w:r>
      <w:r w:rsidR="00F73C6D">
        <w:rPr>
          <w:lang w:eastAsia="zh-CN"/>
        </w:rPr>
        <w:t xml:space="preserve">q </w:t>
      </w:r>
      <w:r w:rsidR="00F73C6D">
        <w:rPr>
          <w:rFonts w:hint="eastAsia"/>
          <w:lang w:eastAsia="zh-CN"/>
        </w:rPr>
        <w:t>退出当前查看状态</w:t>
      </w:r>
    </w:p>
    <w:p w14:paraId="38DC1069" w14:textId="77777777" w:rsidR="00F73C6D" w:rsidRDefault="00F73C6D" w:rsidP="00F73C6D">
      <w:pPr>
        <w:pStyle w:val="1e"/>
      </w:pPr>
      <w:r>
        <w:rPr>
          <w:rFonts w:hint="eastAsia"/>
        </w:rPr>
        <w:t>执行如下：</w:t>
      </w:r>
    </w:p>
    <w:p w14:paraId="570B6F0C" w14:textId="3274A501" w:rsidR="00764748" w:rsidRDefault="00764748" w:rsidP="00F73C6D">
      <w:pPr>
        <w:pStyle w:val="1e"/>
      </w:pPr>
      <w:r>
        <w:rPr>
          <w:noProof/>
        </w:rPr>
        <w:lastRenderedPageBreak/>
        <mc:AlternateContent>
          <mc:Choice Requires="wps">
            <w:drawing>
              <wp:anchor distT="0" distB="0" distL="114300" distR="114300" simplePos="0" relativeHeight="251671040" behindDoc="0" locked="0" layoutInCell="1" allowOverlap="1" wp14:anchorId="14234B63" wp14:editId="3FEAF7F2">
                <wp:simplePos x="0" y="0"/>
                <wp:positionH relativeFrom="column">
                  <wp:posOffset>718820</wp:posOffset>
                </wp:positionH>
                <wp:positionV relativeFrom="paragraph">
                  <wp:posOffset>955040</wp:posOffset>
                </wp:positionV>
                <wp:extent cx="5469448" cy="143124"/>
                <wp:effectExtent l="19050" t="19050" r="17145" b="28575"/>
                <wp:wrapNone/>
                <wp:docPr id="51" name="矩形 51"/>
                <wp:cNvGraphicFramePr/>
                <a:graphic xmlns:a="http://schemas.openxmlformats.org/drawingml/2006/main">
                  <a:graphicData uri="http://schemas.microsoft.com/office/word/2010/wordprocessingShape">
                    <wps:wsp>
                      <wps:cNvSpPr/>
                      <wps:spPr>
                        <a:xfrm>
                          <a:off x="0" y="0"/>
                          <a:ext cx="5469448" cy="1431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9C3D03" id="矩形 51" o:spid="_x0000_s1026" style="position:absolute;left:0;text-align:left;margin-left:56.6pt;margin-top:75.2pt;width:430.65pt;height:11.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" filled="f" strokecolor="#c7000b" strokeweight="2.25pt"/>
            </w:pict>
          </mc:Fallback>
        </mc:AlternateContent>
      </w:r>
      <w:r w:rsidRPr="00764748">
        <w:rPr>
          <w:noProof/>
        </w:rPr>
        <w:drawing>
          <wp:inline distT="0" distB="0" distL="0" distR="0" wp14:anchorId="4E086851" wp14:editId="622C92F0">
            <wp:extent cx="5541010" cy="1505697"/>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5352" cy="1512311"/>
                    </a:xfrm>
                    <a:prstGeom prst="rect">
                      <a:avLst/>
                    </a:prstGeom>
                  </pic:spPr>
                </pic:pic>
              </a:graphicData>
            </a:graphic>
          </wp:inline>
        </w:drawing>
      </w:r>
    </w:p>
    <w:p w14:paraId="2D4B4C2B" w14:textId="1BD0E6A0" w:rsidR="00764748" w:rsidRDefault="00764748" w:rsidP="00764748">
      <w:pPr>
        <w:pStyle w:val="2f2"/>
        <w:shd w:val="clear" w:color="auto" w:fill="D9D9D9" w:themeFill="background1" w:themeFillShade="D9"/>
        <w:rPr>
          <w:lang w:eastAsia="zh-CN"/>
        </w:rPr>
      </w:pPr>
      <w:r>
        <w:rPr>
          <w:lang w:eastAsia="zh-CN"/>
        </w:rPr>
        <w:t># taskset -p 10127       #</w:t>
      </w:r>
      <w:r>
        <w:rPr>
          <w:rFonts w:hint="eastAsia"/>
          <w:lang w:eastAsia="zh-CN"/>
        </w:rPr>
        <w:t>显示的如果是</w:t>
      </w:r>
      <w:r>
        <w:rPr>
          <w:lang w:eastAsia="zh-CN"/>
        </w:rPr>
        <w:t>7</w:t>
      </w:r>
      <w:r>
        <w:rPr>
          <w:rFonts w:hint="eastAsia"/>
          <w:lang w:eastAsia="zh-CN"/>
        </w:rPr>
        <w:t>（</w:t>
      </w:r>
      <w:r>
        <w:rPr>
          <w:lang w:eastAsia="zh-CN"/>
        </w:rPr>
        <w:t>111</w:t>
      </w:r>
      <w:r>
        <w:rPr>
          <w:rFonts w:hint="eastAsia"/>
          <w:lang w:eastAsia="zh-CN"/>
        </w:rPr>
        <w:t>），则测试限制</w:t>
      </w:r>
      <w:r>
        <w:rPr>
          <w:lang w:eastAsia="zh-CN"/>
        </w:rPr>
        <w:t>cpu</w:t>
      </w:r>
      <w:r>
        <w:rPr>
          <w:rFonts w:hint="eastAsia"/>
          <w:lang w:eastAsia="zh-CN"/>
        </w:rPr>
        <w:t>核数成功。</w:t>
      </w:r>
    </w:p>
    <w:p w14:paraId="3CB5C644" w14:textId="77777777" w:rsidR="00764748" w:rsidRDefault="00764748" w:rsidP="00764748">
      <w:pPr>
        <w:pStyle w:val="2f2"/>
        <w:shd w:val="clear" w:color="auto" w:fill="D9D9D9" w:themeFill="background1" w:themeFillShade="D9"/>
        <w:rPr>
          <w:lang w:eastAsia="zh-CN"/>
        </w:rPr>
      </w:pPr>
      <w:r>
        <w:rPr>
          <w:lang w:eastAsia="zh-CN"/>
        </w:rPr>
        <w:t>pid 10127's current affinity mask: 7</w:t>
      </w:r>
    </w:p>
    <w:p w14:paraId="248404D5" w14:textId="1F52683D" w:rsidR="00764748" w:rsidRDefault="00764748" w:rsidP="00764748">
      <w:pPr>
        <w:pStyle w:val="2f2"/>
        <w:shd w:val="clear" w:color="auto" w:fill="D9D9D9" w:themeFill="background1" w:themeFillShade="D9"/>
        <w:rPr>
          <w:lang w:eastAsia="zh-CN"/>
        </w:rPr>
      </w:pPr>
      <w:r>
        <w:rPr>
          <w:lang w:eastAsia="zh-CN"/>
        </w:rPr>
        <w:t># taskset -pc 10127</w:t>
      </w:r>
    </w:p>
    <w:p w14:paraId="4037D122" w14:textId="77BA28F5" w:rsidR="00764748" w:rsidRDefault="00764748" w:rsidP="00764748">
      <w:pPr>
        <w:pStyle w:val="2f2"/>
        <w:shd w:val="clear" w:color="auto" w:fill="D9D9D9" w:themeFill="background1" w:themeFillShade="D9"/>
        <w:rPr>
          <w:lang w:eastAsia="zh-CN"/>
        </w:rPr>
      </w:pPr>
      <w:r>
        <w:rPr>
          <w:lang w:eastAsia="zh-CN"/>
        </w:rPr>
        <w:t>pid 10127's current affinity list: 0-2</w:t>
      </w:r>
    </w:p>
    <w:p w14:paraId="630DDD46" w14:textId="77777777" w:rsidR="00764748" w:rsidRDefault="00764748" w:rsidP="00F73C6D">
      <w:pPr>
        <w:pStyle w:val="1e"/>
      </w:pPr>
    </w:p>
    <w:p w14:paraId="49DDAE13"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586BEDC3" w14:textId="77777777" w:rsidR="00F73C6D" w:rsidRDefault="00F73C6D" w:rsidP="00D837EB">
      <w:pPr>
        <w:pStyle w:val="1"/>
        <w:numPr>
          <w:ilvl w:val="0"/>
          <w:numId w:val="15"/>
        </w:numPr>
      </w:pPr>
      <w:bookmarkStart w:id="60" w:name="_Toc57042932"/>
      <w:r>
        <w:rPr>
          <w:rFonts w:hint="eastAsia"/>
        </w:rPr>
        <w:lastRenderedPageBreak/>
        <w:t>实验四</w:t>
      </w:r>
      <w:r>
        <w:t xml:space="preserve"> </w:t>
      </w:r>
      <w:r>
        <w:rPr>
          <w:rFonts w:hint="eastAsia"/>
        </w:rPr>
        <w:t>中断和异常管理</w:t>
      </w:r>
      <w:bookmarkEnd w:id="60"/>
    </w:p>
    <w:p w14:paraId="3F8D2A08" w14:textId="77777777" w:rsidR="00F73C6D" w:rsidRDefault="00F73C6D" w:rsidP="00D837EB">
      <w:pPr>
        <w:pStyle w:val="2"/>
        <w:numPr>
          <w:ilvl w:val="1"/>
          <w:numId w:val="15"/>
        </w:numPr>
        <w:rPr>
          <w:lang w:bidi="hi-IN"/>
        </w:rPr>
      </w:pPr>
      <w:bookmarkStart w:id="61" w:name="_Toc57042933"/>
      <w:r>
        <w:rPr>
          <w:rFonts w:hint="eastAsia"/>
          <w:lang w:bidi="hi-IN"/>
        </w:rPr>
        <w:t>实验介绍</w:t>
      </w:r>
      <w:bookmarkEnd w:id="61"/>
    </w:p>
    <w:p w14:paraId="259246BB" w14:textId="77777777" w:rsidR="00F73C6D" w:rsidRDefault="00F73C6D" w:rsidP="00F73C6D">
      <w:pPr>
        <w:pStyle w:val="1e"/>
        <w:ind w:firstLineChars="200" w:firstLine="420"/>
        <w:rPr>
          <w:lang w:bidi="hi-IN"/>
        </w:rPr>
      </w:pPr>
      <w:r>
        <w:rPr>
          <w:rFonts w:hint="eastAsia"/>
          <w:lang w:bidi="hi-IN"/>
        </w:rPr>
        <w:t>本实验通过在使用软中断延迟机制</w:t>
      </w:r>
      <w:r>
        <w:rPr>
          <w:lang w:eastAsia="x-none"/>
        </w:rPr>
        <w:t>tasklet</w:t>
      </w:r>
      <w:r>
        <w:rPr>
          <w:rFonts w:hint="eastAsia"/>
          <w:lang w:val="x-none" w:eastAsia="x-none"/>
        </w:rPr>
        <w:t>实现打印</w:t>
      </w:r>
      <w:r>
        <w:rPr>
          <w:lang w:eastAsia="x-none"/>
        </w:rPr>
        <w:t>helloworld</w:t>
      </w:r>
      <w:r>
        <w:rPr>
          <w:rFonts w:hint="eastAsia"/>
          <w:lang w:bidi="hi-IN"/>
        </w:rPr>
        <w:t>，</w:t>
      </w:r>
      <w:r>
        <w:rPr>
          <w:rFonts w:hint="eastAsia"/>
        </w:rPr>
        <w:t>用工作队列实现周期打印</w:t>
      </w:r>
      <w:r>
        <w:t>helloworld</w:t>
      </w:r>
      <w:r>
        <w:rPr>
          <w:rFonts w:hint="eastAsia"/>
          <w:lang w:bidi="hi-IN"/>
        </w:rPr>
        <w:t>以及</w:t>
      </w:r>
      <w:r>
        <w:rPr>
          <w:rFonts w:hint="eastAsia"/>
        </w:rPr>
        <w:t>在用户态下捕获终端按键信号</w:t>
      </w:r>
      <w:r>
        <w:rPr>
          <w:rFonts w:hint="eastAsia"/>
          <w:lang w:bidi="hi-IN"/>
        </w:rPr>
        <w:t>等任务操作，让学生们了解并掌握操作系统中的中断和异常管理机制。</w:t>
      </w:r>
    </w:p>
    <w:p w14:paraId="77B034E5" w14:textId="77777777" w:rsidR="00F73C6D" w:rsidRDefault="00F73C6D" w:rsidP="00D837EB">
      <w:pPr>
        <w:pStyle w:val="3"/>
        <w:numPr>
          <w:ilvl w:val="2"/>
          <w:numId w:val="15"/>
        </w:numPr>
        <w:rPr>
          <w:lang w:bidi="hi-IN"/>
        </w:rPr>
      </w:pPr>
      <w:bookmarkStart w:id="62" w:name="_Toc57042934"/>
      <w:r>
        <w:rPr>
          <w:rFonts w:hint="eastAsia"/>
          <w:lang w:bidi="hi-IN"/>
        </w:rPr>
        <w:t>相关概念</w:t>
      </w:r>
      <w:bookmarkEnd w:id="62"/>
    </w:p>
    <w:p w14:paraId="3DEA218A" w14:textId="77777777" w:rsidR="00F73C6D" w:rsidRDefault="00F73C6D" w:rsidP="00F73C6D">
      <w:pPr>
        <w:pStyle w:val="1e"/>
        <w:rPr>
          <w:lang w:bidi="hi-IN"/>
        </w:rPr>
      </w:pPr>
      <w:r>
        <w:rPr>
          <w:lang w:bidi="hi-IN"/>
        </w:rPr>
        <w:t>1</w:t>
      </w:r>
      <w:r>
        <w:rPr>
          <w:rFonts w:hint="eastAsia"/>
          <w:lang w:bidi="hi-IN"/>
        </w:rPr>
        <w:t>、中断</w:t>
      </w:r>
    </w:p>
    <w:p w14:paraId="5A1577C8" w14:textId="77777777" w:rsidR="00F73C6D" w:rsidRDefault="00F73C6D" w:rsidP="00F73C6D">
      <w:pPr>
        <w:pStyle w:val="1e"/>
        <w:ind w:firstLineChars="200" w:firstLine="420"/>
        <w:rPr>
          <w:lang w:bidi="hi-IN"/>
        </w:rPr>
      </w:pPr>
      <w:r>
        <w:rPr>
          <w:rFonts w:hint="eastAsia"/>
          <w:lang w:bidi="hi-IN"/>
        </w:rPr>
        <w:t>在计算机科学中，中断（</w:t>
      </w:r>
      <w:r>
        <w:rPr>
          <w:lang w:bidi="hi-IN"/>
        </w:rPr>
        <w:t>Interrupt</w:t>
      </w:r>
      <w:r>
        <w:rPr>
          <w:rFonts w:hint="eastAsia"/>
          <w:lang w:bidi="hi-IN"/>
        </w:rPr>
        <w:t>）是指处理器接收到来自硬件或软件的信号，提示发生了某个事件，应该被注意，这种情况就称为中断。中断通常分为同步中断（</w:t>
      </w:r>
      <w:r>
        <w:rPr>
          <w:lang w:bidi="hi-IN"/>
        </w:rPr>
        <w:t>synchronous</w:t>
      </w:r>
      <w:r>
        <w:rPr>
          <w:rFonts w:hint="eastAsia"/>
          <w:lang w:bidi="hi-IN"/>
        </w:rPr>
        <w:t>）和异步中断（</w:t>
      </w:r>
      <w:r>
        <w:rPr>
          <w:lang w:bidi="hi-IN"/>
        </w:rPr>
        <w:t>asynchronous</w:t>
      </w:r>
      <w:r>
        <w:rPr>
          <w:rFonts w:hint="eastAsia"/>
          <w:lang w:bidi="hi-IN"/>
        </w:rPr>
        <w:t>）。</w:t>
      </w:r>
    </w:p>
    <w:p w14:paraId="04A12CE5" w14:textId="77777777" w:rsidR="00F73C6D" w:rsidRDefault="00F73C6D" w:rsidP="00F73C6D">
      <w:pPr>
        <w:pStyle w:val="1e"/>
        <w:rPr>
          <w:lang w:bidi="hi-IN"/>
        </w:rPr>
      </w:pPr>
      <w:r>
        <w:rPr>
          <w:rFonts w:hint="eastAsia"/>
          <w:lang w:bidi="hi-IN"/>
        </w:rPr>
        <w:t>同步中断：是当指令执行时，由</w:t>
      </w:r>
      <w:r>
        <w:rPr>
          <w:lang w:bidi="hi-IN"/>
        </w:rPr>
        <w:t>CPU</w:t>
      </w:r>
      <w:r>
        <w:rPr>
          <w:rFonts w:hint="eastAsia"/>
          <w:lang w:bidi="hi-IN"/>
        </w:rPr>
        <w:t>控制单元产生的，只有在一条指令终止执行后</w:t>
      </w:r>
      <w:r>
        <w:rPr>
          <w:lang w:bidi="hi-IN"/>
        </w:rPr>
        <w:t>CPU</w:t>
      </w:r>
      <w:r>
        <w:rPr>
          <w:rFonts w:hint="eastAsia"/>
          <w:lang w:bidi="hi-IN"/>
        </w:rPr>
        <w:t>才会发生中断。</w:t>
      </w:r>
    </w:p>
    <w:p w14:paraId="3643FC9F" w14:textId="77777777" w:rsidR="00F73C6D" w:rsidRDefault="00F73C6D" w:rsidP="00F73C6D">
      <w:pPr>
        <w:pStyle w:val="1e"/>
        <w:rPr>
          <w:lang w:bidi="hi-IN"/>
        </w:rPr>
      </w:pPr>
      <w:r>
        <w:rPr>
          <w:rFonts w:hint="eastAsia"/>
          <w:lang w:bidi="hi-IN"/>
        </w:rPr>
        <w:t>异步中断：是由其他硬件设备依照</w:t>
      </w:r>
      <w:r>
        <w:rPr>
          <w:lang w:bidi="hi-IN"/>
        </w:rPr>
        <w:t>CPU</w:t>
      </w:r>
      <w:r>
        <w:rPr>
          <w:rFonts w:hint="eastAsia"/>
          <w:lang w:bidi="hi-IN"/>
        </w:rPr>
        <w:t>时钟信号随机产生的。</w:t>
      </w:r>
    </w:p>
    <w:p w14:paraId="693F38C6" w14:textId="77777777" w:rsidR="00F73C6D" w:rsidRDefault="00F73C6D" w:rsidP="00F73C6D">
      <w:pPr>
        <w:pStyle w:val="1e"/>
        <w:rPr>
          <w:lang w:bidi="hi-IN"/>
        </w:rPr>
      </w:pPr>
      <w:r>
        <w:rPr>
          <w:lang w:bidi="hi-IN"/>
        </w:rPr>
        <w:t xml:space="preserve">    Intel</w:t>
      </w:r>
      <w:r>
        <w:rPr>
          <w:rFonts w:hint="eastAsia"/>
          <w:lang w:bidi="hi-IN"/>
        </w:rPr>
        <w:t>微处理器手册中，把同步和异步中断分别称为异常（</w:t>
      </w:r>
      <w:r>
        <w:rPr>
          <w:lang w:bidi="hi-IN"/>
        </w:rPr>
        <w:t>exception</w:t>
      </w:r>
      <w:r>
        <w:rPr>
          <w:rFonts w:hint="eastAsia"/>
          <w:lang w:bidi="hi-IN"/>
        </w:rPr>
        <w:t>）和中断（</w:t>
      </w:r>
      <w:r>
        <w:rPr>
          <w:lang w:bidi="hi-IN"/>
        </w:rPr>
        <w:t>interrupt</w:t>
      </w:r>
      <w:r>
        <w:rPr>
          <w:rFonts w:hint="eastAsia"/>
          <w:lang w:bidi="hi-IN"/>
        </w:rPr>
        <w:t>）。</w:t>
      </w:r>
    </w:p>
    <w:p w14:paraId="3971FC0A" w14:textId="77777777" w:rsidR="00F73C6D" w:rsidRDefault="00F73C6D" w:rsidP="00F73C6D">
      <w:pPr>
        <w:pStyle w:val="1e"/>
        <w:rPr>
          <w:lang w:bidi="hi-IN"/>
        </w:rPr>
      </w:pPr>
      <w:r>
        <w:rPr>
          <w:lang w:bidi="hi-IN"/>
        </w:rPr>
        <w:t xml:space="preserve">    </w:t>
      </w:r>
      <w:r>
        <w:rPr>
          <w:rFonts w:hint="eastAsia"/>
          <w:lang w:bidi="hi-IN"/>
        </w:rPr>
        <w:t>中断是由间隔定时器和</w:t>
      </w:r>
      <w:r>
        <w:rPr>
          <w:lang w:bidi="hi-IN"/>
        </w:rPr>
        <w:t>I/O</w:t>
      </w:r>
      <w:r>
        <w:rPr>
          <w:rFonts w:hint="eastAsia"/>
          <w:lang w:bidi="hi-IN"/>
        </w:rPr>
        <w:t>设备产生的，而异常是由程序的错误产生的，或是由内核必须处理的异常条件产生的。</w:t>
      </w:r>
    </w:p>
    <w:p w14:paraId="64DEEBFD" w14:textId="77777777" w:rsidR="00F73C6D" w:rsidRDefault="00F73C6D" w:rsidP="00F73C6D">
      <w:pPr>
        <w:pStyle w:val="1e"/>
        <w:rPr>
          <w:lang w:bidi="hi-IN"/>
        </w:rPr>
      </w:pPr>
      <w:r>
        <w:rPr>
          <w:lang w:bidi="hi-IN"/>
        </w:rPr>
        <w:t>2</w:t>
      </w:r>
      <w:r>
        <w:rPr>
          <w:rFonts w:hint="eastAsia"/>
          <w:lang w:bidi="hi-IN"/>
        </w:rPr>
        <w:t>、中断的作用</w:t>
      </w:r>
    </w:p>
    <w:p w14:paraId="57103960" w14:textId="77777777" w:rsidR="00F73C6D" w:rsidRDefault="00F73C6D" w:rsidP="00F73C6D">
      <w:pPr>
        <w:pStyle w:val="1e"/>
        <w:ind w:firstLineChars="200" w:firstLine="420"/>
        <w:rPr>
          <w:lang w:bidi="hi-IN"/>
        </w:rPr>
      </w:pPr>
      <w:r>
        <w:rPr>
          <w:rFonts w:hint="eastAsia"/>
          <w:lang w:bidi="hi-IN"/>
        </w:rPr>
        <w:t>每个中断或者异常都对应着它的中断或者异常处理程序，中断或异常处理程序不是一个进程，而是一个内核控制路径，代表中断发生时正在运行的进程执行。中断处理是内核执行的最敏感的任务之一，必须满足以下约束：</w:t>
      </w:r>
    </w:p>
    <w:p w14:paraId="24760A5E" w14:textId="77777777" w:rsidR="00F73C6D" w:rsidRDefault="00F73C6D" w:rsidP="00F73C6D">
      <w:pPr>
        <w:pStyle w:val="1e"/>
        <w:rPr>
          <w:lang w:bidi="hi-IN"/>
        </w:rPr>
      </w:pPr>
      <w:r>
        <w:rPr>
          <w:lang w:bidi="hi-IN"/>
        </w:rPr>
        <w:t>1)</w:t>
      </w:r>
      <w:r>
        <w:rPr>
          <w:lang w:bidi="hi-IN"/>
        </w:rPr>
        <w:tab/>
      </w:r>
      <w:r>
        <w:rPr>
          <w:rFonts w:hint="eastAsia"/>
          <w:lang w:bidi="hi-IN"/>
        </w:rPr>
        <w:t>内核相应中断后的操作分两部分：关键的紧急的部分，内核立即执行；其余的推迟随后执行。</w:t>
      </w:r>
    </w:p>
    <w:p w14:paraId="5F78809A" w14:textId="77777777" w:rsidR="00F73C6D" w:rsidRDefault="00F73C6D" w:rsidP="00F73C6D">
      <w:pPr>
        <w:pStyle w:val="1e"/>
        <w:rPr>
          <w:lang w:bidi="hi-IN"/>
        </w:rPr>
      </w:pPr>
      <w:r>
        <w:rPr>
          <w:lang w:bidi="hi-IN"/>
        </w:rPr>
        <w:t>2)</w:t>
      </w:r>
      <w:r>
        <w:rPr>
          <w:lang w:bidi="hi-IN"/>
        </w:rPr>
        <w:tab/>
      </w:r>
      <w:r>
        <w:rPr>
          <w:rFonts w:hint="eastAsia"/>
          <w:lang w:bidi="hi-IN"/>
        </w:rPr>
        <w:t>中断程序必须使内核控制路径能以嵌套的方式执行，当最后一个内核控制路径终止时，内核必须能恢复被中断进程的执行，或者如果中断信号已经导致了重新调度，内核能切换到另外的进程。</w:t>
      </w:r>
    </w:p>
    <w:p w14:paraId="2CEA8696" w14:textId="77777777" w:rsidR="00F73C6D" w:rsidRDefault="00F73C6D" w:rsidP="00F73C6D">
      <w:pPr>
        <w:pStyle w:val="1e"/>
        <w:rPr>
          <w:lang w:bidi="hi-IN"/>
        </w:rPr>
      </w:pPr>
      <w:r>
        <w:rPr>
          <w:lang w:bidi="hi-IN"/>
        </w:rPr>
        <w:lastRenderedPageBreak/>
        <w:t>3)</w:t>
      </w:r>
      <w:r>
        <w:rPr>
          <w:lang w:bidi="hi-IN"/>
        </w:rPr>
        <w:tab/>
      </w:r>
      <w:r>
        <w:rPr>
          <w:rFonts w:hint="eastAsia"/>
          <w:lang w:bidi="hi-IN"/>
        </w:rPr>
        <w:t>尽管中断可以嵌套，但在临界区中，中断必须禁止。但内核必须尽可能限制这样的临界区，大部分时间应该以开中断的方式运行。</w:t>
      </w:r>
    </w:p>
    <w:p w14:paraId="3C39FEE3" w14:textId="77777777" w:rsidR="00F73C6D" w:rsidRDefault="00F73C6D" w:rsidP="00F73C6D">
      <w:pPr>
        <w:pStyle w:val="1e"/>
        <w:rPr>
          <w:lang w:bidi="hi-IN"/>
        </w:rPr>
      </w:pPr>
      <w:r>
        <w:rPr>
          <w:lang w:bidi="hi-IN"/>
        </w:rPr>
        <w:t>3</w:t>
      </w:r>
      <w:r>
        <w:rPr>
          <w:rFonts w:hint="eastAsia"/>
          <w:lang w:bidi="hi-IN"/>
        </w:rPr>
        <w:t>、中断请求（</w:t>
      </w:r>
      <w:r>
        <w:rPr>
          <w:lang w:bidi="hi-IN"/>
        </w:rPr>
        <w:t>Interrupt Request</w:t>
      </w:r>
      <w:r>
        <w:rPr>
          <w:rFonts w:hint="eastAsia"/>
          <w:lang w:bidi="hi-IN"/>
        </w:rPr>
        <w:t>，</w:t>
      </w:r>
      <w:r>
        <w:rPr>
          <w:lang w:bidi="hi-IN"/>
        </w:rPr>
        <w:t>IRQ</w:t>
      </w:r>
      <w:r>
        <w:rPr>
          <w:rFonts w:hint="eastAsia"/>
          <w:lang w:bidi="hi-IN"/>
        </w:rPr>
        <w:t>）</w:t>
      </w:r>
    </w:p>
    <w:p w14:paraId="17F40E81" w14:textId="77777777" w:rsidR="00F73C6D" w:rsidRDefault="00F73C6D" w:rsidP="00F73C6D">
      <w:pPr>
        <w:pStyle w:val="1e"/>
        <w:rPr>
          <w:lang w:bidi="hi-IN"/>
        </w:rPr>
      </w:pPr>
      <w:r>
        <w:rPr>
          <w:lang w:bidi="hi-IN"/>
        </w:rPr>
        <w:t xml:space="preserve">    IRQ</w:t>
      </w:r>
      <w:r>
        <w:rPr>
          <w:rFonts w:hint="eastAsia"/>
          <w:lang w:bidi="hi-IN"/>
        </w:rPr>
        <w:t>（</w:t>
      </w:r>
      <w:r>
        <w:rPr>
          <w:lang w:bidi="hi-IN"/>
        </w:rPr>
        <w:t>Interrupt Request</w:t>
      </w:r>
      <w:r>
        <w:rPr>
          <w:rFonts w:hint="eastAsia"/>
          <w:lang w:bidi="hi-IN"/>
        </w:rPr>
        <w:t>）的作用就是在我们所用的电脑中，执行硬件中断请求的动作，用来停止其相关硬件的工作状态。比如我们要打印一份文件，在打印结束时就需要由系统对打印机提出相应的中断请求，来以此结束这个打印的操作。</w:t>
      </w:r>
      <w:r>
        <w:rPr>
          <w:lang w:bidi="hi-IN"/>
        </w:rPr>
        <w:t>IRQ</w:t>
      </w:r>
      <w:r>
        <w:rPr>
          <w:rFonts w:hint="eastAsia"/>
          <w:lang w:bidi="hi-IN"/>
        </w:rPr>
        <w:t>具有以下特点：</w:t>
      </w:r>
    </w:p>
    <w:p w14:paraId="08DD1BA5" w14:textId="77777777" w:rsidR="00F73C6D" w:rsidRDefault="00F73C6D" w:rsidP="00F73C6D">
      <w:pPr>
        <w:pStyle w:val="1e"/>
        <w:rPr>
          <w:lang w:bidi="hi-IN"/>
        </w:rPr>
      </w:pPr>
      <w:r>
        <w:rPr>
          <w:lang w:bidi="hi-IN"/>
        </w:rPr>
        <w:t>1)</w:t>
      </w:r>
      <w:r>
        <w:rPr>
          <w:lang w:bidi="hi-IN"/>
        </w:rPr>
        <w:tab/>
      </w:r>
      <w:r>
        <w:rPr>
          <w:rFonts w:hint="eastAsia"/>
          <w:lang w:bidi="hi-IN"/>
        </w:rPr>
        <w:t>硬件设备控制器通过</w:t>
      </w:r>
      <w:r>
        <w:rPr>
          <w:lang w:bidi="hi-IN"/>
        </w:rPr>
        <w:t>IRQ</w:t>
      </w:r>
      <w:r>
        <w:rPr>
          <w:rFonts w:hint="eastAsia"/>
          <w:lang w:bidi="hi-IN"/>
        </w:rPr>
        <w:t>线向</w:t>
      </w:r>
      <w:r>
        <w:rPr>
          <w:lang w:bidi="hi-IN"/>
        </w:rPr>
        <w:t>CPU</w:t>
      </w:r>
      <w:r>
        <w:rPr>
          <w:rFonts w:hint="eastAsia"/>
          <w:lang w:bidi="hi-IN"/>
        </w:rPr>
        <w:t>发出中断，可以通过禁用某条</w:t>
      </w:r>
      <w:r>
        <w:rPr>
          <w:lang w:bidi="hi-IN"/>
        </w:rPr>
        <w:t>IRQ</w:t>
      </w:r>
      <w:r>
        <w:rPr>
          <w:rFonts w:hint="eastAsia"/>
          <w:lang w:bidi="hi-IN"/>
        </w:rPr>
        <w:t>线来屏蔽中断。</w:t>
      </w:r>
    </w:p>
    <w:p w14:paraId="257A45EF" w14:textId="77777777" w:rsidR="00F73C6D" w:rsidRDefault="00F73C6D" w:rsidP="00F73C6D">
      <w:pPr>
        <w:pStyle w:val="1e"/>
        <w:rPr>
          <w:lang w:bidi="hi-IN"/>
        </w:rPr>
      </w:pPr>
      <w:r>
        <w:rPr>
          <w:lang w:bidi="hi-IN"/>
        </w:rPr>
        <w:t>2)</w:t>
      </w:r>
      <w:r>
        <w:rPr>
          <w:lang w:bidi="hi-IN"/>
        </w:rPr>
        <w:tab/>
      </w:r>
      <w:r>
        <w:rPr>
          <w:rFonts w:hint="eastAsia"/>
          <w:lang w:bidi="hi-IN"/>
        </w:rPr>
        <w:t>被禁止的中断不会丢失，激活</w:t>
      </w:r>
      <w:r>
        <w:rPr>
          <w:lang w:bidi="hi-IN"/>
        </w:rPr>
        <w:t>IRQ</w:t>
      </w:r>
      <w:r>
        <w:rPr>
          <w:rFonts w:hint="eastAsia"/>
          <w:lang w:bidi="hi-IN"/>
        </w:rPr>
        <w:t>后，中断还会被发到</w:t>
      </w:r>
      <w:r>
        <w:rPr>
          <w:lang w:bidi="hi-IN"/>
        </w:rPr>
        <w:t>CPU</w:t>
      </w:r>
    </w:p>
    <w:p w14:paraId="5ED9B61E" w14:textId="77777777" w:rsidR="00F73C6D" w:rsidRDefault="00F73C6D" w:rsidP="00F73C6D">
      <w:pPr>
        <w:pStyle w:val="1e"/>
        <w:rPr>
          <w:lang w:bidi="hi-IN"/>
        </w:rPr>
      </w:pPr>
      <w:r>
        <w:rPr>
          <w:lang w:bidi="hi-IN"/>
        </w:rPr>
        <w:t>3)</w:t>
      </w:r>
      <w:r>
        <w:rPr>
          <w:lang w:bidi="hi-IN"/>
        </w:rPr>
        <w:tab/>
      </w:r>
      <w:r>
        <w:rPr>
          <w:rFonts w:hint="eastAsia"/>
          <w:lang w:bidi="hi-IN"/>
        </w:rPr>
        <w:t>激活</w:t>
      </w:r>
      <w:r>
        <w:rPr>
          <w:lang w:bidi="hi-IN"/>
        </w:rPr>
        <w:t>/</w:t>
      </w:r>
      <w:r>
        <w:rPr>
          <w:rFonts w:hint="eastAsia"/>
          <w:lang w:bidi="hi-IN"/>
        </w:rPr>
        <w:t>禁止</w:t>
      </w:r>
      <w:r>
        <w:rPr>
          <w:lang w:bidi="hi-IN"/>
        </w:rPr>
        <w:t>IRQ</w:t>
      </w:r>
      <w:r>
        <w:rPr>
          <w:rFonts w:hint="eastAsia"/>
          <w:lang w:bidi="hi-IN"/>
        </w:rPr>
        <w:t>线</w:t>
      </w:r>
      <w:r>
        <w:rPr>
          <w:lang w:bidi="hi-IN"/>
        </w:rPr>
        <w:t xml:space="preserve"> </w:t>
      </w:r>
      <w:r>
        <w:rPr>
          <w:rFonts w:hint="eastAsia"/>
          <w:lang w:bidi="hi-IN"/>
        </w:rPr>
        <w:t>！</w:t>
      </w:r>
      <w:r>
        <w:rPr>
          <w:lang w:bidi="hi-IN"/>
        </w:rPr>
        <w:t xml:space="preserve">= </w:t>
      </w:r>
      <w:r>
        <w:rPr>
          <w:rFonts w:hint="eastAsia"/>
          <w:lang w:bidi="hi-IN"/>
        </w:rPr>
        <w:t>可屏蔽中断的全局屏蔽</w:t>
      </w:r>
      <w:r>
        <w:rPr>
          <w:lang w:bidi="hi-IN"/>
        </w:rPr>
        <w:t>/</w:t>
      </w:r>
      <w:r>
        <w:rPr>
          <w:rFonts w:hint="eastAsia"/>
          <w:lang w:bidi="hi-IN"/>
        </w:rPr>
        <w:t>非屏蔽</w:t>
      </w:r>
    </w:p>
    <w:p w14:paraId="612C8400" w14:textId="77777777" w:rsidR="00F73C6D" w:rsidRDefault="00F73C6D" w:rsidP="00F73C6D">
      <w:pPr>
        <w:pStyle w:val="1e"/>
      </w:pPr>
      <w:r>
        <w:t>4</w:t>
      </w:r>
      <w:r>
        <w:rPr>
          <w:rFonts w:hint="eastAsia"/>
        </w:rPr>
        <w:t>、中断的上半部和下半部</w:t>
      </w:r>
    </w:p>
    <w:p w14:paraId="03D0CB72" w14:textId="77777777" w:rsidR="00F73C6D" w:rsidRDefault="00F73C6D" w:rsidP="00F73C6D">
      <w:pPr>
        <w:pStyle w:val="1e"/>
      </w:pPr>
      <w:r>
        <w:t xml:space="preserve">    </w:t>
      </w:r>
      <w:r>
        <w:rPr>
          <w:rFonts w:hint="eastAsia"/>
        </w:rPr>
        <w:t>中断服务程序一般都是在中断请求关闭的条件下执行的，以避免嵌套而使中断控制复杂化。但是，中断是一个随机事件，它随时会到来，如果关中断的时间太长，</w:t>
      </w:r>
      <w:r>
        <w:t>CPU</w:t>
      </w:r>
      <w:r>
        <w:rPr>
          <w:rFonts w:hint="eastAsia"/>
        </w:rPr>
        <w:t>就不能及时响应其他的中断请求，从而造成中断的丢失。因此，</w:t>
      </w:r>
      <w:r>
        <w:t>Linux</w:t>
      </w:r>
      <w:r>
        <w:rPr>
          <w:rFonts w:hint="eastAsia"/>
        </w:rPr>
        <w:t>内核的目标就是尽可能快的处理完中断请求，尽其所能把更多的处理向后推迟。例如，假设一个数据块已经达到了网线，当中断控制器接受到这个中断请求信号时，</w:t>
      </w:r>
      <w:r>
        <w:t>Linux</w:t>
      </w:r>
      <w:r>
        <w:rPr>
          <w:rFonts w:hint="eastAsia"/>
        </w:rPr>
        <w:t>内核只是简单地标志数据到来了，然后让处理器恢复到它以前运行的状态，其余的处理稍后再进行（如把数据移入一个缓冲区，接受数据的进程就可以在缓冲区找到数据）。因此，内核把中断处理分为两部分：上半部（</w:t>
      </w:r>
      <w:r>
        <w:t>tophalf</w:t>
      </w:r>
      <w:r>
        <w:rPr>
          <w:rFonts w:hint="eastAsia"/>
        </w:rPr>
        <w:t>）和下半部（</w:t>
      </w:r>
      <w:r>
        <w:t>bottomhalf</w:t>
      </w:r>
      <w:r>
        <w:rPr>
          <w:rFonts w:hint="eastAsia"/>
        </w:rPr>
        <w:t>），上半部（就是中断服务程序）内核立即执行，而下半部（就是一些内核函数）留着稍后处理，</w:t>
      </w:r>
    </w:p>
    <w:p w14:paraId="7C1986EA" w14:textId="77777777" w:rsidR="00F73C6D" w:rsidRDefault="00F73C6D" w:rsidP="00F73C6D">
      <w:pPr>
        <w:pStyle w:val="1e"/>
        <w:ind w:firstLineChars="200" w:firstLine="420"/>
      </w:pPr>
      <w:r>
        <w:rPr>
          <w:rFonts w:hint="eastAsia"/>
        </w:rPr>
        <w:t>首先，一个快速的</w:t>
      </w:r>
      <w:r>
        <w:t>“</w:t>
      </w:r>
      <w:r>
        <w:rPr>
          <w:rFonts w:hint="eastAsia"/>
        </w:rPr>
        <w:t>上半部</w:t>
      </w:r>
      <w:r>
        <w:t>”</w:t>
      </w:r>
      <w:r>
        <w:rPr>
          <w:rFonts w:hint="eastAsia"/>
        </w:rPr>
        <w:t>来处理硬件发出的请求，它必须在一个新的中断产生之前终止。通常，除了在设备和一些内存缓冲区（如果你的设备用到了</w:t>
      </w:r>
      <w:r>
        <w:t>DMA</w:t>
      </w:r>
      <w:r>
        <w:rPr>
          <w:rFonts w:hint="eastAsia"/>
        </w:rPr>
        <w:t>，就不止这些）之间移动或传送数据，确定硬件是否处于健全的状态之外，这一部分做的工作很少。</w:t>
      </w:r>
    </w:p>
    <w:p w14:paraId="7A59A92E" w14:textId="77777777" w:rsidR="00F73C6D" w:rsidRDefault="00F73C6D" w:rsidP="00F73C6D">
      <w:pPr>
        <w:pStyle w:val="1e"/>
        <w:ind w:firstLineChars="200" w:firstLine="420"/>
      </w:pPr>
      <w:r>
        <w:rPr>
          <w:rFonts w:hint="eastAsia"/>
        </w:rPr>
        <w:t>下半部运行时是允许中断请求的，而上半部运行时是关中断的，这是二者之间的主要区别。但是，内核到底什时候执行下半部，以何种方式组织下半部？这就是我们要讨论的下半部实现机制，这种机制在内核的演变过程中不断得到改进，在以前的内核中，这个机制叫做</w:t>
      </w:r>
      <w:r>
        <w:t>bottomhalf</w:t>
      </w:r>
      <w:r>
        <w:rPr>
          <w:rFonts w:hint="eastAsia"/>
        </w:rPr>
        <w:t>（简称</w:t>
      </w:r>
      <w:r>
        <w:t>bh</w:t>
      </w:r>
      <w:r>
        <w:rPr>
          <w:rFonts w:hint="eastAsia"/>
        </w:rPr>
        <w:t>），在</w:t>
      </w:r>
      <w:r>
        <w:t>2.4</w:t>
      </w:r>
      <w:r>
        <w:rPr>
          <w:rFonts w:hint="eastAsia"/>
        </w:rPr>
        <w:t>以后的版本中有了新的发展和改进，改进的目标使下半部可以在多处理机上并行执行，并有助于驱动程序的开发者进行驱动程序的开发。</w:t>
      </w:r>
    </w:p>
    <w:p w14:paraId="5CBC3262" w14:textId="77777777" w:rsidR="00F73C6D" w:rsidRDefault="00F73C6D" w:rsidP="00D837EB">
      <w:pPr>
        <w:pStyle w:val="3"/>
        <w:numPr>
          <w:ilvl w:val="2"/>
          <w:numId w:val="15"/>
        </w:numPr>
      </w:pPr>
      <w:bookmarkStart w:id="63" w:name="_Toc57042935"/>
      <w:r>
        <w:rPr>
          <w:rFonts w:hint="eastAsia"/>
        </w:rPr>
        <w:t>任务描述</w:t>
      </w:r>
      <w:bookmarkEnd w:id="63"/>
    </w:p>
    <w:p w14:paraId="3AE5D05D" w14:textId="77777777" w:rsidR="00F73C6D" w:rsidRDefault="00F73C6D" w:rsidP="00D837EB">
      <w:pPr>
        <w:pStyle w:val="4a"/>
        <w:numPr>
          <w:ilvl w:val="0"/>
          <w:numId w:val="18"/>
        </w:numPr>
        <w:ind w:left="1446"/>
        <w:rPr>
          <w:lang w:val="zh-CN"/>
        </w:rPr>
      </w:pPr>
      <w:r>
        <w:rPr>
          <w:rFonts w:hint="eastAsia"/>
        </w:rPr>
        <w:t>编写内核模块，使用</w:t>
      </w:r>
      <w:r>
        <w:t>tasklet</w:t>
      </w:r>
      <w:r>
        <w:rPr>
          <w:rFonts w:hint="eastAsia"/>
        </w:rPr>
        <w:t>实现打印</w:t>
      </w:r>
      <w:r>
        <w:t>helloworld</w:t>
      </w:r>
      <w:r>
        <w:rPr>
          <w:rFonts w:hint="eastAsia"/>
        </w:rPr>
        <w:t>。</w:t>
      </w:r>
    </w:p>
    <w:p w14:paraId="1D7755CE" w14:textId="77777777" w:rsidR="00F73C6D" w:rsidRDefault="00F73C6D" w:rsidP="00D837EB">
      <w:pPr>
        <w:pStyle w:val="4a"/>
        <w:numPr>
          <w:ilvl w:val="0"/>
          <w:numId w:val="18"/>
        </w:numPr>
        <w:ind w:left="1446"/>
        <w:rPr>
          <w:lang w:val="zh-CN"/>
        </w:rPr>
      </w:pPr>
      <w:r>
        <w:rPr>
          <w:rFonts w:hint="eastAsia"/>
          <w:lang w:val="zh-CN"/>
        </w:rPr>
        <w:t>编写一个内核模块程序，用工作队列实现周期打印</w:t>
      </w:r>
      <w:r>
        <w:rPr>
          <w:lang w:val="zh-CN"/>
        </w:rPr>
        <w:t>helloworld</w:t>
      </w:r>
      <w:r>
        <w:rPr>
          <w:rFonts w:hint="eastAsia"/>
          <w:lang w:val="zh-CN"/>
        </w:rPr>
        <w:t>。</w:t>
      </w:r>
    </w:p>
    <w:p w14:paraId="06238765" w14:textId="77777777" w:rsidR="00F73C6D" w:rsidRDefault="00F73C6D" w:rsidP="00D837EB">
      <w:pPr>
        <w:pStyle w:val="4a"/>
        <w:numPr>
          <w:ilvl w:val="0"/>
          <w:numId w:val="18"/>
        </w:numPr>
        <w:ind w:left="1446"/>
        <w:rPr>
          <w:lang w:val="zh-CN"/>
        </w:rPr>
      </w:pPr>
      <w:r>
        <w:rPr>
          <w:rFonts w:hint="eastAsia"/>
          <w:lang w:val="zh-CN"/>
        </w:rPr>
        <w:t>在用户态编写一个信号捕获程序，捕获终端按键信号（包括</w:t>
      </w:r>
      <w:r>
        <w:rPr>
          <w:lang w:val="zh-CN"/>
        </w:rPr>
        <w:t>ctrl+c</w:t>
      </w:r>
      <w:r>
        <w:rPr>
          <w:rFonts w:hint="eastAsia"/>
          <w:lang w:val="zh-CN"/>
        </w:rPr>
        <w:t>、</w:t>
      </w:r>
      <w:r>
        <w:rPr>
          <w:lang w:val="zh-CN"/>
        </w:rPr>
        <w:t>ctrl+z</w:t>
      </w:r>
      <w:r>
        <w:rPr>
          <w:rFonts w:hint="eastAsia"/>
          <w:lang w:val="zh-CN"/>
        </w:rPr>
        <w:t>、</w:t>
      </w:r>
      <w:r>
        <w:rPr>
          <w:lang w:val="zh-CN"/>
        </w:rPr>
        <w:t>ctrl+\</w:t>
      </w:r>
      <w:r>
        <w:rPr>
          <w:rFonts w:hint="eastAsia"/>
          <w:lang w:val="zh-CN"/>
        </w:rPr>
        <w:t>）。</w:t>
      </w:r>
    </w:p>
    <w:p w14:paraId="1C0DF314" w14:textId="77777777" w:rsidR="00F73C6D" w:rsidRDefault="00F73C6D" w:rsidP="00D837EB">
      <w:pPr>
        <w:pStyle w:val="2"/>
        <w:numPr>
          <w:ilvl w:val="1"/>
          <w:numId w:val="15"/>
        </w:numPr>
      </w:pPr>
      <w:bookmarkStart w:id="64" w:name="_Toc57042936"/>
      <w:r>
        <w:rPr>
          <w:rFonts w:hint="eastAsia"/>
          <w:lang w:eastAsia="zh-CN"/>
        </w:rPr>
        <w:lastRenderedPageBreak/>
        <w:t>实验目的</w:t>
      </w:r>
      <w:bookmarkEnd w:id="64"/>
    </w:p>
    <w:p w14:paraId="5E330162" w14:textId="77777777" w:rsidR="00F73C6D" w:rsidRDefault="00F73C6D" w:rsidP="00D837EB">
      <w:pPr>
        <w:pStyle w:val="4a"/>
        <w:numPr>
          <w:ilvl w:val="0"/>
          <w:numId w:val="18"/>
        </w:numPr>
        <w:ind w:left="1446"/>
      </w:pPr>
      <w:r>
        <w:rPr>
          <w:rFonts w:hint="eastAsia"/>
        </w:rPr>
        <w:t>正确编写满足功能的源文件，正确编译。</w:t>
      </w:r>
    </w:p>
    <w:p w14:paraId="65C8F281" w14:textId="77777777" w:rsidR="00F73C6D" w:rsidRDefault="00F73C6D" w:rsidP="00D837EB">
      <w:pPr>
        <w:pStyle w:val="4a"/>
        <w:numPr>
          <w:ilvl w:val="0"/>
          <w:numId w:val="18"/>
        </w:numPr>
        <w:ind w:left="1446"/>
      </w:pPr>
      <w:r>
        <w:rPr>
          <w:rFonts w:hint="eastAsia"/>
        </w:rPr>
        <w:t>正常加载、卸载内核模块；且内核模块功能满足任务所述。</w:t>
      </w:r>
    </w:p>
    <w:p w14:paraId="690C19E6" w14:textId="77777777" w:rsidR="00F73C6D" w:rsidRDefault="00F73C6D" w:rsidP="00D837EB">
      <w:pPr>
        <w:pStyle w:val="4a"/>
        <w:numPr>
          <w:ilvl w:val="0"/>
          <w:numId w:val="18"/>
        </w:numPr>
        <w:ind w:left="1446"/>
      </w:pPr>
      <w:r>
        <w:rPr>
          <w:rFonts w:hint="eastAsia"/>
        </w:rPr>
        <w:t>了解操作系统的中断与异常管理。</w:t>
      </w:r>
    </w:p>
    <w:p w14:paraId="104A80FF" w14:textId="77777777" w:rsidR="00F73C6D" w:rsidRDefault="00F73C6D" w:rsidP="00D837EB">
      <w:pPr>
        <w:pStyle w:val="2"/>
        <w:numPr>
          <w:ilvl w:val="1"/>
          <w:numId w:val="15"/>
        </w:numPr>
        <w:rPr>
          <w:lang w:eastAsia="zh-CN"/>
        </w:rPr>
      </w:pPr>
      <w:bookmarkStart w:id="65" w:name="_Toc57042937"/>
      <w:r>
        <w:rPr>
          <w:rFonts w:hint="eastAsia"/>
          <w:lang w:eastAsia="zh-CN"/>
        </w:rPr>
        <w:t>实验任务</w:t>
      </w:r>
      <w:bookmarkEnd w:id="65"/>
    </w:p>
    <w:p w14:paraId="15437475" w14:textId="77777777" w:rsidR="00F73C6D" w:rsidRDefault="00F73C6D" w:rsidP="00D837EB">
      <w:pPr>
        <w:pStyle w:val="3"/>
        <w:numPr>
          <w:ilvl w:val="2"/>
          <w:numId w:val="15"/>
        </w:numPr>
        <w:rPr>
          <w:lang w:bidi="hi-IN"/>
        </w:rPr>
      </w:pPr>
      <w:bookmarkStart w:id="66" w:name="_Toc57042938"/>
      <w:r>
        <w:rPr>
          <w:rFonts w:hint="eastAsia"/>
        </w:rPr>
        <w:t>使用</w:t>
      </w:r>
      <w:r>
        <w:t>tasklet</w:t>
      </w:r>
      <w:r>
        <w:rPr>
          <w:rFonts w:hint="eastAsia"/>
        </w:rPr>
        <w:t>实现打印</w:t>
      </w:r>
      <w:r>
        <w:t>helloworld</w:t>
      </w:r>
      <w:bookmarkEnd w:id="66"/>
    </w:p>
    <w:p w14:paraId="57D75A5C" w14:textId="77777777" w:rsidR="00F73C6D" w:rsidRDefault="00F73C6D" w:rsidP="00D837EB">
      <w:pPr>
        <w:pStyle w:val="4"/>
        <w:numPr>
          <w:ilvl w:val="3"/>
          <w:numId w:val="15"/>
        </w:numPr>
        <w:rPr>
          <w:rFonts w:hint="default"/>
        </w:rPr>
      </w:pPr>
      <w:r>
        <w:t>相关知识</w:t>
      </w:r>
    </w:p>
    <w:p w14:paraId="7BB25B8D" w14:textId="77777777" w:rsidR="00F73C6D" w:rsidRDefault="00F73C6D" w:rsidP="00F73C6D">
      <w:pPr>
        <w:pStyle w:val="1e"/>
      </w:pPr>
      <w:r>
        <w:t>tasklet</w:t>
      </w:r>
    </w:p>
    <w:p w14:paraId="046F3227" w14:textId="77777777" w:rsidR="00F73C6D" w:rsidRDefault="00F73C6D" w:rsidP="00F73C6D">
      <w:pPr>
        <w:pStyle w:val="1e"/>
        <w:ind w:firstLineChars="200" w:firstLine="420"/>
      </w:pPr>
      <w:r>
        <w:t>tasklet</w:t>
      </w:r>
      <w:r>
        <w:rPr>
          <w:rFonts w:hint="eastAsia"/>
        </w:rPr>
        <w:t>是</w:t>
      </w:r>
      <w:r>
        <w:t>Linux</w:t>
      </w:r>
      <w:r>
        <w:rPr>
          <w:rFonts w:hint="eastAsia"/>
        </w:rPr>
        <w:t>中断处理机制中的软中断延迟机制。引入</w:t>
      </w:r>
      <w:r>
        <w:t>tasklet</w:t>
      </w:r>
      <w:r>
        <w:rPr>
          <w:rFonts w:hint="eastAsia"/>
        </w:rPr>
        <w:t>，最主要的是考虑支持</w:t>
      </w:r>
      <w:r>
        <w:t>SMP</w:t>
      </w:r>
      <w:r>
        <w:rPr>
          <w:rFonts w:hint="eastAsia"/>
        </w:rPr>
        <w:t>（多处理，</w:t>
      </w:r>
      <w:r>
        <w:t>Symmetrical Multi-Processing</w:t>
      </w:r>
      <w:r>
        <w:rPr>
          <w:rFonts w:hint="eastAsia"/>
        </w:rPr>
        <w:t>），提高</w:t>
      </w:r>
      <w:r>
        <w:t>SMP</w:t>
      </w:r>
      <w:r>
        <w:rPr>
          <w:rFonts w:hint="eastAsia"/>
        </w:rPr>
        <w:t>多个</w:t>
      </w:r>
      <w:r>
        <w:t>CPU</w:t>
      </w:r>
      <w:r>
        <w:rPr>
          <w:rFonts w:hint="eastAsia"/>
        </w:rPr>
        <w:t>的利用率；不同的</w:t>
      </w:r>
      <w:r>
        <w:t>tasklet</w:t>
      </w:r>
      <w:r>
        <w:rPr>
          <w:rFonts w:hint="eastAsia"/>
        </w:rPr>
        <w:t>可以在不同的</w:t>
      </w:r>
      <w:r>
        <w:t>cpu</w:t>
      </w:r>
      <w:r>
        <w:rPr>
          <w:rFonts w:hint="eastAsia"/>
        </w:rPr>
        <w:t>上运行。</w:t>
      </w:r>
      <w:r>
        <w:t>tasklet</w:t>
      </w:r>
      <w:r>
        <w:rPr>
          <w:rFonts w:hint="eastAsia"/>
        </w:rPr>
        <w:t>可以理解为</w:t>
      </w:r>
      <w:r>
        <w:t>softirq</w:t>
      </w:r>
      <w:r>
        <w:rPr>
          <w:rFonts w:hint="eastAsia"/>
        </w:rPr>
        <w:t>（软中断）的派生，所以它的调度时机和软中断一样。对于内核中需要延迟执行的多数任务都可以用</w:t>
      </w:r>
      <w:r>
        <w:t>tasklet</w:t>
      </w:r>
      <w:r>
        <w:rPr>
          <w:rFonts w:hint="eastAsia"/>
        </w:rPr>
        <w:t>来完成，由于同类</w:t>
      </w:r>
      <w:r>
        <w:t>tasklet</w:t>
      </w:r>
      <w:r>
        <w:rPr>
          <w:rFonts w:hint="eastAsia"/>
        </w:rPr>
        <w:t>本身已经进行了同步保护，所以使用</w:t>
      </w:r>
      <w:r>
        <w:t>tasklet</w:t>
      </w:r>
      <w:r>
        <w:rPr>
          <w:rFonts w:hint="eastAsia"/>
        </w:rPr>
        <w:t>比软中断要简单的多，</w:t>
      </w:r>
      <w:r>
        <w:t>tasklet</w:t>
      </w:r>
      <w:r>
        <w:rPr>
          <w:rFonts w:hint="eastAsia"/>
        </w:rPr>
        <w:t>不需要考虑</w:t>
      </w:r>
      <w:r>
        <w:t>SMP</w:t>
      </w:r>
      <w:r>
        <w:rPr>
          <w:rFonts w:hint="eastAsia"/>
        </w:rPr>
        <w:t>下的并行问题，而又比</w:t>
      </w:r>
      <w:r>
        <w:t>workqueues</w:t>
      </w:r>
      <w:r>
        <w:rPr>
          <w:rFonts w:hint="eastAsia"/>
        </w:rPr>
        <w:t>有着更好的性能。</w:t>
      </w:r>
      <w:r>
        <w:t>tasklet</w:t>
      </w:r>
      <w:r>
        <w:rPr>
          <w:rFonts w:hint="eastAsia"/>
        </w:rPr>
        <w:t>通常作为中断下半部来使用，它在性能和易用性之间有着很好的平衡。</w:t>
      </w:r>
    </w:p>
    <w:p w14:paraId="38E3B472" w14:textId="77777777" w:rsidR="00F73C6D" w:rsidRDefault="00F73C6D" w:rsidP="00F73C6D">
      <w:pPr>
        <w:pStyle w:val="1e"/>
      </w:pPr>
      <w:r>
        <w:t>1</w:t>
      </w:r>
      <w:r>
        <w:rPr>
          <w:rFonts w:hint="eastAsia"/>
        </w:rPr>
        <w:t>、定义</w:t>
      </w:r>
    </w:p>
    <w:p w14:paraId="128E4EB0" w14:textId="77777777" w:rsidR="00F73C6D" w:rsidRDefault="00F73C6D" w:rsidP="00F73C6D">
      <w:pPr>
        <w:pStyle w:val="1e"/>
        <w:ind w:firstLineChars="200" w:firstLine="420"/>
      </w:pPr>
      <w:r>
        <w:t>tasklet</w:t>
      </w:r>
      <w:r>
        <w:rPr>
          <w:rFonts w:hint="eastAsia"/>
        </w:rPr>
        <w:t>由</w:t>
      </w:r>
      <w:r>
        <w:t>tasklet_struct</w:t>
      </w:r>
      <w:r>
        <w:rPr>
          <w:rFonts w:hint="eastAsia"/>
        </w:rPr>
        <w:t>结构体来表示，定义在头文件</w:t>
      </w:r>
      <w:r>
        <w:t>&lt;linux/interrupt.h&gt;</w:t>
      </w:r>
      <w:r>
        <w:rPr>
          <w:rFonts w:hint="eastAsia"/>
        </w:rPr>
        <w:t>中。在使用</w:t>
      </w:r>
      <w:r>
        <w:t>tasklet</w:t>
      </w:r>
      <w:r>
        <w:rPr>
          <w:rFonts w:hint="eastAsia"/>
        </w:rPr>
        <w:t>前，必须首先创建一个</w:t>
      </w:r>
      <w:r>
        <w:t>tasklet_struct</w:t>
      </w:r>
      <w:r>
        <w:rPr>
          <w:rFonts w:hint="eastAsia"/>
        </w:rPr>
        <w:t>类型的变量。</w:t>
      </w:r>
      <w:r>
        <w:t>tasklet</w:t>
      </w:r>
      <w:r>
        <w:rPr>
          <w:rFonts w:hint="eastAsia"/>
        </w:rPr>
        <w:t>的结构体中包含处理函数的函数指针</w:t>
      </w:r>
      <w:r>
        <w:t>func</w:t>
      </w:r>
      <w:r>
        <w:rPr>
          <w:rFonts w:hint="eastAsia"/>
        </w:rPr>
        <w:t>，它指向的是这样的一个函数：</w:t>
      </w:r>
    </w:p>
    <w:p w14:paraId="786D5E2C" w14:textId="77777777" w:rsidR="00F73C6D" w:rsidRDefault="00F73C6D" w:rsidP="00F73C6D">
      <w:pPr>
        <w:pStyle w:val="2f2"/>
      </w:pPr>
      <w:r>
        <w:t>void tasklet_handler(unsigned long data);</w:t>
      </w:r>
    </w:p>
    <w:p w14:paraId="16C2AC95" w14:textId="77777777" w:rsidR="00F73C6D" w:rsidRDefault="00F73C6D" w:rsidP="00F73C6D">
      <w:pPr>
        <w:pStyle w:val="1e"/>
      </w:pPr>
      <w:r>
        <w:rPr>
          <w:rFonts w:hint="eastAsia"/>
        </w:rPr>
        <w:t>如同上半部分的中断处理程序一样，这个函数需要我们自己来实现。</w:t>
      </w:r>
    </w:p>
    <w:p w14:paraId="45638780" w14:textId="77777777" w:rsidR="00F73C6D" w:rsidRDefault="00F73C6D" w:rsidP="00F73C6D">
      <w:pPr>
        <w:pStyle w:val="1e"/>
      </w:pPr>
      <w:r>
        <w:t>2</w:t>
      </w:r>
      <w:r>
        <w:rPr>
          <w:rFonts w:hint="eastAsia"/>
        </w:rPr>
        <w:t>、</w:t>
      </w:r>
      <w:r>
        <w:t>tasklet</w:t>
      </w:r>
      <w:r>
        <w:rPr>
          <w:rFonts w:hint="eastAsia"/>
        </w:rPr>
        <w:t>常用接口</w:t>
      </w:r>
    </w:p>
    <w:p w14:paraId="16521C42" w14:textId="77777777" w:rsidR="00F73C6D" w:rsidRDefault="00F73C6D" w:rsidP="00F73C6D">
      <w:pPr>
        <w:pStyle w:val="1e"/>
        <w:ind w:firstLineChars="200" w:firstLine="420"/>
      </w:pPr>
      <w:r>
        <w:rPr>
          <w:rFonts w:hint="eastAsia"/>
        </w:rPr>
        <w:t>创建好之后，我们还要通过如下的方法对</w:t>
      </w:r>
      <w:r>
        <w:t>tasklet</w:t>
      </w:r>
      <w:r>
        <w:rPr>
          <w:rFonts w:hint="eastAsia"/>
        </w:rPr>
        <w:t>进行初始化与调度：</w:t>
      </w:r>
    </w:p>
    <w:p w14:paraId="6712D2E3" w14:textId="77777777" w:rsidR="00F73C6D" w:rsidRDefault="00F73C6D" w:rsidP="00F73C6D">
      <w:pPr>
        <w:pStyle w:val="2f2"/>
        <w:rPr>
          <w:lang w:eastAsia="zh-CN"/>
        </w:rPr>
      </w:pPr>
      <w:r>
        <w:rPr>
          <w:lang w:eastAsia="zh-CN"/>
        </w:rPr>
        <w:t xml:space="preserve">void tasklet_init(struct tasklet_struct *t, void (*func)(unsigned long), unsigned long data); </w:t>
      </w:r>
      <w:r>
        <w:rPr>
          <w:lang w:eastAsia="zh-CN"/>
        </w:rPr>
        <w:br/>
        <w:t xml:space="preserve">/* </w:t>
      </w:r>
      <w:r>
        <w:rPr>
          <w:rFonts w:hint="eastAsia"/>
          <w:lang w:eastAsia="zh-CN"/>
        </w:rPr>
        <w:t>初始化</w:t>
      </w:r>
      <w:r>
        <w:rPr>
          <w:lang w:eastAsia="zh-CN"/>
        </w:rPr>
        <w:t>tasklet</w:t>
      </w:r>
      <w:r>
        <w:rPr>
          <w:rFonts w:hint="eastAsia"/>
          <w:lang w:eastAsia="zh-CN"/>
        </w:rPr>
        <w:t>，</w:t>
      </w:r>
      <w:r>
        <w:rPr>
          <w:lang w:eastAsia="zh-CN"/>
        </w:rPr>
        <w:t>func</w:t>
      </w:r>
      <w:r>
        <w:rPr>
          <w:rFonts w:hint="eastAsia"/>
          <w:lang w:eastAsia="zh-CN"/>
        </w:rPr>
        <w:t>指向要执行的函数，</w:t>
      </w:r>
      <w:r>
        <w:rPr>
          <w:lang w:eastAsia="zh-CN"/>
        </w:rPr>
        <w:t>data</w:t>
      </w:r>
      <w:r>
        <w:rPr>
          <w:rFonts w:hint="eastAsia"/>
          <w:lang w:eastAsia="zh-CN"/>
        </w:rPr>
        <w:t>为传递给函数</w:t>
      </w:r>
      <w:r>
        <w:rPr>
          <w:lang w:eastAsia="zh-CN"/>
        </w:rPr>
        <w:t>func</w:t>
      </w:r>
      <w:r>
        <w:rPr>
          <w:rFonts w:hint="eastAsia"/>
          <w:lang w:eastAsia="zh-CN"/>
        </w:rPr>
        <w:t>的参数</w:t>
      </w:r>
      <w:r>
        <w:rPr>
          <w:lang w:eastAsia="zh-CN"/>
        </w:rPr>
        <w:t xml:space="preserve"> */</w:t>
      </w:r>
    </w:p>
    <w:p w14:paraId="5831302C" w14:textId="77777777" w:rsidR="00F73C6D" w:rsidRDefault="00F73C6D" w:rsidP="00F73C6D">
      <w:pPr>
        <w:pStyle w:val="2f2"/>
      </w:pPr>
      <w:r>
        <w:t>tasklet_schedule(&amp;my_tasklet)               /*</w:t>
      </w:r>
      <w:r>
        <w:rPr>
          <w:rFonts w:hint="eastAsia"/>
        </w:rPr>
        <w:t>调度执行指定的</w:t>
      </w:r>
      <w:r>
        <w:t>tasklet*/</w:t>
      </w:r>
    </w:p>
    <w:p w14:paraId="7211DC6D" w14:textId="77777777" w:rsidR="00F73C6D" w:rsidRDefault="00F73C6D" w:rsidP="00F73C6D">
      <w:pPr>
        <w:pStyle w:val="2f2"/>
      </w:pPr>
      <w:r>
        <w:t>void tasklet_kill(struct tasklet_struct *t)        /*</w:t>
      </w:r>
      <w:r>
        <w:rPr>
          <w:rFonts w:hint="eastAsia"/>
        </w:rPr>
        <w:t>移除指定</w:t>
      </w:r>
      <w:r>
        <w:t>tasklet*/</w:t>
      </w:r>
    </w:p>
    <w:p w14:paraId="324236A3" w14:textId="77777777" w:rsidR="00F73C6D" w:rsidRDefault="00F73C6D" w:rsidP="00F73C6D">
      <w:pPr>
        <w:pStyle w:val="2f2"/>
      </w:pPr>
      <w:r>
        <w:t>void tasklet_disable(struct tasklet_struct *t)     /*</w:t>
      </w:r>
      <w:r>
        <w:rPr>
          <w:rFonts w:hint="eastAsia"/>
        </w:rPr>
        <w:t>禁用指定</w:t>
      </w:r>
      <w:r>
        <w:t>tasklet*/</w:t>
      </w:r>
    </w:p>
    <w:p w14:paraId="3136DA91" w14:textId="77777777" w:rsidR="00F73C6D" w:rsidRDefault="00F73C6D" w:rsidP="00F73C6D">
      <w:pPr>
        <w:pStyle w:val="2f2"/>
      </w:pPr>
      <w:r>
        <w:t>void tasklet_enable(struct tasklet_struct *t)     /*</w:t>
      </w:r>
      <w:r>
        <w:rPr>
          <w:rFonts w:hint="eastAsia"/>
        </w:rPr>
        <w:t>启用先前被禁用的</w:t>
      </w:r>
      <w:r>
        <w:t>tasklet*/</w:t>
      </w:r>
    </w:p>
    <w:p w14:paraId="206BADDE" w14:textId="77777777" w:rsidR="00F73C6D" w:rsidRDefault="00F73C6D" w:rsidP="00D837EB">
      <w:pPr>
        <w:pStyle w:val="4"/>
        <w:numPr>
          <w:ilvl w:val="3"/>
          <w:numId w:val="15"/>
        </w:numPr>
        <w:rPr>
          <w:rFonts w:hint="default"/>
        </w:rPr>
      </w:pPr>
      <w:r>
        <w:lastRenderedPageBreak/>
        <w:t>实验步骤</w:t>
      </w:r>
    </w:p>
    <w:p w14:paraId="5DF9D22C"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tasks_k/4/task1</w:t>
      </w:r>
      <w:r>
        <w:rPr>
          <w:rFonts w:hint="eastAsia"/>
        </w:rPr>
        <w:t>目录下。</w:t>
      </w:r>
    </w:p>
    <w:p w14:paraId="5400C87C" w14:textId="695CDD56"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tasks_k/4/task1</w:t>
      </w:r>
    </w:p>
    <w:p w14:paraId="3D182978" w14:textId="7313F395"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ls</w:t>
      </w:r>
    </w:p>
    <w:p w14:paraId="62FBB410" w14:textId="77777777" w:rsidR="00F73C6D" w:rsidRDefault="00F73C6D" w:rsidP="00F73C6D">
      <w:pPr>
        <w:pStyle w:val="2f2"/>
        <w:shd w:val="clear" w:color="auto" w:fill="D9D9D9" w:themeFill="background1" w:themeFillShade="D9"/>
        <w:rPr>
          <w:lang w:eastAsia="zh-CN"/>
        </w:rPr>
      </w:pPr>
      <w:r>
        <w:rPr>
          <w:lang w:eastAsia="zh-CN"/>
        </w:rPr>
        <w:t>Makefile  tasklet_intertupt.c</w:t>
      </w:r>
    </w:p>
    <w:p w14:paraId="6D37B0FC"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0C8DB853" w14:textId="1347ADF1"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make</w:t>
      </w:r>
    </w:p>
    <w:p w14:paraId="33E4F689" w14:textId="77777777" w:rsidR="00F73C6D" w:rsidRDefault="00F73C6D" w:rsidP="00F73C6D">
      <w:pPr>
        <w:pStyle w:val="2f2"/>
        <w:shd w:val="clear" w:color="auto" w:fill="D9D9D9" w:themeFill="background1" w:themeFillShade="D9"/>
        <w:rPr>
          <w:lang w:eastAsia="zh-CN"/>
        </w:rPr>
      </w:pPr>
      <w:r>
        <w:rPr>
          <w:lang w:eastAsia="zh-CN"/>
        </w:rPr>
        <w:t>make -C /root/kernel M=/root/tasks_k/4/task1 modules</w:t>
      </w:r>
    </w:p>
    <w:p w14:paraId="71D2A9F4"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39CEDAB8" w14:textId="77777777" w:rsidR="00F73C6D" w:rsidRDefault="00F73C6D" w:rsidP="00F73C6D">
      <w:pPr>
        <w:pStyle w:val="2f2"/>
        <w:shd w:val="clear" w:color="auto" w:fill="D9D9D9" w:themeFill="background1" w:themeFillShade="D9"/>
        <w:rPr>
          <w:lang w:eastAsia="zh-CN"/>
        </w:rPr>
      </w:pPr>
      <w:r>
        <w:rPr>
          <w:lang w:eastAsia="zh-CN"/>
        </w:rPr>
        <w:t xml:space="preserve">  CC [M]  /root/tasks_k/4/task1/tasklet_intertupt.o</w:t>
      </w:r>
    </w:p>
    <w:p w14:paraId="4FA9A008"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396D2EEB"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2CADC94F" w14:textId="77777777" w:rsidR="00F73C6D" w:rsidRDefault="00F73C6D" w:rsidP="00F73C6D">
      <w:pPr>
        <w:pStyle w:val="2f2"/>
        <w:shd w:val="clear" w:color="auto" w:fill="D9D9D9" w:themeFill="background1" w:themeFillShade="D9"/>
        <w:rPr>
          <w:lang w:eastAsia="zh-CN"/>
        </w:rPr>
      </w:pPr>
      <w:r>
        <w:rPr>
          <w:lang w:eastAsia="zh-CN"/>
        </w:rPr>
        <w:t xml:space="preserve">  CC      /root/tasks_k/4/task1/tasklet_intertupt.mod.o</w:t>
      </w:r>
    </w:p>
    <w:p w14:paraId="2210B0AC" w14:textId="77777777" w:rsidR="00F73C6D" w:rsidRDefault="00F73C6D" w:rsidP="00F73C6D">
      <w:pPr>
        <w:pStyle w:val="2f2"/>
        <w:shd w:val="clear" w:color="auto" w:fill="D9D9D9" w:themeFill="background1" w:themeFillShade="D9"/>
        <w:rPr>
          <w:lang w:eastAsia="zh-CN"/>
        </w:rPr>
      </w:pPr>
      <w:r>
        <w:rPr>
          <w:lang w:eastAsia="zh-CN"/>
        </w:rPr>
        <w:t xml:space="preserve">  LD [M]  /root/tasks_k/4/task1/tasklet_intertupt.ko</w:t>
      </w:r>
    </w:p>
    <w:p w14:paraId="75566935"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0F0F1556" w14:textId="5E39A469"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ls</w:t>
      </w:r>
    </w:p>
    <w:p w14:paraId="50B23A1D" w14:textId="77777777" w:rsidR="00F73C6D" w:rsidRDefault="00F73C6D" w:rsidP="00F73C6D">
      <w:pPr>
        <w:pStyle w:val="2f2"/>
        <w:shd w:val="clear" w:color="auto" w:fill="D9D9D9" w:themeFill="background1" w:themeFillShade="D9"/>
        <w:rPr>
          <w:lang w:eastAsia="zh-CN"/>
        </w:rPr>
      </w:pPr>
      <w:r>
        <w:rPr>
          <w:lang w:eastAsia="zh-CN"/>
        </w:rPr>
        <w:t>Makefile       Module.symvers       tasklet_intertupt.ko     tasklet_intertupt.mod.o</w:t>
      </w:r>
    </w:p>
    <w:p w14:paraId="606C5B60" w14:textId="77777777" w:rsidR="00F73C6D" w:rsidRDefault="00F73C6D" w:rsidP="00F73C6D">
      <w:pPr>
        <w:pStyle w:val="2f2"/>
        <w:shd w:val="clear" w:color="auto" w:fill="D9D9D9" w:themeFill="background1" w:themeFillShade="D9"/>
        <w:rPr>
          <w:lang w:eastAsia="zh-CN"/>
        </w:rPr>
      </w:pPr>
      <w:r>
        <w:rPr>
          <w:lang w:eastAsia="zh-CN"/>
        </w:rPr>
        <w:t>modules.order  tasklet_intertupt.c  tasklet_intertupt.mod.c  tasklet_intertupt.o</w:t>
      </w:r>
    </w:p>
    <w:p w14:paraId="37FA60D8"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1B6218AF" w14:textId="176A6156"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insmod tasklet_intertupt.ko</w:t>
      </w:r>
    </w:p>
    <w:p w14:paraId="1D59BFBA" w14:textId="0A42B260"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-n2</w:t>
      </w:r>
    </w:p>
    <w:p w14:paraId="171D075B" w14:textId="77777777" w:rsidR="00F73C6D" w:rsidRDefault="00F73C6D" w:rsidP="00F73C6D">
      <w:pPr>
        <w:pStyle w:val="2f2"/>
        <w:shd w:val="clear" w:color="auto" w:fill="D9D9D9" w:themeFill="background1" w:themeFillShade="D9"/>
        <w:rPr>
          <w:lang w:eastAsia="zh-CN"/>
        </w:rPr>
      </w:pPr>
      <w:r>
        <w:rPr>
          <w:lang w:eastAsia="zh-CN"/>
        </w:rPr>
        <w:t>[86929.981168] Start tasklet module...</w:t>
      </w:r>
    </w:p>
    <w:p w14:paraId="4FAFFE28" w14:textId="77777777" w:rsidR="00F73C6D" w:rsidRDefault="00F73C6D" w:rsidP="00F73C6D">
      <w:pPr>
        <w:pStyle w:val="2f2"/>
        <w:shd w:val="clear" w:color="auto" w:fill="D9D9D9" w:themeFill="background1" w:themeFillShade="D9"/>
        <w:rPr>
          <w:lang w:eastAsia="zh-CN"/>
        </w:rPr>
      </w:pPr>
      <w:r>
        <w:rPr>
          <w:lang w:eastAsia="zh-CN"/>
        </w:rPr>
        <w:t>[86929.981488] Hello World! tasklet is working...</w:t>
      </w:r>
    </w:p>
    <w:p w14:paraId="2DB6250A"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3FB7C8AD" w14:textId="11288373"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rmmod tasklet_intertupt</w:t>
      </w:r>
    </w:p>
    <w:p w14:paraId="089A58BD" w14:textId="07D33C50"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-n3</w:t>
      </w:r>
    </w:p>
    <w:p w14:paraId="244AED81" w14:textId="77777777" w:rsidR="00F73C6D" w:rsidRDefault="00F73C6D" w:rsidP="00F73C6D">
      <w:pPr>
        <w:pStyle w:val="2f2"/>
        <w:shd w:val="clear" w:color="auto" w:fill="D9D9D9" w:themeFill="background1" w:themeFillShade="D9"/>
        <w:rPr>
          <w:lang w:eastAsia="zh-CN"/>
        </w:rPr>
      </w:pPr>
      <w:r>
        <w:rPr>
          <w:lang w:eastAsia="zh-CN"/>
        </w:rPr>
        <w:t>[86929.981168] Start tasklet module...</w:t>
      </w:r>
    </w:p>
    <w:p w14:paraId="69863318" w14:textId="77777777" w:rsidR="00F73C6D" w:rsidRDefault="00F73C6D" w:rsidP="00F73C6D">
      <w:pPr>
        <w:pStyle w:val="2f2"/>
        <w:shd w:val="clear" w:color="auto" w:fill="D9D9D9" w:themeFill="background1" w:themeFillShade="D9"/>
        <w:rPr>
          <w:lang w:eastAsia="zh-CN"/>
        </w:rPr>
      </w:pPr>
      <w:r>
        <w:rPr>
          <w:lang w:eastAsia="zh-CN"/>
        </w:rPr>
        <w:t>[86929.981488] Hello World! tasklet is working...</w:t>
      </w:r>
    </w:p>
    <w:p w14:paraId="5C6319A0" w14:textId="77777777" w:rsidR="00F73C6D" w:rsidRDefault="00F73C6D" w:rsidP="00F73C6D">
      <w:pPr>
        <w:pStyle w:val="2f2"/>
        <w:shd w:val="clear" w:color="auto" w:fill="D9D9D9" w:themeFill="background1" w:themeFillShade="D9"/>
        <w:rPr>
          <w:lang w:eastAsia="zh-CN"/>
        </w:rPr>
      </w:pPr>
      <w:r>
        <w:rPr>
          <w:lang w:eastAsia="zh-CN"/>
        </w:rPr>
        <w:t>[86973.915367] Exit tasklet module...</w:t>
      </w:r>
    </w:p>
    <w:p w14:paraId="60DAFD45" w14:textId="770C8692"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p>
    <w:p w14:paraId="4C331A5B" w14:textId="77777777" w:rsidR="00F73C6D" w:rsidRDefault="00F73C6D" w:rsidP="00D837EB">
      <w:pPr>
        <w:pStyle w:val="3"/>
        <w:numPr>
          <w:ilvl w:val="2"/>
          <w:numId w:val="15"/>
        </w:numPr>
      </w:pPr>
      <w:bookmarkStart w:id="67" w:name="_Toc57042939"/>
      <w:r>
        <w:rPr>
          <w:rFonts w:hint="eastAsia"/>
        </w:rPr>
        <w:t>用工作队列实现周期打印</w:t>
      </w:r>
      <w:r>
        <w:t>helloworld</w:t>
      </w:r>
      <w:bookmarkEnd w:id="67"/>
    </w:p>
    <w:p w14:paraId="5F86EA2D" w14:textId="77777777" w:rsidR="00F73C6D" w:rsidRDefault="00F73C6D" w:rsidP="00D837EB">
      <w:pPr>
        <w:pStyle w:val="4"/>
        <w:numPr>
          <w:ilvl w:val="3"/>
          <w:numId w:val="15"/>
        </w:numPr>
        <w:rPr>
          <w:rFonts w:hint="default"/>
        </w:rPr>
      </w:pPr>
      <w:r>
        <w:t>相关知识</w:t>
      </w:r>
    </w:p>
    <w:p w14:paraId="55D2A760" w14:textId="77777777" w:rsidR="00F73C6D" w:rsidRDefault="00F73C6D" w:rsidP="00F73C6D">
      <w:pPr>
        <w:pStyle w:val="1e"/>
        <w:rPr>
          <w:lang w:eastAsia="x-none"/>
        </w:rPr>
      </w:pPr>
      <w:r>
        <w:rPr>
          <w:rFonts w:hint="eastAsia"/>
        </w:rPr>
        <w:t>一、工作队列</w:t>
      </w:r>
    </w:p>
    <w:p w14:paraId="0D6BDE5A" w14:textId="77777777" w:rsidR="00F73C6D" w:rsidRDefault="00F73C6D" w:rsidP="00F73C6D">
      <w:pPr>
        <w:pStyle w:val="1e"/>
        <w:ind w:firstLineChars="200" w:firstLine="420"/>
      </w:pPr>
      <w:r>
        <w:rPr>
          <w:rFonts w:hint="eastAsia"/>
        </w:rPr>
        <w:t>我们把推后执行的任务叫做工作（</w:t>
      </w:r>
      <w:r>
        <w:t>work</w:t>
      </w:r>
      <w:r>
        <w:rPr>
          <w:rFonts w:hint="eastAsia"/>
        </w:rPr>
        <w:t>），描述它的数据结构为</w:t>
      </w:r>
      <w:r>
        <w:t>work_struct</w:t>
      </w:r>
      <w:r>
        <w:rPr>
          <w:rFonts w:hint="eastAsia"/>
        </w:rPr>
        <w:t>；这些工作以队列结构组织成工作队列（</w:t>
      </w:r>
      <w:r>
        <w:t>workqueue</w:t>
      </w:r>
      <w:r>
        <w:rPr>
          <w:rFonts w:hint="eastAsia"/>
        </w:rPr>
        <w:t>），其数据结构为</w:t>
      </w:r>
      <w:r>
        <w:t>workqueue_struct</w:t>
      </w:r>
      <w:r>
        <w:rPr>
          <w:rFonts w:hint="eastAsia"/>
        </w:rPr>
        <w:t>，而工作线程</w:t>
      </w:r>
      <w:r>
        <w:rPr>
          <w:rFonts w:hint="eastAsia"/>
        </w:rPr>
        <w:lastRenderedPageBreak/>
        <w:t>就是负责执行工作队列中的工作。系统默认的工作者线程为</w:t>
      </w:r>
      <w:r>
        <w:t>events</w:t>
      </w:r>
      <w:r>
        <w:rPr>
          <w:rFonts w:hint="eastAsia"/>
        </w:rPr>
        <w:t>，自己也可以创建自己的工作者线程。</w:t>
      </w:r>
    </w:p>
    <w:p w14:paraId="7E3DD951" w14:textId="77777777" w:rsidR="00F73C6D" w:rsidRDefault="00F73C6D" w:rsidP="00F73C6D">
      <w:pPr>
        <w:pStyle w:val="1e"/>
        <w:ind w:firstLineChars="200" w:firstLine="420"/>
      </w:pPr>
      <w:r>
        <w:rPr>
          <w:rFonts w:hint="eastAsia"/>
        </w:rPr>
        <w:t>工作队列是实现延迟的新机制，从</w:t>
      </w:r>
      <w:r>
        <w:t>2.5</w:t>
      </w:r>
      <w:r>
        <w:rPr>
          <w:rFonts w:hint="eastAsia"/>
        </w:rPr>
        <w:t>版本</w:t>
      </w:r>
      <w:r>
        <w:t>Linux</w:t>
      </w:r>
      <w:r>
        <w:rPr>
          <w:rFonts w:hint="eastAsia"/>
        </w:rPr>
        <w:t>内核开始提供该功能。工作队列可以把工作延迟，交由一个内核线程去执行，也就是说，这个下半部分可以在进程上下文中执行。这样，通过工作队列执行的代码能占尽进程上下文的所有优势，且工作队列实现了内核线程的封装，不易出错。最重要的就是工作队列允许被重新调度甚至是睡眠。</w:t>
      </w:r>
    </w:p>
    <w:p w14:paraId="25C6E23A" w14:textId="77777777" w:rsidR="00F73C6D" w:rsidRDefault="00F73C6D" w:rsidP="00F73C6D">
      <w:pPr>
        <w:pStyle w:val="1e"/>
        <w:ind w:firstLineChars="200" w:firstLine="420"/>
      </w:pPr>
      <w:r>
        <w:rPr>
          <w:rFonts w:hint="eastAsia"/>
        </w:rPr>
        <w:t>那么，什么情况下使用工作队列，什么情况下使用</w:t>
      </w:r>
      <w:r>
        <w:t>tasklet</w:t>
      </w:r>
      <w:r>
        <w:rPr>
          <w:rFonts w:hint="eastAsia"/>
        </w:rPr>
        <w:t>：如果推后执行的任务需要睡眠，那么就选择工作队列；如果推后执行的任务不需要睡眠，那么就选择</w:t>
      </w:r>
      <w:r>
        <w:t>tasklet</w:t>
      </w:r>
      <w:r>
        <w:rPr>
          <w:rFonts w:hint="eastAsia"/>
        </w:rPr>
        <w:t>。如果需要用一个可以重新调度的实体来执行你的下半部处理，也应该使用工作队列。它是唯一能在进程上下文运行的下半部实现的机制，也只有它才可以睡眠。如果推后执行的任务需要延时指定的时间再触发，那么使用工作队列，因其可以利用</w:t>
      </w:r>
      <w:r>
        <w:t>timer</w:t>
      </w:r>
      <w:r>
        <w:rPr>
          <w:rFonts w:hint="eastAsia"/>
        </w:rPr>
        <w:t>延时；如果推后执行的任务需要在一个</w:t>
      </w:r>
      <w:r>
        <w:t>tick</w:t>
      </w:r>
      <w:r>
        <w:rPr>
          <w:rFonts w:hint="eastAsia"/>
        </w:rPr>
        <w:t>之内处理，则只有软中断或</w:t>
      </w:r>
      <w:r>
        <w:t>tasklet</w:t>
      </w:r>
      <w:r>
        <w:rPr>
          <w:rFonts w:hint="eastAsia"/>
        </w:rPr>
        <w:t>，因其可以抢占普通进程和内核线程；如果推后执行的任务对延迟的时间没有任何要求，则使用工作队列，此时通常为无关紧要的任务。</w:t>
      </w:r>
    </w:p>
    <w:p w14:paraId="59E190D4" w14:textId="77777777" w:rsidR="00F73C6D" w:rsidRDefault="00F73C6D" w:rsidP="00F73C6D">
      <w:pPr>
        <w:pStyle w:val="1e"/>
        <w:ind w:firstLineChars="200" w:firstLine="420"/>
      </w:pPr>
      <w:r>
        <w:rPr>
          <w:rFonts w:hint="eastAsia"/>
        </w:rPr>
        <w:t>工作队列允许内核代码来请求在将来某个时间调用一个函数；用来处理不是很紧急事件的回调方式处理方法。</w:t>
      </w:r>
    </w:p>
    <w:p w14:paraId="3D7DF2FA" w14:textId="77777777" w:rsidR="00F73C6D" w:rsidRDefault="00F73C6D" w:rsidP="00F73C6D">
      <w:pPr>
        <w:pStyle w:val="1e"/>
      </w:pPr>
      <w:r>
        <w:rPr>
          <w:rFonts w:hint="eastAsia"/>
        </w:rPr>
        <w:t>二、工作队列的数据结构与编程接口</w:t>
      </w:r>
      <w:r>
        <w:t>API</w:t>
      </w:r>
    </w:p>
    <w:p w14:paraId="23DF321F" w14:textId="77777777" w:rsidR="00F73C6D" w:rsidRDefault="00F73C6D" w:rsidP="00F73C6D">
      <w:pPr>
        <w:pStyle w:val="1e"/>
      </w:pPr>
      <w:r>
        <w:t>1</w:t>
      </w:r>
      <w:r>
        <w:rPr>
          <w:rFonts w:hint="eastAsia"/>
        </w:rPr>
        <w:t>、表示工作的数据结构（定义在内核源码：</w:t>
      </w:r>
      <w:r>
        <w:t>include/linux/workqueue.h</w:t>
      </w:r>
      <w:r>
        <w:rPr>
          <w:rFonts w:hint="eastAsia"/>
        </w:rPr>
        <w:t>）</w:t>
      </w:r>
    </w:p>
    <w:p w14:paraId="449285CF" w14:textId="77777777" w:rsidR="00F73C6D" w:rsidRDefault="00F73C6D" w:rsidP="00F73C6D">
      <w:pPr>
        <w:pStyle w:val="1e"/>
      </w:pPr>
      <w:r>
        <w:rPr>
          <w:rFonts w:hint="eastAsia"/>
        </w:rPr>
        <w:t>（</w:t>
      </w:r>
      <w:r>
        <w:t>1</w:t>
      </w:r>
      <w:r>
        <w:rPr>
          <w:rFonts w:hint="eastAsia"/>
        </w:rPr>
        <w:t>）正常的工作用</w:t>
      </w:r>
      <w:r>
        <w:t xml:space="preserve"> &lt;linux/workqueue.h&gt; </w:t>
      </w:r>
      <w:r>
        <w:rPr>
          <w:rFonts w:hint="eastAsia"/>
        </w:rPr>
        <w:t>中定义的</w:t>
      </w:r>
      <w:r>
        <w:t>work_struct</w:t>
      </w:r>
      <w:r>
        <w:rPr>
          <w:rFonts w:hint="eastAsia"/>
        </w:rPr>
        <w:t>结构表示。这些结构被连接成链表。当一个工作者线程被唤醒时，它会执行它的链表上的所有工作。工作被执行完毕，它就将相应的</w:t>
      </w:r>
      <w:r>
        <w:t>work_struct</w:t>
      </w:r>
      <w:r>
        <w:rPr>
          <w:rFonts w:hint="eastAsia"/>
        </w:rPr>
        <w:t>对象从链表上移去。当链表上不再有对象的时候，它就会继续休眠。</w:t>
      </w:r>
    </w:p>
    <w:p w14:paraId="44243908" w14:textId="77777777" w:rsidR="00F73C6D" w:rsidRDefault="00F73C6D" w:rsidP="00F73C6D">
      <w:pPr>
        <w:pStyle w:val="1e"/>
      </w:pPr>
      <w:r>
        <w:rPr>
          <w:rFonts w:hint="eastAsia"/>
        </w:rPr>
        <w:t>（</w:t>
      </w:r>
      <w:r>
        <w:t>2</w:t>
      </w:r>
      <w:r>
        <w:rPr>
          <w:rFonts w:hint="eastAsia"/>
        </w:rPr>
        <w:t>）延迟的工作用</w:t>
      </w:r>
      <w:r>
        <w:t>delayed_work</w:t>
      </w:r>
      <w:r>
        <w:rPr>
          <w:rFonts w:hint="eastAsia"/>
        </w:rPr>
        <w:t>数据结构，可直接使用</w:t>
      </w:r>
      <w:r>
        <w:t>delay_work</w:t>
      </w:r>
      <w:r>
        <w:rPr>
          <w:rFonts w:hint="eastAsia"/>
        </w:rPr>
        <w:t>将任务推迟执行。</w:t>
      </w:r>
    </w:p>
    <w:p w14:paraId="3CACB1C9" w14:textId="77777777" w:rsidR="00F73C6D" w:rsidRDefault="00F73C6D" w:rsidP="00F73C6D">
      <w:pPr>
        <w:pStyle w:val="1e"/>
      </w:pPr>
      <w:r>
        <w:t>2</w:t>
      </w:r>
      <w:r>
        <w:rPr>
          <w:rFonts w:hint="eastAsia"/>
        </w:rPr>
        <w:t>、工作队列中待执行的函数（定义在内核源码：</w:t>
      </w:r>
      <w:r>
        <w:t>include/linux/workqueue.h</w:t>
      </w:r>
      <w:r>
        <w:rPr>
          <w:rFonts w:hint="eastAsia"/>
        </w:rPr>
        <w:t>）</w:t>
      </w:r>
    </w:p>
    <w:p w14:paraId="482D499B" w14:textId="77777777" w:rsidR="00F73C6D" w:rsidRDefault="00F73C6D" w:rsidP="00F73C6D">
      <w:pPr>
        <w:pStyle w:val="1e"/>
        <w:ind w:firstLineChars="200" w:firstLine="420"/>
      </w:pPr>
      <w:r>
        <w:t>work_struct</w:t>
      </w:r>
      <w:r>
        <w:rPr>
          <w:rFonts w:hint="eastAsia"/>
        </w:rPr>
        <w:t>结构中包含工作队列待执行的函数定义</w:t>
      </w:r>
      <w:r>
        <w:t xml:space="preserve"> work_func_t func</w:t>
      </w:r>
      <w:r>
        <w:rPr>
          <w:rFonts w:hint="eastAsia"/>
        </w:rPr>
        <w:t>；该工作队列待执行的函数原型是：</w:t>
      </w:r>
      <w:r>
        <w:t>typedef void (*work_func_t)(struct work_struct *work)</w:t>
      </w:r>
    </w:p>
    <w:p w14:paraId="0C6D9422" w14:textId="77777777" w:rsidR="00F73C6D" w:rsidRDefault="00F73C6D" w:rsidP="00F73C6D">
      <w:pPr>
        <w:pStyle w:val="1e"/>
        <w:ind w:firstLineChars="200" w:firstLine="420"/>
      </w:pPr>
      <w:r>
        <w:rPr>
          <w:rFonts w:hint="eastAsia"/>
        </w:rPr>
        <w:t>这个函数会由一个工作者线程执行，因此，函数会运行在进程上下文中。默认情况下，允许响应中断，并且不持有任何锁。如果需要，函数可以睡眠。需要注意的是，尽管该函数运行在进程上下文中，但它不能访问用户空间，因为内核线程在用户空间没有相关的内存映射。通常在系统调用发生时，内核会代表用户空间的进程运行，此时它才能访问用户空间，也只有在此时它才会映射用户空间的内存。</w:t>
      </w:r>
    </w:p>
    <w:p w14:paraId="62D88124" w14:textId="77777777" w:rsidR="00F73C6D" w:rsidRDefault="00F73C6D" w:rsidP="00F73C6D">
      <w:pPr>
        <w:pStyle w:val="1e"/>
      </w:pPr>
      <w:r>
        <w:rPr>
          <w:rFonts w:hint="eastAsia"/>
        </w:rPr>
        <w:t>三、工作队列的使用</w:t>
      </w:r>
    </w:p>
    <w:p w14:paraId="26DF230A" w14:textId="77777777" w:rsidR="00F73C6D" w:rsidRDefault="00F73C6D" w:rsidP="00F73C6D">
      <w:pPr>
        <w:pStyle w:val="1e"/>
      </w:pPr>
      <w:r>
        <w:t>1</w:t>
      </w:r>
      <w:r>
        <w:rPr>
          <w:rFonts w:hint="eastAsia"/>
        </w:rPr>
        <w:t>、工作队列的创建</w:t>
      </w:r>
    </w:p>
    <w:p w14:paraId="594FEBC1" w14:textId="77777777" w:rsidR="00F73C6D" w:rsidRDefault="00F73C6D" w:rsidP="00F73C6D">
      <w:pPr>
        <w:pStyle w:val="1e"/>
        <w:ind w:firstLineChars="200" w:firstLine="420"/>
      </w:pPr>
      <w:r>
        <w:rPr>
          <w:rFonts w:hint="eastAsia"/>
        </w:rPr>
        <w:t>要使用工作队列，需要先创建工作项，有以下两种方式：</w:t>
      </w:r>
    </w:p>
    <w:p w14:paraId="6A1442FF" w14:textId="77777777" w:rsidR="00F73C6D" w:rsidRDefault="00F73C6D" w:rsidP="00F73C6D">
      <w:pPr>
        <w:pStyle w:val="1e"/>
      </w:pPr>
      <w:r>
        <w:rPr>
          <w:rFonts w:hint="eastAsia"/>
        </w:rPr>
        <w:t>（</w:t>
      </w:r>
      <w:r>
        <w:t>1</w:t>
      </w:r>
      <w:r>
        <w:rPr>
          <w:rFonts w:hint="eastAsia"/>
        </w:rPr>
        <w:t>）静态创建</w:t>
      </w:r>
    </w:p>
    <w:p w14:paraId="265B2274" w14:textId="77777777" w:rsidR="00F73C6D" w:rsidRDefault="00F73C6D" w:rsidP="00F73C6D">
      <w:pPr>
        <w:pStyle w:val="2f2"/>
        <w:rPr>
          <w:lang w:eastAsia="zh-CN"/>
        </w:rPr>
      </w:pPr>
      <w:r>
        <w:rPr>
          <w:lang w:eastAsia="zh-CN"/>
        </w:rPr>
        <w:lastRenderedPageBreak/>
        <w:t>DECLARE_WORK(n, f);                #</w:t>
      </w:r>
      <w:r>
        <w:rPr>
          <w:rFonts w:hint="eastAsia"/>
          <w:lang w:eastAsia="zh-CN"/>
        </w:rPr>
        <w:t>定义正常执行的工作项</w:t>
      </w:r>
    </w:p>
    <w:p w14:paraId="1145929C" w14:textId="77777777" w:rsidR="00F73C6D" w:rsidRDefault="00F73C6D" w:rsidP="00F73C6D">
      <w:pPr>
        <w:pStyle w:val="2f2"/>
        <w:rPr>
          <w:lang w:eastAsia="zh-CN"/>
        </w:rPr>
      </w:pPr>
      <w:r>
        <w:rPr>
          <w:lang w:eastAsia="zh-CN"/>
        </w:rPr>
        <w:t>DECLARE_DELAYED_WORK(n, f);      #</w:t>
      </w:r>
      <w:r>
        <w:rPr>
          <w:rFonts w:hint="eastAsia"/>
          <w:lang w:eastAsia="zh-CN"/>
        </w:rPr>
        <w:t>定义延后执行的工作项</w:t>
      </w:r>
    </w:p>
    <w:p w14:paraId="351635AD" w14:textId="77777777" w:rsidR="00F73C6D" w:rsidRDefault="00F73C6D" w:rsidP="00F73C6D">
      <w:pPr>
        <w:pStyle w:val="1e"/>
      </w:pPr>
      <w:r>
        <w:rPr>
          <w:rFonts w:hint="eastAsia"/>
        </w:rPr>
        <w:t>其中，</w:t>
      </w:r>
      <w:r>
        <w:t>n</w:t>
      </w:r>
      <w:r>
        <w:rPr>
          <w:rFonts w:hint="eastAsia"/>
        </w:rPr>
        <w:t>表示工作项的名字，</w:t>
      </w:r>
      <w:r>
        <w:t>f</w:t>
      </w:r>
      <w:r>
        <w:rPr>
          <w:rFonts w:hint="eastAsia"/>
        </w:rPr>
        <w:t>表示工作项执行的函数。</w:t>
      </w:r>
    </w:p>
    <w:p w14:paraId="301600DF" w14:textId="77777777" w:rsidR="00F73C6D" w:rsidRDefault="00F73C6D" w:rsidP="00F73C6D">
      <w:pPr>
        <w:pStyle w:val="1e"/>
        <w:ind w:firstLineChars="200" w:firstLine="420"/>
      </w:pPr>
      <w:r>
        <w:rPr>
          <w:rFonts w:hint="eastAsia"/>
        </w:rPr>
        <w:t>这样就会静态地创建一个名为</w:t>
      </w:r>
      <w:r>
        <w:t>n</w:t>
      </w:r>
      <w:r>
        <w:rPr>
          <w:rFonts w:hint="eastAsia"/>
        </w:rPr>
        <w:t>，待执行函数为</w:t>
      </w:r>
      <w:r>
        <w:t>f</w:t>
      </w:r>
      <w:r>
        <w:rPr>
          <w:rFonts w:hint="eastAsia"/>
        </w:rPr>
        <w:t>的</w:t>
      </w:r>
      <w:r>
        <w:t>work_struct</w:t>
      </w:r>
      <w:r>
        <w:rPr>
          <w:rFonts w:hint="eastAsia"/>
        </w:rPr>
        <w:t>结构。</w:t>
      </w:r>
    </w:p>
    <w:p w14:paraId="572C2860" w14:textId="77777777" w:rsidR="00F73C6D" w:rsidRDefault="00F73C6D" w:rsidP="00F73C6D">
      <w:pPr>
        <w:pStyle w:val="1e"/>
      </w:pPr>
      <w:r>
        <w:rPr>
          <w:rFonts w:hint="eastAsia"/>
        </w:rPr>
        <w:t>（</w:t>
      </w:r>
      <w:r>
        <w:t>2</w:t>
      </w:r>
      <w:r>
        <w:rPr>
          <w:rFonts w:hint="eastAsia"/>
        </w:rPr>
        <w:t>）动态创建、运行时创建：</w:t>
      </w:r>
    </w:p>
    <w:p w14:paraId="5415E203" w14:textId="77777777" w:rsidR="00F73C6D" w:rsidRDefault="00F73C6D" w:rsidP="00F73C6D">
      <w:pPr>
        <w:pStyle w:val="1e"/>
        <w:ind w:firstLineChars="200" w:firstLine="420"/>
      </w:pPr>
      <w:r>
        <w:rPr>
          <w:rFonts w:hint="eastAsia"/>
        </w:rPr>
        <w:t>通常在内核模块函数中执行以下函数：</w:t>
      </w:r>
    </w:p>
    <w:p w14:paraId="668C5F95" w14:textId="77777777" w:rsidR="00F73C6D" w:rsidRDefault="00F73C6D" w:rsidP="00F73C6D">
      <w:pPr>
        <w:pStyle w:val="2f2"/>
        <w:rPr>
          <w:lang w:eastAsia="zh-CN"/>
        </w:rPr>
      </w:pPr>
      <w:r>
        <w:rPr>
          <w:lang w:eastAsia="zh-CN"/>
        </w:rPr>
        <w:t>INIT_WORK(_work, _func);              #</w:t>
      </w:r>
      <w:r>
        <w:rPr>
          <w:rFonts w:hint="eastAsia"/>
          <w:lang w:eastAsia="zh-CN"/>
        </w:rPr>
        <w:t>初始化正常执行的工作项</w:t>
      </w:r>
    </w:p>
    <w:p w14:paraId="323BD6CF" w14:textId="77777777" w:rsidR="00F73C6D" w:rsidRDefault="00F73C6D" w:rsidP="00F73C6D">
      <w:pPr>
        <w:pStyle w:val="2f2"/>
        <w:rPr>
          <w:lang w:eastAsia="zh-CN"/>
        </w:rPr>
      </w:pPr>
      <w:r>
        <w:rPr>
          <w:lang w:eastAsia="zh-CN"/>
        </w:rPr>
        <w:t>INIT_DELAYED_WORK(_work, _func);    #</w:t>
      </w:r>
      <w:r>
        <w:rPr>
          <w:rFonts w:hint="eastAsia"/>
          <w:lang w:eastAsia="zh-CN"/>
        </w:rPr>
        <w:t>初始化延后执行的工作项</w:t>
      </w:r>
    </w:p>
    <w:p w14:paraId="3CAC8A75" w14:textId="77777777" w:rsidR="00F73C6D" w:rsidRDefault="00F73C6D" w:rsidP="00F73C6D">
      <w:pPr>
        <w:pStyle w:val="1e"/>
      </w:pPr>
      <w:r>
        <w:rPr>
          <w:rFonts w:hint="eastAsia"/>
        </w:rPr>
        <w:t>其中，</w:t>
      </w:r>
      <w:r>
        <w:t>_work</w:t>
      </w:r>
      <w:r>
        <w:rPr>
          <w:rFonts w:hint="eastAsia"/>
        </w:rPr>
        <w:t>表示</w:t>
      </w:r>
      <w:r>
        <w:t>work_struct</w:t>
      </w:r>
      <w:r>
        <w:rPr>
          <w:rFonts w:hint="eastAsia"/>
        </w:rPr>
        <w:t>的任务对象；</w:t>
      </w:r>
      <w:r>
        <w:t>_func</w:t>
      </w:r>
      <w:r>
        <w:rPr>
          <w:rFonts w:hint="eastAsia"/>
        </w:rPr>
        <w:t>表示工作项执行的函数。</w:t>
      </w:r>
    </w:p>
    <w:p w14:paraId="42487A61" w14:textId="77777777" w:rsidR="00F73C6D" w:rsidRDefault="00F73C6D" w:rsidP="00F73C6D">
      <w:pPr>
        <w:pStyle w:val="1e"/>
        <w:ind w:firstLineChars="200" w:firstLine="420"/>
      </w:pPr>
      <w:r>
        <w:rPr>
          <w:rFonts w:hint="eastAsia"/>
        </w:rPr>
        <w:t>这会动态地初始化一个由</w:t>
      </w:r>
      <w:r>
        <w:t>work</w:t>
      </w:r>
      <w:r>
        <w:rPr>
          <w:rFonts w:hint="eastAsia"/>
        </w:rPr>
        <w:t>指向的工作。</w:t>
      </w:r>
    </w:p>
    <w:p w14:paraId="718BA6D7" w14:textId="77777777" w:rsidR="00F73C6D" w:rsidRDefault="00F73C6D" w:rsidP="00F73C6D">
      <w:pPr>
        <w:pStyle w:val="1e"/>
        <w:rPr>
          <w:lang w:val="zh-CN"/>
        </w:rPr>
      </w:pPr>
      <w:r>
        <w:t>2</w:t>
      </w:r>
      <w:r>
        <w:rPr>
          <w:rFonts w:hint="eastAsia"/>
        </w:rPr>
        <w:t>、工作项与工作队列的调度运行</w:t>
      </w:r>
    </w:p>
    <w:p w14:paraId="158C6A83" w14:textId="77777777" w:rsidR="00F73C6D" w:rsidRDefault="00F73C6D" w:rsidP="00F73C6D">
      <w:pPr>
        <w:pStyle w:val="1e"/>
      </w:pPr>
      <w:r>
        <w:rPr>
          <w:rFonts w:hint="eastAsia"/>
        </w:rPr>
        <w:t>（</w:t>
      </w:r>
      <w:r>
        <w:t>1</w:t>
      </w:r>
      <w:r>
        <w:rPr>
          <w:rFonts w:hint="eastAsia"/>
        </w:rPr>
        <w:t>）工作项的调度运行</w:t>
      </w:r>
    </w:p>
    <w:p w14:paraId="46DEE65A" w14:textId="77777777" w:rsidR="00F73C6D" w:rsidRDefault="00F73C6D" w:rsidP="00F73C6D">
      <w:pPr>
        <w:pStyle w:val="1e"/>
        <w:ind w:firstLineChars="200" w:firstLine="420"/>
      </w:pPr>
      <w:r>
        <w:rPr>
          <w:rFonts w:hint="eastAsia"/>
        </w:rPr>
        <w:t>工作成功创建后，我们可以调度它了。想要把给定工作的待处理函数提交给缺省的</w:t>
      </w:r>
      <w:r>
        <w:t>events</w:t>
      </w:r>
      <w:r>
        <w:rPr>
          <w:rFonts w:hint="eastAsia"/>
        </w:rPr>
        <w:t>工作线程，只需调用</w:t>
      </w:r>
      <w:r>
        <w:t>schedule_work(&amp;work)</w:t>
      </w:r>
      <w:r>
        <w:rPr>
          <w:rFonts w:hint="eastAsia"/>
        </w:rPr>
        <w:t>；</w:t>
      </w:r>
      <w:r>
        <w:t>work</w:t>
      </w:r>
      <w:r>
        <w:rPr>
          <w:rFonts w:hint="eastAsia"/>
        </w:rPr>
        <w:t>马上就会被调度，一旦其所在的处理器上的工作者线程被唤醒，它就会被执行。有时候并不希望工作马上就被执行，而是希望它经过一段延迟以后再执行。在这种情况下，可以调度它在指定的时间执行：</w:t>
      </w:r>
    </w:p>
    <w:p w14:paraId="7037DE76" w14:textId="77777777" w:rsidR="00F73C6D" w:rsidRDefault="00F73C6D" w:rsidP="00F73C6D">
      <w:pPr>
        <w:pStyle w:val="2f2"/>
      </w:pPr>
      <w:r>
        <w:t>schedule_delayed_work(&amp;work,delay);</w:t>
      </w:r>
    </w:p>
    <w:p w14:paraId="2A5E57EB" w14:textId="77777777" w:rsidR="00F73C6D" w:rsidRDefault="00F73C6D" w:rsidP="00F73C6D">
      <w:pPr>
        <w:pStyle w:val="1e"/>
      </w:pPr>
      <w:r>
        <w:rPr>
          <w:rFonts w:hint="eastAsia"/>
        </w:rPr>
        <w:t>这时，</w:t>
      </w:r>
      <w:r>
        <w:t>&amp;work</w:t>
      </w:r>
      <w:r>
        <w:rPr>
          <w:rFonts w:hint="eastAsia"/>
        </w:rPr>
        <w:t>指向的</w:t>
      </w:r>
      <w:r>
        <w:t>work_struct</w:t>
      </w:r>
      <w:r>
        <w:rPr>
          <w:rFonts w:hint="eastAsia"/>
        </w:rPr>
        <w:t>直到</w:t>
      </w:r>
      <w:r>
        <w:t>delay</w:t>
      </w:r>
      <w:r>
        <w:rPr>
          <w:rFonts w:hint="eastAsia"/>
        </w:rPr>
        <w:t>指定的时钟节拍用完以后才会执行。</w:t>
      </w:r>
    </w:p>
    <w:p w14:paraId="005FA060" w14:textId="77777777" w:rsidR="00F73C6D" w:rsidRDefault="00F73C6D" w:rsidP="00F73C6D">
      <w:pPr>
        <w:pStyle w:val="1e"/>
      </w:pPr>
      <w:r>
        <w:rPr>
          <w:rFonts w:hint="eastAsia"/>
        </w:rPr>
        <w:t>（</w:t>
      </w:r>
      <w:r>
        <w:t>2</w:t>
      </w:r>
      <w:r>
        <w:rPr>
          <w:rFonts w:hint="eastAsia"/>
        </w:rPr>
        <w:t>）工作队列的调度运行</w:t>
      </w:r>
    </w:p>
    <w:p w14:paraId="6F9839B8" w14:textId="77777777" w:rsidR="00F73C6D" w:rsidRDefault="00F73C6D" w:rsidP="00F73C6D">
      <w:pPr>
        <w:pStyle w:val="1e"/>
        <w:rPr>
          <w:lang w:val="zh-CN"/>
        </w:rPr>
      </w:pPr>
      <w:r>
        <w:rPr>
          <w:rFonts w:hint="eastAsia"/>
        </w:rPr>
        <w:t>对于工作队列的调度，则使用以下两个函数：</w:t>
      </w:r>
    </w:p>
    <w:p w14:paraId="3DEB468D" w14:textId="77777777" w:rsidR="00F73C6D" w:rsidRDefault="00F73C6D" w:rsidP="00F73C6D">
      <w:pPr>
        <w:pStyle w:val="1e"/>
        <w:rPr>
          <w:rStyle w:val="2f3"/>
        </w:rPr>
      </w:pPr>
      <w:r>
        <w:rPr>
          <w:rStyle w:val="2f3"/>
        </w:rPr>
        <w:t>bool queue_work(struct workqueue_struct *wq, struct work_struct *work)</w:t>
      </w:r>
    </w:p>
    <w:p w14:paraId="05FE5715" w14:textId="77777777" w:rsidR="00F73C6D" w:rsidRDefault="00F73C6D" w:rsidP="00F73C6D">
      <w:pPr>
        <w:pStyle w:val="1e"/>
        <w:rPr>
          <w:rFonts w:cs="Huawei Sans"/>
          <w:lang w:val="zh-CN"/>
        </w:rPr>
      </w:pPr>
      <w:r>
        <w:rPr>
          <w:rStyle w:val="2f3"/>
          <w:lang w:eastAsia="zh-CN"/>
        </w:rPr>
        <w:t>#</w:t>
      </w:r>
      <w:r>
        <w:rPr>
          <w:rStyle w:val="2f3"/>
          <w:rFonts w:hint="eastAsia"/>
          <w:lang w:eastAsia="zh-CN"/>
        </w:rPr>
        <w:t>调度执行一个指定</w:t>
      </w:r>
      <w:r>
        <w:rPr>
          <w:rStyle w:val="2f3"/>
          <w:lang w:eastAsia="zh-CN"/>
        </w:rPr>
        <w:t>workqueue</w:t>
      </w:r>
      <w:r>
        <w:rPr>
          <w:rStyle w:val="2f3"/>
          <w:rFonts w:hint="eastAsia"/>
          <w:lang w:eastAsia="zh-CN"/>
        </w:rPr>
        <w:t>中的任务。</w:t>
      </w:r>
    </w:p>
    <w:p w14:paraId="095F7B87" w14:textId="77777777" w:rsidR="00F73C6D" w:rsidRDefault="00F73C6D" w:rsidP="00F73C6D">
      <w:pPr>
        <w:pStyle w:val="1e"/>
        <w:rPr>
          <w:rStyle w:val="2f3"/>
        </w:rPr>
      </w:pPr>
      <w:r>
        <w:rPr>
          <w:rStyle w:val="2f3"/>
        </w:rPr>
        <w:t xml:space="preserve">bool queue_delayed_work(struct workqueue_struct *wq, struct delayed_work *dwork, unsigned long delay)         </w:t>
      </w:r>
    </w:p>
    <w:p w14:paraId="2F1294AE" w14:textId="77777777" w:rsidR="00F73C6D" w:rsidRPr="00F73C6D" w:rsidRDefault="00F73C6D" w:rsidP="00F73C6D">
      <w:pPr>
        <w:pStyle w:val="1e"/>
        <w:rPr>
          <w:rFonts w:cs="Huawei Sans"/>
        </w:rPr>
      </w:pPr>
      <w:r>
        <w:rPr>
          <w:rStyle w:val="2f3"/>
          <w:lang w:eastAsia="zh-CN"/>
        </w:rPr>
        <w:t>#</w:t>
      </w:r>
      <w:r>
        <w:rPr>
          <w:rStyle w:val="2f3"/>
          <w:rFonts w:hint="eastAsia"/>
          <w:lang w:eastAsia="zh-CN"/>
        </w:rPr>
        <w:t>延迟调度执行一个指定</w:t>
      </w:r>
      <w:r>
        <w:rPr>
          <w:rStyle w:val="2f3"/>
          <w:lang w:eastAsia="zh-CN"/>
        </w:rPr>
        <w:t>workqueue</w:t>
      </w:r>
      <w:r>
        <w:rPr>
          <w:rStyle w:val="2f3"/>
          <w:rFonts w:hint="eastAsia"/>
          <w:lang w:eastAsia="zh-CN"/>
        </w:rPr>
        <w:t>中的任务，功能与</w:t>
      </w:r>
      <w:r>
        <w:rPr>
          <w:rStyle w:val="2f3"/>
          <w:lang w:eastAsia="zh-CN"/>
        </w:rPr>
        <w:t>queue_work</w:t>
      </w:r>
      <w:r>
        <w:rPr>
          <w:rStyle w:val="2f3"/>
          <w:rFonts w:hint="eastAsia"/>
          <w:lang w:eastAsia="zh-CN"/>
        </w:rPr>
        <w:t>类似，输入参数多了一个</w:t>
      </w:r>
      <w:r>
        <w:rPr>
          <w:rStyle w:val="2f3"/>
          <w:lang w:eastAsia="zh-CN"/>
        </w:rPr>
        <w:t>delay</w:t>
      </w:r>
      <w:r>
        <w:rPr>
          <w:rStyle w:val="2f3"/>
          <w:rFonts w:hint="eastAsia"/>
          <w:lang w:eastAsia="zh-CN"/>
        </w:rPr>
        <w:t>。</w:t>
      </w:r>
      <w:r>
        <w:rPr>
          <w:rStyle w:val="2f3"/>
          <w:lang w:eastAsia="zh-CN"/>
        </w:rPr>
        <w:br/>
      </w:r>
      <w:r>
        <w:t>3</w:t>
      </w:r>
      <w:r>
        <w:rPr>
          <w:rFonts w:hint="eastAsia"/>
        </w:rPr>
        <w:t>、工作队列的释放</w:t>
      </w:r>
    </w:p>
    <w:p w14:paraId="76DE983F" w14:textId="77777777" w:rsidR="00F73C6D" w:rsidRDefault="00F73C6D" w:rsidP="00F73C6D">
      <w:pPr>
        <w:pStyle w:val="2f2"/>
        <w:rPr>
          <w:lang w:eastAsia="zh-CN"/>
        </w:rPr>
      </w:pPr>
      <w:r>
        <w:rPr>
          <w:lang w:eastAsia="zh-CN"/>
        </w:rPr>
        <w:t>void flush_workqueue(struct workqueue_struct *wq);   #</w:t>
      </w:r>
      <w:r>
        <w:rPr>
          <w:rFonts w:hint="eastAsia"/>
          <w:lang w:eastAsia="zh-CN"/>
        </w:rPr>
        <w:t>刷新工作队列，等待指定列队中的任务全部执行完毕。</w:t>
      </w:r>
    </w:p>
    <w:p w14:paraId="54839C33" w14:textId="77777777" w:rsidR="00F73C6D" w:rsidRDefault="00F73C6D" w:rsidP="00F73C6D">
      <w:pPr>
        <w:pStyle w:val="2f2"/>
        <w:rPr>
          <w:lang w:eastAsia="zh-CN"/>
        </w:rPr>
      </w:pPr>
      <w:r>
        <w:rPr>
          <w:lang w:eastAsia="zh-CN"/>
        </w:rPr>
        <w:t>void destroy_workqueue(struct workqueue_struct *wq);   #</w:t>
      </w:r>
      <w:r>
        <w:rPr>
          <w:rFonts w:hint="eastAsia"/>
          <w:lang w:eastAsia="zh-CN"/>
        </w:rPr>
        <w:t>释放工作队列所占的资源</w:t>
      </w:r>
    </w:p>
    <w:p w14:paraId="580C3F58" w14:textId="77777777" w:rsidR="00F73C6D" w:rsidRDefault="00F73C6D" w:rsidP="00D837EB">
      <w:pPr>
        <w:pStyle w:val="4"/>
        <w:numPr>
          <w:ilvl w:val="3"/>
          <w:numId w:val="15"/>
        </w:numPr>
        <w:rPr>
          <w:rFonts w:hint="default"/>
        </w:rPr>
      </w:pPr>
      <w:r>
        <w:t>实验步骤</w:t>
      </w:r>
    </w:p>
    <w:p w14:paraId="68E7059B"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tasks_k/4/task2</w:t>
      </w:r>
      <w:r>
        <w:rPr>
          <w:rFonts w:hint="eastAsia"/>
        </w:rPr>
        <w:t>目录下。</w:t>
      </w:r>
    </w:p>
    <w:p w14:paraId="01CF0811" w14:textId="1C985BCA"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tasks_k/4/task2</w:t>
      </w:r>
    </w:p>
    <w:p w14:paraId="7E753835" w14:textId="7EE652E8"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w:t>
      </w:r>
      <w:r>
        <w:rPr>
          <w:b/>
          <w:lang w:eastAsia="zh-CN"/>
        </w:rPr>
        <w:t xml:space="preserve"> ls</w:t>
      </w:r>
    </w:p>
    <w:p w14:paraId="71FA46C2" w14:textId="77777777" w:rsidR="00F73C6D" w:rsidRDefault="00F73C6D" w:rsidP="00F73C6D">
      <w:pPr>
        <w:pStyle w:val="2f2"/>
        <w:shd w:val="clear" w:color="auto" w:fill="D9D9D9" w:themeFill="background1" w:themeFillShade="D9"/>
        <w:rPr>
          <w:lang w:eastAsia="zh-CN"/>
        </w:rPr>
      </w:pPr>
      <w:r>
        <w:rPr>
          <w:lang w:eastAsia="zh-CN"/>
        </w:rPr>
        <w:lastRenderedPageBreak/>
        <w:t>Makefile  workqueue_test.c</w:t>
      </w:r>
    </w:p>
    <w:p w14:paraId="29797AD6"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346A2F0C" w14:textId="6E7ED661"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make</w:t>
      </w:r>
    </w:p>
    <w:p w14:paraId="689BA7E3" w14:textId="77777777" w:rsidR="00F73C6D" w:rsidRDefault="00F73C6D" w:rsidP="00F73C6D">
      <w:pPr>
        <w:pStyle w:val="2f2"/>
        <w:shd w:val="clear" w:color="auto" w:fill="D9D9D9" w:themeFill="background1" w:themeFillShade="D9"/>
        <w:rPr>
          <w:lang w:eastAsia="zh-CN"/>
        </w:rPr>
      </w:pPr>
      <w:r>
        <w:rPr>
          <w:lang w:eastAsia="zh-CN"/>
        </w:rPr>
        <w:t>make -C /root/kernel M=/root/tasks_k/4/task2 modules</w:t>
      </w:r>
    </w:p>
    <w:p w14:paraId="3684A913"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1A57102D" w14:textId="77777777" w:rsidR="00F73C6D" w:rsidRDefault="00F73C6D" w:rsidP="00F73C6D">
      <w:pPr>
        <w:pStyle w:val="2f2"/>
        <w:shd w:val="clear" w:color="auto" w:fill="D9D9D9" w:themeFill="background1" w:themeFillShade="D9"/>
        <w:rPr>
          <w:lang w:eastAsia="zh-CN"/>
        </w:rPr>
      </w:pPr>
      <w:r>
        <w:rPr>
          <w:lang w:eastAsia="zh-CN"/>
        </w:rPr>
        <w:t xml:space="preserve">  CC [M]  /root/tasks_k/4/task2/workqueue_test.o</w:t>
      </w:r>
    </w:p>
    <w:p w14:paraId="191452C3"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3BB7B019"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10EB7DD6" w14:textId="77777777" w:rsidR="00F73C6D" w:rsidRDefault="00F73C6D" w:rsidP="00F73C6D">
      <w:pPr>
        <w:pStyle w:val="2f2"/>
        <w:shd w:val="clear" w:color="auto" w:fill="D9D9D9" w:themeFill="background1" w:themeFillShade="D9"/>
        <w:rPr>
          <w:lang w:eastAsia="zh-CN"/>
        </w:rPr>
      </w:pPr>
      <w:r>
        <w:rPr>
          <w:lang w:eastAsia="zh-CN"/>
        </w:rPr>
        <w:t xml:space="preserve">  CC      /root/tasks_k/4/task2/workqueue_test.mod.o</w:t>
      </w:r>
    </w:p>
    <w:p w14:paraId="35472A8C" w14:textId="77777777" w:rsidR="00F73C6D" w:rsidRDefault="00F73C6D" w:rsidP="00F73C6D">
      <w:pPr>
        <w:pStyle w:val="2f2"/>
        <w:shd w:val="clear" w:color="auto" w:fill="D9D9D9" w:themeFill="background1" w:themeFillShade="D9"/>
        <w:rPr>
          <w:lang w:eastAsia="zh-CN"/>
        </w:rPr>
      </w:pPr>
      <w:r>
        <w:rPr>
          <w:lang w:eastAsia="zh-CN"/>
        </w:rPr>
        <w:t xml:space="preserve">  LD [M]  /root/tasks_k/4/task2/workqueue_test.ko</w:t>
      </w:r>
    </w:p>
    <w:p w14:paraId="0638125B"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3024EA34" w14:textId="18733E1C"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ls</w:t>
      </w:r>
    </w:p>
    <w:p w14:paraId="133988C3" w14:textId="77777777" w:rsidR="00F73C6D" w:rsidRDefault="00F73C6D" w:rsidP="00F73C6D">
      <w:pPr>
        <w:pStyle w:val="2f2"/>
        <w:shd w:val="clear" w:color="auto" w:fill="D9D9D9" w:themeFill="background1" w:themeFillShade="D9"/>
        <w:rPr>
          <w:lang w:eastAsia="zh-CN"/>
        </w:rPr>
      </w:pPr>
      <w:r>
        <w:rPr>
          <w:lang w:eastAsia="zh-CN"/>
        </w:rPr>
        <w:t>Makefile       Module.symvers    workqueue_test.ko     workqueue_test.mod.o</w:t>
      </w:r>
    </w:p>
    <w:p w14:paraId="21405957" w14:textId="77777777" w:rsidR="00F73C6D" w:rsidRDefault="00F73C6D" w:rsidP="00F73C6D">
      <w:pPr>
        <w:pStyle w:val="2f2"/>
        <w:shd w:val="clear" w:color="auto" w:fill="D9D9D9" w:themeFill="background1" w:themeFillShade="D9"/>
        <w:rPr>
          <w:lang w:eastAsia="zh-CN"/>
        </w:rPr>
      </w:pPr>
      <w:r>
        <w:rPr>
          <w:lang w:eastAsia="zh-CN"/>
        </w:rPr>
        <w:t>modules.order  workqueue_test.c  workqueue_test.mod.c  workqueue_test.o</w:t>
      </w:r>
    </w:p>
    <w:p w14:paraId="3CB0106F"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49734425" w14:textId="7E658FFF"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insmod workqueue_test.ko</w:t>
      </w:r>
    </w:p>
    <w:p w14:paraId="660A26C4" w14:textId="1FB48251"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dmesg | tail -n5</w:t>
      </w:r>
    </w:p>
    <w:p w14:paraId="2E7E198D" w14:textId="77777777" w:rsidR="00F73C6D" w:rsidRDefault="00F73C6D" w:rsidP="00F73C6D">
      <w:pPr>
        <w:pStyle w:val="2f2"/>
        <w:shd w:val="clear" w:color="auto" w:fill="D9D9D9" w:themeFill="background1" w:themeFillShade="D9"/>
        <w:rPr>
          <w:lang w:eastAsia="zh-CN"/>
        </w:rPr>
      </w:pPr>
      <w:r>
        <w:rPr>
          <w:lang w:eastAsia="zh-CN"/>
        </w:rPr>
        <w:t>[87442.393468] Start workqueue_test module.</w:t>
      </w:r>
    </w:p>
    <w:p w14:paraId="36A702BA" w14:textId="77777777" w:rsidR="00F73C6D" w:rsidRDefault="00F73C6D" w:rsidP="00F73C6D">
      <w:pPr>
        <w:pStyle w:val="2f2"/>
        <w:shd w:val="clear" w:color="auto" w:fill="D9D9D9" w:themeFill="background1" w:themeFillShade="D9"/>
        <w:rPr>
          <w:lang w:eastAsia="zh-CN"/>
        </w:rPr>
      </w:pPr>
      <w:r>
        <w:rPr>
          <w:lang w:eastAsia="zh-CN"/>
        </w:rPr>
        <w:t>[87447.525385] Hello World!</w:t>
      </w:r>
    </w:p>
    <w:p w14:paraId="40205E81" w14:textId="77777777" w:rsidR="00F73C6D" w:rsidRDefault="00F73C6D" w:rsidP="00F73C6D">
      <w:pPr>
        <w:pStyle w:val="2f2"/>
        <w:shd w:val="clear" w:color="auto" w:fill="D9D9D9" w:themeFill="background1" w:themeFillShade="D9"/>
        <w:rPr>
          <w:lang w:eastAsia="zh-CN"/>
        </w:rPr>
      </w:pPr>
      <w:r>
        <w:rPr>
          <w:lang w:eastAsia="zh-CN"/>
        </w:rPr>
        <w:t>[87462.629144] Hello World!</w:t>
      </w:r>
    </w:p>
    <w:p w14:paraId="34D658E6" w14:textId="77777777" w:rsidR="00F73C6D" w:rsidRDefault="00F73C6D" w:rsidP="00F73C6D">
      <w:pPr>
        <w:pStyle w:val="2f2"/>
        <w:shd w:val="clear" w:color="auto" w:fill="D9D9D9" w:themeFill="background1" w:themeFillShade="D9"/>
        <w:rPr>
          <w:lang w:eastAsia="zh-CN"/>
        </w:rPr>
      </w:pPr>
      <w:r>
        <w:rPr>
          <w:lang w:eastAsia="zh-CN"/>
        </w:rPr>
        <w:t>[87477.732936] Hello World!</w:t>
      </w:r>
    </w:p>
    <w:p w14:paraId="1E1D47D3" w14:textId="77777777" w:rsidR="00F73C6D" w:rsidRDefault="00F73C6D" w:rsidP="00F73C6D">
      <w:pPr>
        <w:pStyle w:val="2f2"/>
        <w:shd w:val="clear" w:color="auto" w:fill="D9D9D9" w:themeFill="background1" w:themeFillShade="D9"/>
        <w:rPr>
          <w:lang w:eastAsia="zh-CN"/>
        </w:rPr>
      </w:pPr>
      <w:r>
        <w:rPr>
          <w:lang w:eastAsia="zh-CN"/>
        </w:rPr>
        <w:t>[87492.836697] Hello World!</w:t>
      </w:r>
    </w:p>
    <w:p w14:paraId="64591C14"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49970E78" w14:textId="4D959295"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rmmod workqueue_test</w:t>
      </w:r>
    </w:p>
    <w:p w14:paraId="4312FE51" w14:textId="7861CE6A"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dmesg | tail -n6</w:t>
      </w:r>
    </w:p>
    <w:p w14:paraId="4AB33268" w14:textId="77777777" w:rsidR="00F73C6D" w:rsidRDefault="00F73C6D" w:rsidP="00F73C6D">
      <w:pPr>
        <w:pStyle w:val="2f2"/>
        <w:shd w:val="clear" w:color="auto" w:fill="D9D9D9" w:themeFill="background1" w:themeFillShade="D9"/>
        <w:rPr>
          <w:lang w:eastAsia="zh-CN"/>
        </w:rPr>
      </w:pPr>
      <w:r>
        <w:rPr>
          <w:lang w:eastAsia="zh-CN"/>
        </w:rPr>
        <w:t>[87442.393468] Start workqueue_test module.</w:t>
      </w:r>
    </w:p>
    <w:p w14:paraId="57A19679" w14:textId="77777777" w:rsidR="00F73C6D" w:rsidRDefault="00F73C6D" w:rsidP="00F73C6D">
      <w:pPr>
        <w:pStyle w:val="2f2"/>
        <w:shd w:val="clear" w:color="auto" w:fill="D9D9D9" w:themeFill="background1" w:themeFillShade="D9"/>
        <w:rPr>
          <w:lang w:eastAsia="zh-CN"/>
        </w:rPr>
      </w:pPr>
      <w:r>
        <w:rPr>
          <w:lang w:eastAsia="zh-CN"/>
        </w:rPr>
        <w:t>[87447.525385] Hello World!</w:t>
      </w:r>
    </w:p>
    <w:p w14:paraId="6D167FDD" w14:textId="77777777" w:rsidR="00F73C6D" w:rsidRDefault="00F73C6D" w:rsidP="00F73C6D">
      <w:pPr>
        <w:pStyle w:val="2f2"/>
        <w:shd w:val="clear" w:color="auto" w:fill="D9D9D9" w:themeFill="background1" w:themeFillShade="D9"/>
        <w:rPr>
          <w:lang w:eastAsia="zh-CN"/>
        </w:rPr>
      </w:pPr>
      <w:r>
        <w:rPr>
          <w:lang w:eastAsia="zh-CN"/>
        </w:rPr>
        <w:t>[87462.629144] Hello World!</w:t>
      </w:r>
    </w:p>
    <w:p w14:paraId="13342E4F" w14:textId="77777777" w:rsidR="00F73C6D" w:rsidRDefault="00F73C6D" w:rsidP="00F73C6D">
      <w:pPr>
        <w:pStyle w:val="2f2"/>
        <w:shd w:val="clear" w:color="auto" w:fill="D9D9D9" w:themeFill="background1" w:themeFillShade="D9"/>
        <w:rPr>
          <w:lang w:eastAsia="zh-CN"/>
        </w:rPr>
      </w:pPr>
      <w:r>
        <w:rPr>
          <w:lang w:eastAsia="zh-CN"/>
        </w:rPr>
        <w:t>[87477.732936] Hello World!</w:t>
      </w:r>
    </w:p>
    <w:p w14:paraId="53E14B43" w14:textId="77777777" w:rsidR="00F73C6D" w:rsidRDefault="00F73C6D" w:rsidP="00F73C6D">
      <w:pPr>
        <w:pStyle w:val="2f2"/>
        <w:shd w:val="clear" w:color="auto" w:fill="D9D9D9" w:themeFill="background1" w:themeFillShade="D9"/>
        <w:rPr>
          <w:lang w:eastAsia="zh-CN"/>
        </w:rPr>
      </w:pPr>
      <w:r>
        <w:rPr>
          <w:lang w:eastAsia="zh-CN"/>
        </w:rPr>
        <w:t>[87492.836697] Hello World!</w:t>
      </w:r>
    </w:p>
    <w:p w14:paraId="05113CE2" w14:textId="77777777" w:rsidR="00F73C6D" w:rsidRDefault="00F73C6D" w:rsidP="00F73C6D">
      <w:pPr>
        <w:pStyle w:val="2f2"/>
        <w:shd w:val="clear" w:color="auto" w:fill="D9D9D9" w:themeFill="background1" w:themeFillShade="D9"/>
        <w:rPr>
          <w:lang w:eastAsia="zh-CN"/>
        </w:rPr>
      </w:pPr>
      <w:r>
        <w:rPr>
          <w:lang w:eastAsia="zh-CN"/>
        </w:rPr>
        <w:t>[87526.712833] Exit workqueue_test module.</w:t>
      </w:r>
    </w:p>
    <w:p w14:paraId="01596107" w14:textId="27109286"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w:t>
      </w:r>
    </w:p>
    <w:p w14:paraId="5CEC027D" w14:textId="77777777" w:rsidR="00F73C6D" w:rsidRDefault="00F73C6D" w:rsidP="00F73C6D">
      <w:pPr>
        <w:pStyle w:val="1e"/>
      </w:pPr>
      <w:r>
        <w:rPr>
          <w:rFonts w:hint="eastAsia"/>
        </w:rPr>
        <w:t>由代码逻辑知：工作队列延时</w:t>
      </w:r>
      <w:r>
        <w:t xml:space="preserve"> 5*HZ</w:t>
      </w:r>
      <w:r>
        <w:rPr>
          <w:rFonts w:hint="eastAsia"/>
        </w:rPr>
        <w:t>（</w:t>
      </w:r>
      <w:r>
        <w:t>5</w:t>
      </w:r>
      <w:r>
        <w:rPr>
          <w:rFonts w:hint="eastAsia"/>
        </w:rPr>
        <w:t>秒）开始执行，模块加载后</w:t>
      </w:r>
      <w:r>
        <w:t>5</w:t>
      </w:r>
      <w:r>
        <w:rPr>
          <w:rFonts w:hint="eastAsia"/>
        </w:rPr>
        <w:t>秒才打印</w:t>
      </w:r>
      <w:r>
        <w:t>HelloWorld!</w:t>
      </w:r>
      <w:r>
        <w:rPr>
          <w:rFonts w:hint="eastAsia"/>
        </w:rPr>
        <w:t>；而后每次执行工作队列中间休眠</w:t>
      </w:r>
      <w:r>
        <w:t>15</w:t>
      </w:r>
      <w:r>
        <w:rPr>
          <w:rFonts w:hint="eastAsia"/>
        </w:rPr>
        <w:t>秒。</w:t>
      </w:r>
    </w:p>
    <w:p w14:paraId="6528510C" w14:textId="77777777" w:rsidR="00F73C6D" w:rsidRDefault="00F73C6D" w:rsidP="00D837EB">
      <w:pPr>
        <w:pStyle w:val="3"/>
        <w:numPr>
          <w:ilvl w:val="2"/>
          <w:numId w:val="15"/>
        </w:numPr>
        <w:rPr>
          <w:kern w:val="2"/>
          <w:szCs w:val="21"/>
        </w:rPr>
      </w:pPr>
      <w:bookmarkStart w:id="68" w:name="_Toc57042940"/>
      <w:r>
        <w:rPr>
          <w:rFonts w:hint="eastAsia"/>
        </w:rPr>
        <w:t>编写一个信号捕获程序，捕获终端按键信号</w:t>
      </w:r>
      <w:bookmarkEnd w:id="68"/>
    </w:p>
    <w:p w14:paraId="56BA2448" w14:textId="77777777" w:rsidR="00F73C6D" w:rsidRDefault="00F73C6D" w:rsidP="00D837EB">
      <w:pPr>
        <w:pStyle w:val="4"/>
        <w:numPr>
          <w:ilvl w:val="3"/>
          <w:numId w:val="15"/>
        </w:numPr>
        <w:rPr>
          <w:rFonts w:hint="default"/>
          <w:lang w:bidi="hi-IN"/>
        </w:rPr>
      </w:pPr>
      <w:r>
        <w:rPr>
          <w:lang w:bidi="hi-IN"/>
        </w:rPr>
        <w:t>相关知识</w:t>
      </w:r>
    </w:p>
    <w:p w14:paraId="3E0EBFB7" w14:textId="77777777" w:rsidR="00F73C6D" w:rsidRDefault="00F73C6D" w:rsidP="00F73C6D">
      <w:pPr>
        <w:pStyle w:val="1e"/>
        <w:rPr>
          <w:lang w:bidi="hi-IN"/>
        </w:rPr>
      </w:pPr>
      <w:r>
        <w:rPr>
          <w:rFonts w:hint="eastAsia"/>
          <w:lang w:bidi="hi-IN"/>
        </w:rPr>
        <w:t>一、</w:t>
      </w:r>
      <w:r>
        <w:rPr>
          <w:lang w:bidi="hi-IN"/>
        </w:rPr>
        <w:t>Linux</w:t>
      </w:r>
      <w:r>
        <w:rPr>
          <w:rFonts w:hint="eastAsia"/>
          <w:lang w:bidi="hi-IN"/>
        </w:rPr>
        <w:t>信号处理机制</w:t>
      </w:r>
      <w:r>
        <w:rPr>
          <w:lang w:bidi="hi-IN"/>
        </w:rPr>
        <w:t xml:space="preserve"> </w:t>
      </w:r>
    </w:p>
    <w:p w14:paraId="56DD95FD" w14:textId="77777777" w:rsidR="00F73C6D" w:rsidRDefault="00F73C6D" w:rsidP="00F73C6D">
      <w:pPr>
        <w:pStyle w:val="1e"/>
        <w:rPr>
          <w:lang w:bidi="hi-IN"/>
        </w:rPr>
      </w:pPr>
      <w:r>
        <w:rPr>
          <w:lang w:bidi="hi-IN"/>
        </w:rPr>
        <w:t>1</w:t>
      </w:r>
      <w:r>
        <w:rPr>
          <w:rFonts w:hint="eastAsia"/>
          <w:lang w:bidi="hi-IN"/>
        </w:rPr>
        <w:t>、基本概念</w:t>
      </w:r>
    </w:p>
    <w:p w14:paraId="0DCFE1D5" w14:textId="77777777" w:rsidR="00F73C6D" w:rsidRDefault="00F73C6D" w:rsidP="00F73C6D">
      <w:pPr>
        <w:pStyle w:val="1e"/>
        <w:ind w:firstLineChars="200" w:firstLine="420"/>
        <w:rPr>
          <w:lang w:bidi="hi-IN"/>
        </w:rPr>
      </w:pPr>
      <w:r>
        <w:rPr>
          <w:lang w:bidi="hi-IN"/>
        </w:rPr>
        <w:lastRenderedPageBreak/>
        <w:t>Linux</w:t>
      </w:r>
      <w:r>
        <w:rPr>
          <w:rFonts w:hint="eastAsia"/>
          <w:lang w:bidi="hi-IN"/>
        </w:rPr>
        <w:t>提供的信号机制是一种进程间异步的通信机制，每个进程在运行时，都要通过信号机制来检查是否有信号到达，若有，便中断正在执行的程序，转向与该信号相对应的处理程序，以完成对该事件的处理；处理结束后再返回到原来的断点继续执行。实质上，信号机制是对中断机制的一种模拟，在实现上是一种软中断。</w:t>
      </w:r>
    </w:p>
    <w:p w14:paraId="7B175076" w14:textId="77777777" w:rsidR="00F73C6D" w:rsidRDefault="00F73C6D" w:rsidP="00F73C6D">
      <w:pPr>
        <w:pStyle w:val="1e"/>
        <w:rPr>
          <w:lang w:bidi="hi-IN"/>
        </w:rPr>
      </w:pPr>
      <w:r>
        <w:rPr>
          <w:lang w:bidi="hi-IN"/>
        </w:rPr>
        <w:t>2</w:t>
      </w:r>
      <w:r>
        <w:rPr>
          <w:rFonts w:hint="eastAsia"/>
          <w:lang w:bidi="hi-IN"/>
        </w:rPr>
        <w:t>、信号的产生</w:t>
      </w:r>
    </w:p>
    <w:p w14:paraId="4876C5E3" w14:textId="77777777" w:rsidR="00F73C6D" w:rsidRDefault="00F73C6D" w:rsidP="00F73C6D">
      <w:pPr>
        <w:pStyle w:val="1e"/>
        <w:ind w:firstLineChars="200" w:firstLine="420"/>
        <w:rPr>
          <w:lang w:bidi="hi-IN"/>
        </w:rPr>
      </w:pPr>
      <w:r>
        <w:rPr>
          <w:rFonts w:hint="eastAsia"/>
          <w:lang w:bidi="hi-IN"/>
        </w:rPr>
        <w:t>信号的生成来自内核，让内核生成信号的请求来自</w:t>
      </w:r>
      <w:r>
        <w:rPr>
          <w:lang w:bidi="hi-IN"/>
        </w:rPr>
        <w:t>3</w:t>
      </w:r>
      <w:r>
        <w:rPr>
          <w:rFonts w:hint="eastAsia"/>
          <w:lang w:bidi="hi-IN"/>
        </w:rPr>
        <w:t>个地方：</w:t>
      </w:r>
    </w:p>
    <w:p w14:paraId="0F927B98" w14:textId="77777777" w:rsidR="00F73C6D" w:rsidRDefault="00F73C6D" w:rsidP="00F73C6D">
      <w:pPr>
        <w:pStyle w:val="1e"/>
        <w:rPr>
          <w:lang w:bidi="hi-IN"/>
        </w:rPr>
      </w:pPr>
      <w:r>
        <w:rPr>
          <w:lang w:bidi="hi-IN"/>
        </w:rPr>
        <w:t>1</w:t>
      </w:r>
      <w:r>
        <w:rPr>
          <w:rFonts w:hint="eastAsia"/>
          <w:lang w:bidi="hi-IN"/>
        </w:rPr>
        <w:t>）用户：用户能够通过终端按键产生信号，例如；</w:t>
      </w:r>
    </w:p>
    <w:p w14:paraId="019C3FCD" w14:textId="77777777" w:rsidR="00F73C6D" w:rsidRDefault="00F73C6D" w:rsidP="00F73C6D">
      <w:pPr>
        <w:pStyle w:val="1e"/>
        <w:rPr>
          <w:lang w:bidi="hi-IN"/>
        </w:rPr>
      </w:pPr>
      <w:r>
        <w:rPr>
          <w:lang w:bidi="hi-IN"/>
        </w:rPr>
        <w:t>ctrl+c ----&gt;  2) SIGINT</w:t>
      </w:r>
      <w:r>
        <w:rPr>
          <w:rFonts w:hint="eastAsia"/>
          <w:lang w:bidi="hi-IN"/>
        </w:rPr>
        <w:t>（终止、中断）</w:t>
      </w:r>
    </w:p>
    <w:p w14:paraId="62485D2F" w14:textId="77777777" w:rsidR="00F73C6D" w:rsidRDefault="00F73C6D" w:rsidP="00F73C6D">
      <w:pPr>
        <w:pStyle w:val="1e"/>
        <w:rPr>
          <w:lang w:bidi="hi-IN"/>
        </w:rPr>
      </w:pPr>
      <w:r>
        <w:rPr>
          <w:lang w:bidi="hi-IN"/>
        </w:rPr>
        <w:t>ctrl+\ ----&gt;  3)SIGQUIT</w:t>
      </w:r>
      <w:r>
        <w:rPr>
          <w:rFonts w:hint="eastAsia"/>
          <w:lang w:bidi="hi-IN"/>
        </w:rPr>
        <w:t>（退出）</w:t>
      </w:r>
    </w:p>
    <w:p w14:paraId="0D2BB962" w14:textId="77777777" w:rsidR="00F73C6D" w:rsidRPr="00F73C6D" w:rsidRDefault="00F73C6D" w:rsidP="00F73C6D">
      <w:pPr>
        <w:pStyle w:val="1e"/>
        <w:rPr>
          <w:lang w:bidi="hi-IN"/>
        </w:rPr>
      </w:pPr>
      <w:r>
        <w:rPr>
          <w:lang w:bidi="hi-IN"/>
        </w:rPr>
        <w:t>ctrl+z ----&gt;  20)SIGTSTP</w:t>
      </w:r>
      <w:r>
        <w:rPr>
          <w:rFonts w:hint="eastAsia"/>
          <w:lang w:bidi="hi-IN"/>
        </w:rPr>
        <w:t>（暂时、停止）</w:t>
      </w:r>
    </w:p>
    <w:p w14:paraId="6173935B" w14:textId="77777777" w:rsidR="00F73C6D" w:rsidRDefault="00F73C6D" w:rsidP="00F73C6D">
      <w:pPr>
        <w:pStyle w:val="1e"/>
        <w:rPr>
          <w:lang w:bidi="hi-IN"/>
        </w:rPr>
      </w:pPr>
      <w:r>
        <w:rPr>
          <w:rFonts w:hint="eastAsia"/>
          <w:lang w:bidi="hi-IN"/>
        </w:rPr>
        <w:t>或者是终端驱动程序分配给信号控制字符的其他任何键来请求内核产生信号</w:t>
      </w:r>
    </w:p>
    <w:p w14:paraId="29E8F116" w14:textId="77777777" w:rsidR="00F73C6D" w:rsidRDefault="00F73C6D" w:rsidP="00F73C6D">
      <w:pPr>
        <w:pStyle w:val="1e"/>
        <w:rPr>
          <w:lang w:bidi="hi-IN"/>
        </w:rPr>
      </w:pPr>
      <w:r>
        <w:rPr>
          <w:lang w:bidi="hi-IN"/>
        </w:rPr>
        <w:t>2</w:t>
      </w:r>
      <w:r>
        <w:rPr>
          <w:rFonts w:hint="eastAsia"/>
          <w:lang w:bidi="hi-IN"/>
        </w:rPr>
        <w:t>）内核：当进程执行出错时，内核会给进程发送一个信号，例如非法段存取</w:t>
      </w:r>
      <w:r>
        <w:rPr>
          <w:lang w:bidi="hi-IN"/>
        </w:rPr>
        <w:t>(</w:t>
      </w:r>
      <w:r>
        <w:rPr>
          <w:rFonts w:hint="eastAsia"/>
          <w:lang w:bidi="hi-IN"/>
        </w:rPr>
        <w:t>内存访问违规</w:t>
      </w:r>
      <w:r>
        <w:rPr>
          <w:lang w:bidi="hi-IN"/>
        </w:rPr>
        <w:t>)</w:t>
      </w:r>
      <w:r>
        <w:rPr>
          <w:rFonts w:hint="eastAsia"/>
          <w:lang w:bidi="hi-IN"/>
        </w:rPr>
        <w:t>、浮点数溢出等；</w:t>
      </w:r>
    </w:p>
    <w:p w14:paraId="6875A977" w14:textId="77777777" w:rsidR="00F73C6D" w:rsidRDefault="00F73C6D" w:rsidP="00F73C6D">
      <w:pPr>
        <w:pStyle w:val="1e"/>
        <w:rPr>
          <w:lang w:bidi="hi-IN"/>
        </w:rPr>
      </w:pPr>
      <w:r>
        <w:rPr>
          <w:lang w:bidi="hi-IN"/>
        </w:rPr>
        <w:t>3</w:t>
      </w:r>
      <w:r>
        <w:rPr>
          <w:rFonts w:hint="eastAsia"/>
          <w:lang w:bidi="hi-IN"/>
        </w:rPr>
        <w:t>）进程：一个进程可以通过系统调用</w:t>
      </w:r>
      <w:r>
        <w:rPr>
          <w:lang w:bidi="hi-IN"/>
        </w:rPr>
        <w:t>kill</w:t>
      </w:r>
      <w:r>
        <w:rPr>
          <w:rFonts w:hint="eastAsia"/>
          <w:lang w:bidi="hi-IN"/>
        </w:rPr>
        <w:t>给另一个进程发送信号，一个进程可以通过信号和另外一个进程进行通信。</w:t>
      </w:r>
    </w:p>
    <w:p w14:paraId="04F31738" w14:textId="77777777" w:rsidR="00F73C6D" w:rsidRDefault="00F73C6D" w:rsidP="00F73C6D">
      <w:pPr>
        <w:pStyle w:val="1e"/>
        <w:ind w:firstLineChars="200" w:firstLine="420"/>
        <w:rPr>
          <w:lang w:bidi="hi-IN"/>
        </w:rPr>
      </w:pPr>
      <w:r>
        <w:rPr>
          <w:rFonts w:hint="eastAsia"/>
          <w:lang w:bidi="hi-IN"/>
        </w:rPr>
        <w:t>当信号发送到某个进程中时，操作系统会中断该进程的正常流程，并进入相应的信号处理函数执行操作，完成后再回到中断的地方继续执行。需要说明的是，信号只是用于通知进程发生了某个事件，除了信号本身的信息之外，并不具备传递用户数据的功能。</w:t>
      </w:r>
    </w:p>
    <w:p w14:paraId="7CCE82C7" w14:textId="77777777" w:rsidR="00F73C6D" w:rsidRDefault="00F73C6D" w:rsidP="00F73C6D">
      <w:pPr>
        <w:pStyle w:val="1e"/>
        <w:rPr>
          <w:lang w:bidi="hi-IN"/>
        </w:rPr>
      </w:pPr>
      <w:r>
        <w:rPr>
          <w:lang w:bidi="hi-IN"/>
        </w:rPr>
        <w:t>3</w:t>
      </w:r>
      <w:r>
        <w:rPr>
          <w:rFonts w:hint="eastAsia"/>
          <w:lang w:bidi="hi-IN"/>
        </w:rPr>
        <w:t>、信号的响应动作</w:t>
      </w:r>
      <w:r>
        <w:rPr>
          <w:lang w:bidi="hi-IN"/>
        </w:rPr>
        <w:t>/</w:t>
      </w:r>
      <w:r>
        <w:rPr>
          <w:rFonts w:hint="eastAsia"/>
          <w:lang w:bidi="hi-IN"/>
        </w:rPr>
        <w:t>处理</w:t>
      </w:r>
    </w:p>
    <w:p w14:paraId="197BF86B" w14:textId="77777777" w:rsidR="00F73C6D" w:rsidRDefault="00F73C6D" w:rsidP="00F73C6D">
      <w:pPr>
        <w:pStyle w:val="1e"/>
        <w:ind w:firstLineChars="200" w:firstLine="420"/>
        <w:rPr>
          <w:lang w:bidi="hi-IN"/>
        </w:rPr>
      </w:pPr>
      <w:r>
        <w:rPr>
          <w:rFonts w:hint="eastAsia"/>
          <w:lang w:bidi="hi-IN"/>
        </w:rPr>
        <w:t>每个信号都有自己的响应动作，当接收到信号时，进程会根据信号的响应动作执行相应的操作，信号的响应动作有以下几种：</w:t>
      </w:r>
    </w:p>
    <w:p w14:paraId="43F5D88B" w14:textId="77777777" w:rsidR="00F73C6D" w:rsidRDefault="00F73C6D" w:rsidP="00F73C6D">
      <w:pPr>
        <w:pStyle w:val="1e"/>
        <w:rPr>
          <w:lang w:bidi="hi-IN"/>
        </w:rPr>
      </w:pPr>
      <w:r>
        <w:rPr>
          <w:lang w:bidi="hi-IN"/>
        </w:rPr>
        <w:t>1)</w:t>
      </w:r>
      <w:r>
        <w:rPr>
          <w:lang w:bidi="hi-IN"/>
        </w:rPr>
        <w:tab/>
      </w:r>
      <w:r>
        <w:rPr>
          <w:rFonts w:hint="eastAsia"/>
          <w:lang w:bidi="hi-IN"/>
        </w:rPr>
        <w:t>中止进程</w:t>
      </w:r>
      <w:r>
        <w:rPr>
          <w:lang w:bidi="hi-IN"/>
        </w:rPr>
        <w:t>Term</w:t>
      </w:r>
    </w:p>
    <w:p w14:paraId="498124C3" w14:textId="77777777" w:rsidR="00F73C6D" w:rsidRDefault="00F73C6D" w:rsidP="00F73C6D">
      <w:pPr>
        <w:pStyle w:val="1e"/>
        <w:rPr>
          <w:lang w:bidi="hi-IN"/>
        </w:rPr>
      </w:pPr>
      <w:r>
        <w:rPr>
          <w:lang w:bidi="hi-IN"/>
        </w:rPr>
        <w:t>2)</w:t>
      </w:r>
      <w:r>
        <w:rPr>
          <w:lang w:bidi="hi-IN"/>
        </w:rPr>
        <w:tab/>
      </w:r>
      <w:r>
        <w:rPr>
          <w:rFonts w:hint="eastAsia"/>
          <w:lang w:bidi="hi-IN"/>
        </w:rPr>
        <w:t>忽略信号</w:t>
      </w:r>
      <w:r>
        <w:rPr>
          <w:lang w:bidi="hi-IN"/>
        </w:rPr>
        <w:t>Ign</w:t>
      </w:r>
    </w:p>
    <w:p w14:paraId="7A6C25A0" w14:textId="77777777" w:rsidR="00F73C6D" w:rsidRDefault="00F73C6D" w:rsidP="00F73C6D">
      <w:pPr>
        <w:pStyle w:val="1e"/>
        <w:rPr>
          <w:lang w:bidi="hi-IN"/>
        </w:rPr>
      </w:pPr>
      <w:r>
        <w:rPr>
          <w:lang w:bidi="hi-IN"/>
        </w:rPr>
        <w:t>3)</w:t>
      </w:r>
      <w:r>
        <w:rPr>
          <w:lang w:bidi="hi-IN"/>
        </w:rPr>
        <w:tab/>
      </w:r>
      <w:r>
        <w:rPr>
          <w:rFonts w:hint="eastAsia"/>
          <w:lang w:bidi="hi-IN"/>
        </w:rPr>
        <w:t>中止进程并保存内存信息</w:t>
      </w:r>
      <w:r>
        <w:rPr>
          <w:lang w:bidi="hi-IN"/>
        </w:rPr>
        <w:t>Core</w:t>
      </w:r>
    </w:p>
    <w:p w14:paraId="21EC74B2" w14:textId="77777777" w:rsidR="00F73C6D" w:rsidRDefault="00F73C6D" w:rsidP="00F73C6D">
      <w:pPr>
        <w:pStyle w:val="1e"/>
        <w:rPr>
          <w:lang w:bidi="hi-IN"/>
        </w:rPr>
      </w:pPr>
      <w:r>
        <w:rPr>
          <w:lang w:bidi="hi-IN"/>
        </w:rPr>
        <w:t>4)</w:t>
      </w:r>
      <w:r>
        <w:rPr>
          <w:lang w:bidi="hi-IN"/>
        </w:rPr>
        <w:tab/>
      </w:r>
      <w:r>
        <w:rPr>
          <w:rFonts w:hint="eastAsia"/>
          <w:lang w:bidi="hi-IN"/>
        </w:rPr>
        <w:t>停止进程</w:t>
      </w:r>
      <w:r>
        <w:rPr>
          <w:lang w:bidi="hi-IN"/>
        </w:rPr>
        <w:t>Stop</w:t>
      </w:r>
    </w:p>
    <w:p w14:paraId="07459707" w14:textId="77777777" w:rsidR="00F73C6D" w:rsidRDefault="00F73C6D" w:rsidP="00F73C6D">
      <w:pPr>
        <w:pStyle w:val="1e"/>
        <w:rPr>
          <w:lang w:bidi="hi-IN"/>
        </w:rPr>
      </w:pPr>
      <w:r>
        <w:rPr>
          <w:lang w:bidi="hi-IN"/>
        </w:rPr>
        <w:t>5)</w:t>
      </w:r>
      <w:r>
        <w:rPr>
          <w:lang w:bidi="hi-IN"/>
        </w:rPr>
        <w:tab/>
      </w:r>
      <w:r>
        <w:rPr>
          <w:rFonts w:hint="eastAsia"/>
          <w:lang w:bidi="hi-IN"/>
        </w:rPr>
        <w:t>继续运行进程</w:t>
      </w:r>
      <w:r>
        <w:rPr>
          <w:lang w:bidi="hi-IN"/>
        </w:rPr>
        <w:t>Cont</w:t>
      </w:r>
    </w:p>
    <w:p w14:paraId="13BF8A2A" w14:textId="77777777" w:rsidR="00F73C6D" w:rsidRDefault="00F73C6D" w:rsidP="00F73C6D">
      <w:pPr>
        <w:pStyle w:val="1e"/>
        <w:ind w:firstLineChars="200" w:firstLine="420"/>
        <w:rPr>
          <w:lang w:bidi="hi-IN"/>
        </w:rPr>
      </w:pPr>
      <w:r>
        <w:rPr>
          <w:rFonts w:hint="eastAsia"/>
          <w:lang w:bidi="hi-IN"/>
        </w:rPr>
        <w:t>用户可以通过</w:t>
      </w:r>
      <w:r>
        <w:rPr>
          <w:lang w:bidi="hi-IN"/>
        </w:rPr>
        <w:t>signal</w:t>
      </w:r>
      <w:r>
        <w:rPr>
          <w:rFonts w:hint="eastAsia"/>
          <w:lang w:bidi="hi-IN"/>
        </w:rPr>
        <w:t>或</w:t>
      </w:r>
      <w:r>
        <w:rPr>
          <w:lang w:bidi="hi-IN"/>
        </w:rPr>
        <w:t>sigaction</w:t>
      </w:r>
      <w:r>
        <w:rPr>
          <w:rFonts w:hint="eastAsia"/>
          <w:lang w:bidi="hi-IN"/>
        </w:rPr>
        <w:t>函数修改信号的响应动作（也就是常说的“注册信号”）。另外，在多线程中，各线程的信号响应动作都是相同的，不能对某个线程设置独立的响应动作。</w:t>
      </w:r>
    </w:p>
    <w:p w14:paraId="36241D96" w14:textId="77777777" w:rsidR="00F73C6D" w:rsidRDefault="00F73C6D" w:rsidP="00F73C6D">
      <w:pPr>
        <w:pStyle w:val="1e"/>
        <w:rPr>
          <w:lang w:bidi="hi-IN"/>
        </w:rPr>
      </w:pPr>
      <w:r>
        <w:rPr>
          <w:lang w:bidi="hi-IN"/>
        </w:rPr>
        <w:t>4</w:t>
      </w:r>
      <w:r>
        <w:rPr>
          <w:rFonts w:hint="eastAsia"/>
          <w:lang w:bidi="hi-IN"/>
        </w:rPr>
        <w:t>、信号类型</w:t>
      </w:r>
    </w:p>
    <w:p w14:paraId="228FE367" w14:textId="77777777" w:rsidR="00F73C6D" w:rsidRDefault="00F73C6D" w:rsidP="00F73C6D">
      <w:pPr>
        <w:pStyle w:val="1e"/>
        <w:rPr>
          <w:lang w:bidi="hi-IN"/>
        </w:rPr>
      </w:pPr>
      <w:r>
        <w:rPr>
          <w:lang w:bidi="hi-IN"/>
        </w:rPr>
        <w:t>Linux</w:t>
      </w:r>
      <w:r>
        <w:rPr>
          <w:rFonts w:hint="eastAsia"/>
          <w:lang w:bidi="hi-IN"/>
        </w:rPr>
        <w:t>支持的信号类型可以参考下面给出的列表。</w:t>
      </w:r>
    </w:p>
    <w:p w14:paraId="0513AD14" w14:textId="4A9F6D4C" w:rsidR="00F73C6D" w:rsidRDefault="00F73C6D" w:rsidP="00F73C6D">
      <w:pPr>
        <w:pStyle w:val="1e"/>
      </w:pPr>
      <w:r>
        <w:rPr>
          <w:noProof/>
        </w:rPr>
        <w:lastRenderedPageBreak/>
        <w:drawing>
          <wp:inline distT="0" distB="0" distL="0" distR="0" wp14:anchorId="69179231" wp14:editId="4EBD2E20">
            <wp:extent cx="5302250" cy="457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02250" cy="4572000"/>
                    </a:xfrm>
                    <a:prstGeom prst="rect">
                      <a:avLst/>
                    </a:prstGeom>
                    <a:noFill/>
                    <a:ln>
                      <a:noFill/>
                    </a:ln>
                  </pic:spPr>
                </pic:pic>
              </a:graphicData>
            </a:graphic>
          </wp:inline>
        </w:drawing>
      </w:r>
    </w:p>
    <w:p w14:paraId="5EE396C1" w14:textId="77777777" w:rsidR="00F73C6D" w:rsidRDefault="00F73C6D" w:rsidP="00F73C6D">
      <w:pPr>
        <w:pStyle w:val="1e"/>
        <w:rPr>
          <w:lang w:bidi="hi-IN"/>
        </w:rPr>
      </w:pPr>
      <w:r>
        <w:rPr>
          <w:rFonts w:hint="eastAsia"/>
          <w:lang w:bidi="hi-IN"/>
        </w:rPr>
        <w:t>也可使用</w:t>
      </w:r>
      <w:r>
        <w:rPr>
          <w:lang w:bidi="hi-IN"/>
        </w:rPr>
        <w:t>kill -l</w:t>
      </w:r>
      <w:r>
        <w:rPr>
          <w:rFonts w:hint="eastAsia"/>
          <w:lang w:bidi="hi-IN"/>
        </w:rPr>
        <w:t>查看当前系统的信号编号列表，其中</w:t>
      </w:r>
      <w:r>
        <w:rPr>
          <w:lang w:bidi="hi-IN"/>
        </w:rPr>
        <w:t>1~31</w:t>
      </w:r>
      <w:r>
        <w:rPr>
          <w:rFonts w:hint="eastAsia"/>
          <w:lang w:bidi="hi-IN"/>
        </w:rPr>
        <w:t>为常规信号，</w:t>
      </w:r>
      <w:r>
        <w:rPr>
          <w:lang w:bidi="hi-IN"/>
        </w:rPr>
        <w:t>34~64</w:t>
      </w:r>
      <w:r>
        <w:rPr>
          <w:rFonts w:hint="eastAsia"/>
          <w:lang w:bidi="hi-IN"/>
        </w:rPr>
        <w:t>为实时信号。</w:t>
      </w:r>
    </w:p>
    <w:p w14:paraId="509F5FDD" w14:textId="6EAE407A" w:rsidR="00D1550F" w:rsidRDefault="00D1550F" w:rsidP="00F73C6D">
      <w:pPr>
        <w:pStyle w:val="1e"/>
        <w:rPr>
          <w:lang w:bidi="hi-IN"/>
        </w:rPr>
      </w:pPr>
      <w:r w:rsidRPr="00D1550F">
        <w:rPr>
          <w:noProof/>
        </w:rPr>
        <w:drawing>
          <wp:inline distT="0" distB="0" distL="0" distR="0" wp14:anchorId="2DEC703F" wp14:editId="73FBC17D">
            <wp:extent cx="5461593" cy="1932167"/>
            <wp:effectExtent l="19050" t="19050" r="25400" b="1143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6543" cy="1948069"/>
                    </a:xfrm>
                    <a:prstGeom prst="rect">
                      <a:avLst/>
                    </a:prstGeom>
                    <a:ln w="12700">
                      <a:solidFill>
                        <a:schemeClr val="bg1">
                          <a:lumMod val="85000"/>
                        </a:schemeClr>
                      </a:solidFill>
                    </a:ln>
                  </pic:spPr>
                </pic:pic>
              </a:graphicData>
            </a:graphic>
          </wp:inline>
        </w:drawing>
      </w:r>
    </w:p>
    <w:p w14:paraId="1FD958FC" w14:textId="77777777" w:rsidR="00F73C6D" w:rsidRDefault="00F73C6D" w:rsidP="00F73C6D">
      <w:pPr>
        <w:pStyle w:val="1e"/>
        <w:rPr>
          <w:lang w:bidi="hi-IN"/>
        </w:rPr>
      </w:pPr>
      <w:r>
        <w:rPr>
          <w:lang w:bidi="hi-IN"/>
        </w:rPr>
        <w:t>5</w:t>
      </w:r>
      <w:r>
        <w:rPr>
          <w:rFonts w:hint="eastAsia"/>
          <w:lang w:bidi="hi-IN"/>
        </w:rPr>
        <w:t>、信号机制</w:t>
      </w:r>
    </w:p>
    <w:p w14:paraId="7037741D" w14:textId="77777777" w:rsidR="00F73C6D" w:rsidRDefault="00F73C6D" w:rsidP="00F73C6D">
      <w:pPr>
        <w:pStyle w:val="1e"/>
        <w:ind w:firstLineChars="200" w:firstLine="420"/>
        <w:rPr>
          <w:lang w:bidi="hi-IN"/>
        </w:rPr>
      </w:pPr>
      <w:r>
        <w:rPr>
          <w:rFonts w:hint="eastAsia"/>
          <w:lang w:bidi="hi-IN"/>
        </w:rPr>
        <w:t>前面提到过，信号是异步的，这就涉及信号何时接收、何时处理的问题。我们知道，函数运行在用户态，当遇到系统调用、中断或是异常的情况时，程序会进入内核态。信号涉及到了这两种状态之间的转换，过程可以先看一下下面的示意图：</w:t>
      </w:r>
    </w:p>
    <w:p w14:paraId="1A6E820F" w14:textId="00B7BDAB" w:rsidR="00F73C6D" w:rsidRDefault="00F73C6D" w:rsidP="00F73C6D">
      <w:pPr>
        <w:pStyle w:val="1e"/>
        <w:rPr>
          <w:lang w:bidi="hi-IN"/>
        </w:rPr>
      </w:pPr>
      <w:r>
        <w:rPr>
          <w:noProof/>
        </w:rPr>
        <w:lastRenderedPageBreak/>
        <w:drawing>
          <wp:inline distT="0" distB="0" distL="0" distR="0" wp14:anchorId="4A462627" wp14:editId="29C18929">
            <wp:extent cx="5295265" cy="19240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5265" cy="1924050"/>
                    </a:xfrm>
                    <a:prstGeom prst="rect">
                      <a:avLst/>
                    </a:prstGeom>
                    <a:noFill/>
                    <a:ln>
                      <a:noFill/>
                    </a:ln>
                  </pic:spPr>
                </pic:pic>
              </a:graphicData>
            </a:graphic>
          </wp:inline>
        </w:drawing>
      </w:r>
    </w:p>
    <w:p w14:paraId="1C80474D" w14:textId="77777777" w:rsidR="00F73C6D" w:rsidRDefault="00F73C6D" w:rsidP="00F73C6D">
      <w:pPr>
        <w:pStyle w:val="1e"/>
        <w:rPr>
          <w:lang w:bidi="hi-IN"/>
        </w:rPr>
      </w:pPr>
      <w:r>
        <w:rPr>
          <w:rFonts w:hint="eastAsia"/>
          <w:lang w:bidi="hi-IN"/>
        </w:rPr>
        <w:t>（</w:t>
      </w:r>
      <w:r>
        <w:rPr>
          <w:lang w:bidi="hi-IN"/>
        </w:rPr>
        <w:t>1</w:t>
      </w:r>
      <w:r>
        <w:rPr>
          <w:rFonts w:hint="eastAsia"/>
          <w:lang w:bidi="hi-IN"/>
        </w:rPr>
        <w:t>）信号的接收</w:t>
      </w:r>
    </w:p>
    <w:p w14:paraId="003C2440" w14:textId="77777777" w:rsidR="00F73C6D" w:rsidRDefault="00F73C6D" w:rsidP="00F73C6D">
      <w:pPr>
        <w:pStyle w:val="1e"/>
        <w:ind w:firstLineChars="200" w:firstLine="420"/>
        <w:rPr>
          <w:lang w:bidi="hi-IN"/>
        </w:rPr>
      </w:pPr>
      <w:r>
        <w:rPr>
          <w:rFonts w:hint="eastAsia"/>
          <w:lang w:bidi="hi-IN"/>
        </w:rPr>
        <w:t>接收信号的任务是由内核代理的，当内核接收到信号后，会将其放到对应进程的信号队列中，同时向进程发送一个中断，使其陷入内核态。注意，此时信号还只是在队列中，对进程来说暂时是不知道有信号到来的。</w:t>
      </w:r>
    </w:p>
    <w:p w14:paraId="1E476579" w14:textId="77777777" w:rsidR="00F73C6D" w:rsidRDefault="00F73C6D" w:rsidP="00F73C6D">
      <w:pPr>
        <w:pStyle w:val="1e"/>
        <w:rPr>
          <w:lang w:bidi="hi-IN"/>
        </w:rPr>
      </w:pPr>
      <w:r>
        <w:rPr>
          <w:rFonts w:hint="eastAsia"/>
          <w:lang w:bidi="hi-IN"/>
        </w:rPr>
        <w:t>（</w:t>
      </w:r>
      <w:r>
        <w:rPr>
          <w:lang w:bidi="hi-IN"/>
        </w:rPr>
        <w:t>2</w:t>
      </w:r>
      <w:r>
        <w:rPr>
          <w:rFonts w:hint="eastAsia"/>
          <w:lang w:bidi="hi-IN"/>
        </w:rPr>
        <w:t>）信号的检测</w:t>
      </w:r>
    </w:p>
    <w:p w14:paraId="340C8B9B" w14:textId="77777777" w:rsidR="00F73C6D" w:rsidRDefault="00F73C6D" w:rsidP="00F73C6D">
      <w:pPr>
        <w:pStyle w:val="1e"/>
        <w:ind w:firstLineChars="200" w:firstLine="420"/>
        <w:rPr>
          <w:lang w:bidi="hi-IN"/>
        </w:rPr>
      </w:pPr>
      <w:r>
        <w:rPr>
          <w:rFonts w:hint="eastAsia"/>
          <w:lang w:bidi="hi-IN"/>
        </w:rPr>
        <w:t>进程陷入内核态后，有两种场景会对信号进行检测：</w:t>
      </w:r>
    </w:p>
    <w:p w14:paraId="60548775" w14:textId="77777777" w:rsidR="00F73C6D" w:rsidRDefault="00F73C6D" w:rsidP="00F73C6D">
      <w:pPr>
        <w:pStyle w:val="1e"/>
        <w:rPr>
          <w:lang w:bidi="hi-IN"/>
        </w:rPr>
      </w:pPr>
      <w:r>
        <w:rPr>
          <w:lang w:bidi="hi-IN"/>
        </w:rPr>
        <w:t>1</w:t>
      </w:r>
      <w:r>
        <w:rPr>
          <w:rFonts w:hint="eastAsia"/>
          <w:lang w:bidi="hi-IN"/>
        </w:rPr>
        <w:t>）进程从内核态返回到用户态前进行信号检测；</w:t>
      </w:r>
    </w:p>
    <w:p w14:paraId="25DD7EA7" w14:textId="77777777" w:rsidR="00F73C6D" w:rsidRDefault="00F73C6D" w:rsidP="00F73C6D">
      <w:pPr>
        <w:pStyle w:val="1e"/>
        <w:rPr>
          <w:lang w:bidi="hi-IN"/>
        </w:rPr>
      </w:pPr>
      <w:r>
        <w:rPr>
          <w:lang w:bidi="hi-IN"/>
        </w:rPr>
        <w:t>2</w:t>
      </w:r>
      <w:r>
        <w:rPr>
          <w:rFonts w:hint="eastAsia"/>
          <w:lang w:bidi="hi-IN"/>
        </w:rPr>
        <w:t>）进程在内核态中，从睡眠状态被唤醒的时候进行信号检测；</w:t>
      </w:r>
    </w:p>
    <w:p w14:paraId="3D509CC4" w14:textId="77777777" w:rsidR="00F73C6D" w:rsidRDefault="00F73C6D" w:rsidP="00F73C6D">
      <w:pPr>
        <w:pStyle w:val="1e"/>
        <w:rPr>
          <w:lang w:bidi="hi-IN"/>
        </w:rPr>
      </w:pPr>
      <w:r>
        <w:rPr>
          <w:rFonts w:hint="eastAsia"/>
          <w:lang w:bidi="hi-IN"/>
        </w:rPr>
        <w:t>当发现有新信号时，便会进入下一步，信号的处理。</w:t>
      </w:r>
    </w:p>
    <w:p w14:paraId="589AEBB6" w14:textId="77777777" w:rsidR="00F73C6D" w:rsidRDefault="00F73C6D" w:rsidP="00F73C6D">
      <w:pPr>
        <w:pStyle w:val="1e"/>
        <w:rPr>
          <w:lang w:bidi="hi-IN"/>
        </w:rPr>
      </w:pPr>
      <w:r>
        <w:rPr>
          <w:rFonts w:hint="eastAsia"/>
          <w:lang w:bidi="hi-IN"/>
        </w:rPr>
        <w:t>（</w:t>
      </w:r>
      <w:r>
        <w:rPr>
          <w:lang w:bidi="hi-IN"/>
        </w:rPr>
        <w:t>3</w:t>
      </w:r>
      <w:r>
        <w:rPr>
          <w:rFonts w:hint="eastAsia"/>
          <w:lang w:bidi="hi-IN"/>
        </w:rPr>
        <w:t>）信号的处理</w:t>
      </w:r>
    </w:p>
    <w:p w14:paraId="4A517D28" w14:textId="77777777" w:rsidR="00F73C6D" w:rsidRDefault="00F73C6D" w:rsidP="00F73C6D">
      <w:pPr>
        <w:pStyle w:val="1e"/>
        <w:ind w:firstLineChars="200" w:firstLine="420"/>
        <w:rPr>
          <w:lang w:bidi="hi-IN"/>
        </w:rPr>
      </w:pPr>
      <w:r>
        <w:rPr>
          <w:rFonts w:hint="eastAsia"/>
          <w:lang w:bidi="hi-IN"/>
        </w:rPr>
        <w:t>信号处理函数是运行在用户态的，调用处理函数前，内核会将当前内核栈的内容备份拷贝到用户栈上，并且修改指令寄存器（</w:t>
      </w:r>
      <w:r>
        <w:rPr>
          <w:lang w:bidi="hi-IN"/>
        </w:rPr>
        <w:t>eip</w:t>
      </w:r>
      <w:r>
        <w:rPr>
          <w:rFonts w:hint="eastAsia"/>
          <w:lang w:bidi="hi-IN"/>
        </w:rPr>
        <w:t>）将其指向信号处理函数。</w:t>
      </w:r>
    </w:p>
    <w:p w14:paraId="333B51C8" w14:textId="77777777" w:rsidR="00F73C6D" w:rsidRDefault="00F73C6D" w:rsidP="00F73C6D">
      <w:pPr>
        <w:pStyle w:val="1e"/>
        <w:ind w:firstLineChars="200" w:firstLine="420"/>
        <w:rPr>
          <w:lang w:bidi="hi-IN"/>
        </w:rPr>
      </w:pPr>
      <w:r>
        <w:rPr>
          <w:rFonts w:hint="eastAsia"/>
          <w:lang w:bidi="hi-IN"/>
        </w:rPr>
        <w:t>接下来进程返回到用户态中，执行相应的信号处理函数。</w:t>
      </w:r>
    </w:p>
    <w:p w14:paraId="05BD2EDD" w14:textId="77777777" w:rsidR="00F73C6D" w:rsidRDefault="00F73C6D" w:rsidP="00F73C6D">
      <w:pPr>
        <w:pStyle w:val="1e"/>
        <w:ind w:firstLineChars="200" w:firstLine="420"/>
        <w:rPr>
          <w:lang w:bidi="hi-IN"/>
        </w:rPr>
      </w:pPr>
      <w:r>
        <w:rPr>
          <w:rFonts w:hint="eastAsia"/>
          <w:lang w:bidi="hi-IN"/>
        </w:rPr>
        <w:t>信号处理函数执行完成后，还需要返回内核态，检查是否还有其它信号未处理。如果所有信号都处理完成，就会将内核栈恢复（从用户栈的备份拷贝回来），同时恢复指令寄存器（</w:t>
      </w:r>
      <w:r>
        <w:rPr>
          <w:lang w:bidi="hi-IN"/>
        </w:rPr>
        <w:t>eip</w:t>
      </w:r>
      <w:r>
        <w:rPr>
          <w:rFonts w:hint="eastAsia"/>
          <w:lang w:bidi="hi-IN"/>
        </w:rPr>
        <w:t>）将其指向中断前的运行位置，最后回到用户态继续执行进程。</w:t>
      </w:r>
    </w:p>
    <w:p w14:paraId="45BB9985" w14:textId="77777777" w:rsidR="00F73C6D" w:rsidRDefault="00F73C6D" w:rsidP="00F73C6D">
      <w:pPr>
        <w:pStyle w:val="1e"/>
        <w:ind w:firstLineChars="200" w:firstLine="420"/>
        <w:rPr>
          <w:lang w:bidi="hi-IN"/>
        </w:rPr>
      </w:pPr>
      <w:r>
        <w:rPr>
          <w:rFonts w:hint="eastAsia"/>
          <w:lang w:bidi="hi-IN"/>
        </w:rPr>
        <w:t>至此，一个完整的信号处理流程便结束了，如果同时有多个信号到达，上面的处理流程会在第</w:t>
      </w:r>
      <w:r>
        <w:rPr>
          <w:lang w:bidi="hi-IN"/>
        </w:rPr>
        <w:t>2</w:t>
      </w:r>
      <w:r>
        <w:rPr>
          <w:rFonts w:hint="eastAsia"/>
          <w:lang w:bidi="hi-IN"/>
        </w:rPr>
        <w:t>步和第</w:t>
      </w:r>
      <w:r>
        <w:rPr>
          <w:lang w:bidi="hi-IN"/>
        </w:rPr>
        <w:t>3</w:t>
      </w:r>
      <w:r>
        <w:rPr>
          <w:rFonts w:hint="eastAsia"/>
          <w:lang w:bidi="hi-IN"/>
        </w:rPr>
        <w:t>步骤间重复进行。</w:t>
      </w:r>
    </w:p>
    <w:p w14:paraId="48FD56DC" w14:textId="77777777" w:rsidR="00F73C6D" w:rsidRDefault="00F73C6D" w:rsidP="00F73C6D">
      <w:pPr>
        <w:pStyle w:val="1e"/>
        <w:rPr>
          <w:lang w:bidi="hi-IN"/>
        </w:rPr>
      </w:pPr>
      <w:r>
        <w:rPr>
          <w:rFonts w:hint="eastAsia"/>
          <w:lang w:bidi="hi-IN"/>
        </w:rPr>
        <w:t>二、信号处理函数</w:t>
      </w:r>
      <w:r>
        <w:rPr>
          <w:lang w:bidi="hi-IN"/>
        </w:rPr>
        <w:t>signal()</w:t>
      </w:r>
    </w:p>
    <w:p w14:paraId="39FA2411" w14:textId="77777777" w:rsidR="00F73C6D" w:rsidRDefault="00F73C6D" w:rsidP="00F73C6D">
      <w:pPr>
        <w:pStyle w:val="1e"/>
        <w:rPr>
          <w:lang w:bidi="hi-IN"/>
        </w:rPr>
      </w:pPr>
      <w:r>
        <w:rPr>
          <w:rFonts w:hint="eastAsia"/>
          <w:lang w:bidi="hi-IN"/>
        </w:rPr>
        <w:t>函数原型：</w:t>
      </w:r>
      <w:r>
        <w:rPr>
          <w:lang w:bidi="hi-IN"/>
        </w:rPr>
        <w:t>void (*signal (int signum ,void (*handler)(int))) (int) ;</w:t>
      </w:r>
    </w:p>
    <w:p w14:paraId="4C467A77" w14:textId="77777777" w:rsidR="00F73C6D" w:rsidRDefault="00F73C6D" w:rsidP="00F73C6D">
      <w:pPr>
        <w:pStyle w:val="1e"/>
        <w:rPr>
          <w:lang w:bidi="hi-IN"/>
        </w:rPr>
      </w:pPr>
      <w:r>
        <w:rPr>
          <w:rFonts w:hint="eastAsia"/>
          <w:lang w:bidi="hi-IN"/>
        </w:rPr>
        <w:t>功</w:t>
      </w:r>
      <w:r>
        <w:rPr>
          <w:lang w:bidi="hi-IN"/>
        </w:rPr>
        <w:t xml:space="preserve"> </w:t>
      </w:r>
      <w:r>
        <w:rPr>
          <w:rFonts w:hint="eastAsia"/>
          <w:lang w:bidi="hi-IN"/>
        </w:rPr>
        <w:t>能：设置捕捉某一信号后，对应的处理函数。</w:t>
      </w:r>
    </w:p>
    <w:p w14:paraId="46D4FC59" w14:textId="77777777" w:rsidR="00F73C6D" w:rsidRDefault="00F73C6D" w:rsidP="00F73C6D">
      <w:pPr>
        <w:pStyle w:val="1e"/>
        <w:rPr>
          <w:lang w:bidi="hi-IN"/>
        </w:rPr>
      </w:pPr>
      <w:r>
        <w:rPr>
          <w:rFonts w:hint="eastAsia"/>
          <w:lang w:bidi="hi-IN"/>
        </w:rPr>
        <w:t>头文件：</w:t>
      </w:r>
      <w:r>
        <w:rPr>
          <w:lang w:bidi="hi-IN"/>
        </w:rPr>
        <w:t>#include &lt;signal.h&gt;</w:t>
      </w:r>
    </w:p>
    <w:p w14:paraId="73E1C95B" w14:textId="77777777" w:rsidR="00F73C6D" w:rsidRDefault="00F73C6D" w:rsidP="00F73C6D">
      <w:pPr>
        <w:pStyle w:val="1e"/>
        <w:rPr>
          <w:lang w:bidi="hi-IN"/>
        </w:rPr>
      </w:pPr>
      <w:r>
        <w:rPr>
          <w:rFonts w:hint="eastAsia"/>
          <w:lang w:bidi="hi-IN"/>
        </w:rPr>
        <w:t>参数说明：</w:t>
      </w:r>
    </w:p>
    <w:p w14:paraId="37F69EE5" w14:textId="77777777" w:rsidR="00F73C6D" w:rsidRDefault="00F73C6D" w:rsidP="00F73C6D">
      <w:pPr>
        <w:pStyle w:val="1e"/>
        <w:rPr>
          <w:lang w:bidi="hi-IN"/>
        </w:rPr>
      </w:pPr>
      <w:r>
        <w:rPr>
          <w:lang w:bidi="hi-IN"/>
        </w:rPr>
        <w:t>signum</w:t>
      </w:r>
      <w:r>
        <w:rPr>
          <w:rFonts w:hint="eastAsia"/>
          <w:lang w:bidi="hi-IN"/>
        </w:rPr>
        <w:t>：指定的信号的编号（或捕捉的信号），可以使用头文件中规定的宏；</w:t>
      </w:r>
    </w:p>
    <w:p w14:paraId="0B3A9455" w14:textId="77777777" w:rsidR="00F73C6D" w:rsidRDefault="00F73C6D" w:rsidP="00F73C6D">
      <w:pPr>
        <w:pStyle w:val="1e"/>
        <w:rPr>
          <w:lang w:bidi="hi-IN"/>
        </w:rPr>
      </w:pPr>
      <w:r>
        <w:rPr>
          <w:lang w:bidi="hi-IN"/>
        </w:rPr>
        <w:lastRenderedPageBreak/>
        <w:t>handle</w:t>
      </w:r>
      <w:r>
        <w:rPr>
          <w:rFonts w:hint="eastAsia"/>
          <w:lang w:bidi="hi-IN"/>
        </w:rPr>
        <w:t>：函数指针，是信号到来时需要运行的处理函数，参数是</w:t>
      </w:r>
      <w:r>
        <w:rPr>
          <w:lang w:bidi="hi-IN"/>
        </w:rPr>
        <w:t>signal()</w:t>
      </w:r>
      <w:r>
        <w:rPr>
          <w:rFonts w:hint="eastAsia"/>
          <w:lang w:bidi="hi-IN"/>
        </w:rPr>
        <w:t>的第一个参数</w:t>
      </w:r>
      <w:r>
        <w:rPr>
          <w:lang w:bidi="hi-IN"/>
        </w:rPr>
        <w:t>signum</w:t>
      </w:r>
      <w:r>
        <w:rPr>
          <w:rFonts w:hint="eastAsia"/>
          <w:lang w:bidi="hi-IN"/>
        </w:rPr>
        <w:t>。</w:t>
      </w:r>
    </w:p>
    <w:p w14:paraId="61592BE3" w14:textId="77777777" w:rsidR="00F73C6D" w:rsidRDefault="00F73C6D" w:rsidP="00F73C6D">
      <w:pPr>
        <w:pStyle w:val="1e"/>
        <w:rPr>
          <w:lang w:bidi="hi-IN"/>
        </w:rPr>
      </w:pPr>
      <w:r>
        <w:rPr>
          <w:rFonts w:hint="eastAsia"/>
          <w:lang w:bidi="hi-IN"/>
        </w:rPr>
        <w:t>对于第二个参数，可以设置为</w:t>
      </w:r>
      <w:r>
        <w:rPr>
          <w:lang w:bidi="hi-IN"/>
        </w:rPr>
        <w:t>SIG_IG</w:t>
      </w:r>
      <w:r>
        <w:rPr>
          <w:rFonts w:hint="eastAsia"/>
          <w:lang w:bidi="hi-IN"/>
        </w:rPr>
        <w:t>，表示忽略第一个参数的信；可以设置为</w:t>
      </w:r>
      <w:r>
        <w:rPr>
          <w:lang w:bidi="hi-IN"/>
        </w:rPr>
        <w:t>SIG_DFL</w:t>
      </w:r>
      <w:r>
        <w:rPr>
          <w:rFonts w:hint="eastAsia"/>
          <w:lang w:bidi="hi-IN"/>
        </w:rPr>
        <w:t>，表示采用默认的方式处理信号；也可以指定一个函数地址，自己实现处理方式。</w:t>
      </w:r>
    </w:p>
    <w:p w14:paraId="34F58758" w14:textId="77777777" w:rsidR="00F73C6D" w:rsidRDefault="00F73C6D" w:rsidP="00F73C6D">
      <w:pPr>
        <w:pStyle w:val="1e"/>
        <w:rPr>
          <w:lang w:bidi="hi-IN"/>
        </w:rPr>
      </w:pPr>
      <w:r>
        <w:rPr>
          <w:rFonts w:hint="eastAsia"/>
          <w:lang w:bidi="hi-IN"/>
        </w:rPr>
        <w:t>返回值：运行成功，返回原信号处理函数的指针；失败则返回</w:t>
      </w:r>
      <w:r>
        <w:rPr>
          <w:lang w:bidi="hi-IN"/>
        </w:rPr>
        <w:t>SIG_ERR</w:t>
      </w:r>
      <w:r>
        <w:rPr>
          <w:rFonts w:hint="eastAsia"/>
          <w:lang w:bidi="hi-IN"/>
        </w:rPr>
        <w:t>。</w:t>
      </w:r>
    </w:p>
    <w:p w14:paraId="4A5619AE" w14:textId="77777777" w:rsidR="00F73C6D" w:rsidRDefault="00F73C6D" w:rsidP="00F73C6D">
      <w:pPr>
        <w:pStyle w:val="1e"/>
        <w:rPr>
          <w:lang w:bidi="hi-IN"/>
        </w:rPr>
      </w:pPr>
      <w:r>
        <w:rPr>
          <w:rFonts w:hint="eastAsia"/>
          <w:lang w:bidi="hi-IN"/>
        </w:rPr>
        <w:t>三、信号与中断的异同点</w:t>
      </w:r>
    </w:p>
    <w:p w14:paraId="6423F277" w14:textId="77777777" w:rsidR="00F73C6D" w:rsidRDefault="00F73C6D" w:rsidP="00F73C6D">
      <w:pPr>
        <w:pStyle w:val="1e"/>
        <w:rPr>
          <w:lang w:bidi="hi-IN"/>
        </w:rPr>
      </w:pPr>
      <w:r>
        <w:rPr>
          <w:lang w:bidi="hi-IN"/>
        </w:rPr>
        <w:t>1</w:t>
      </w:r>
      <w:r>
        <w:rPr>
          <w:rFonts w:hint="eastAsia"/>
          <w:lang w:bidi="hi-IN"/>
        </w:rPr>
        <w:t>、信号与中断的相似点</w:t>
      </w:r>
    </w:p>
    <w:p w14:paraId="5219994B" w14:textId="77777777" w:rsidR="00F73C6D" w:rsidRDefault="00F73C6D" w:rsidP="00F73C6D">
      <w:pPr>
        <w:pStyle w:val="1e"/>
        <w:rPr>
          <w:lang w:bidi="hi-IN"/>
        </w:rPr>
      </w:pPr>
      <w:r>
        <w:rPr>
          <w:rFonts w:hint="eastAsia"/>
          <w:lang w:bidi="hi-IN"/>
        </w:rPr>
        <w:t>（</w:t>
      </w:r>
      <w:r>
        <w:rPr>
          <w:lang w:bidi="hi-IN"/>
        </w:rPr>
        <w:t>1</w:t>
      </w:r>
      <w:r>
        <w:rPr>
          <w:rFonts w:hint="eastAsia"/>
          <w:lang w:bidi="hi-IN"/>
        </w:rPr>
        <w:t>）采用了相同的异步通信方式；</w:t>
      </w:r>
    </w:p>
    <w:p w14:paraId="3B1AB8D3" w14:textId="77777777" w:rsidR="00F73C6D" w:rsidRDefault="00F73C6D" w:rsidP="00F73C6D">
      <w:pPr>
        <w:pStyle w:val="1e"/>
        <w:rPr>
          <w:lang w:bidi="hi-IN"/>
        </w:rPr>
      </w:pPr>
      <w:r>
        <w:rPr>
          <w:rFonts w:hint="eastAsia"/>
          <w:lang w:bidi="hi-IN"/>
        </w:rPr>
        <w:t>（</w:t>
      </w:r>
      <w:r>
        <w:rPr>
          <w:lang w:bidi="hi-IN"/>
        </w:rPr>
        <w:t>2</w:t>
      </w:r>
      <w:r>
        <w:rPr>
          <w:rFonts w:hint="eastAsia"/>
          <w:lang w:bidi="hi-IN"/>
        </w:rPr>
        <w:t>）当检测出有信号或中断请求是，都暂停正在执行的程序，转而去执行相应的处理程序；</w:t>
      </w:r>
    </w:p>
    <w:p w14:paraId="0B3143AF" w14:textId="77777777" w:rsidR="00F73C6D" w:rsidRDefault="00F73C6D" w:rsidP="00F73C6D">
      <w:pPr>
        <w:pStyle w:val="1e"/>
        <w:rPr>
          <w:lang w:bidi="hi-IN"/>
        </w:rPr>
      </w:pPr>
      <w:r>
        <w:rPr>
          <w:rFonts w:hint="eastAsia"/>
          <w:lang w:bidi="hi-IN"/>
        </w:rPr>
        <w:t>（</w:t>
      </w:r>
      <w:r>
        <w:rPr>
          <w:lang w:bidi="hi-IN"/>
        </w:rPr>
        <w:t>3</w:t>
      </w:r>
      <w:r>
        <w:rPr>
          <w:rFonts w:hint="eastAsia"/>
          <w:lang w:bidi="hi-IN"/>
        </w:rPr>
        <w:t>）都在处理完毕后返回到原来的断点；</w:t>
      </w:r>
    </w:p>
    <w:p w14:paraId="7BFE398F" w14:textId="77777777" w:rsidR="00F73C6D" w:rsidRDefault="00F73C6D" w:rsidP="00F73C6D">
      <w:pPr>
        <w:pStyle w:val="1e"/>
        <w:rPr>
          <w:lang w:bidi="hi-IN"/>
        </w:rPr>
      </w:pPr>
      <w:r>
        <w:rPr>
          <w:rFonts w:hint="eastAsia"/>
          <w:lang w:bidi="hi-IN"/>
        </w:rPr>
        <w:t>（</w:t>
      </w:r>
      <w:r>
        <w:rPr>
          <w:lang w:bidi="hi-IN"/>
        </w:rPr>
        <w:t>4</w:t>
      </w:r>
      <w:r>
        <w:rPr>
          <w:rFonts w:hint="eastAsia"/>
          <w:lang w:bidi="hi-IN"/>
        </w:rPr>
        <w:t>）对信号或中断都可进行评比。</w:t>
      </w:r>
    </w:p>
    <w:p w14:paraId="62F30A80" w14:textId="77777777" w:rsidR="00F73C6D" w:rsidRDefault="00F73C6D" w:rsidP="00F73C6D">
      <w:pPr>
        <w:pStyle w:val="1e"/>
        <w:rPr>
          <w:lang w:bidi="hi-IN"/>
        </w:rPr>
      </w:pPr>
      <w:r>
        <w:rPr>
          <w:lang w:bidi="hi-IN"/>
        </w:rPr>
        <w:t>2</w:t>
      </w:r>
      <w:r>
        <w:rPr>
          <w:rFonts w:hint="eastAsia"/>
          <w:lang w:bidi="hi-IN"/>
        </w:rPr>
        <w:t>、信号与中断的区别</w:t>
      </w:r>
    </w:p>
    <w:p w14:paraId="20E6AB8A" w14:textId="77777777" w:rsidR="00F73C6D" w:rsidRDefault="00F73C6D" w:rsidP="00F73C6D">
      <w:pPr>
        <w:pStyle w:val="1e"/>
        <w:rPr>
          <w:lang w:bidi="hi-IN"/>
        </w:rPr>
      </w:pPr>
      <w:r>
        <w:rPr>
          <w:rFonts w:hint="eastAsia"/>
          <w:lang w:bidi="hi-IN"/>
        </w:rPr>
        <w:t>（</w:t>
      </w:r>
      <w:r>
        <w:rPr>
          <w:lang w:bidi="hi-IN"/>
        </w:rPr>
        <w:t>1</w:t>
      </w:r>
      <w:r>
        <w:rPr>
          <w:rFonts w:hint="eastAsia"/>
          <w:lang w:bidi="hi-IN"/>
        </w:rPr>
        <w:t>）中断有优先级，而信号没有优先级，所有信号都是平等的；</w:t>
      </w:r>
    </w:p>
    <w:p w14:paraId="4C4F9B35" w14:textId="77777777" w:rsidR="00F73C6D" w:rsidRDefault="00F73C6D" w:rsidP="00F73C6D">
      <w:pPr>
        <w:pStyle w:val="1e"/>
        <w:rPr>
          <w:lang w:bidi="hi-IN"/>
        </w:rPr>
      </w:pPr>
      <w:r>
        <w:rPr>
          <w:rFonts w:hint="eastAsia"/>
          <w:lang w:bidi="hi-IN"/>
        </w:rPr>
        <w:t>（</w:t>
      </w:r>
      <w:r>
        <w:rPr>
          <w:lang w:bidi="hi-IN"/>
        </w:rPr>
        <w:t>2</w:t>
      </w:r>
      <w:r>
        <w:rPr>
          <w:rFonts w:hint="eastAsia"/>
          <w:lang w:bidi="hi-IN"/>
        </w:rPr>
        <w:t>）信号处理程序是在用户态下运行的；而中断处理程序是在内核态下运行的；</w:t>
      </w:r>
    </w:p>
    <w:p w14:paraId="2502246F" w14:textId="77777777" w:rsidR="00F73C6D" w:rsidRDefault="00F73C6D" w:rsidP="00F73C6D">
      <w:pPr>
        <w:pStyle w:val="1e"/>
        <w:rPr>
          <w:lang w:bidi="hi-IN"/>
        </w:rPr>
      </w:pPr>
      <w:r>
        <w:rPr>
          <w:rFonts w:hint="eastAsia"/>
          <w:lang w:bidi="hi-IN"/>
        </w:rPr>
        <w:t>（</w:t>
      </w:r>
      <w:r>
        <w:rPr>
          <w:lang w:bidi="hi-IN"/>
        </w:rPr>
        <w:t>3</w:t>
      </w:r>
      <w:r>
        <w:rPr>
          <w:rFonts w:hint="eastAsia"/>
          <w:lang w:bidi="hi-IN"/>
        </w:rPr>
        <w:t>）中断响应是及时的，而信号响应通常有较大的时间延迟。</w:t>
      </w:r>
    </w:p>
    <w:p w14:paraId="5E3C8A8B" w14:textId="77777777" w:rsidR="00F73C6D" w:rsidRDefault="00F73C6D" w:rsidP="00D837EB">
      <w:pPr>
        <w:pStyle w:val="4"/>
        <w:numPr>
          <w:ilvl w:val="3"/>
          <w:numId w:val="15"/>
        </w:numPr>
        <w:rPr>
          <w:rFonts w:hint="default"/>
          <w:lang w:bidi="hi-IN"/>
        </w:rPr>
      </w:pPr>
      <w:r>
        <w:rPr>
          <w:lang w:bidi="hi-IN"/>
        </w:rPr>
        <w:t>实验步骤</w:t>
      </w:r>
    </w:p>
    <w:p w14:paraId="539BD6A1"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正确编写满足功能的源文件。在这里我们的示例源文件存放在</w:t>
      </w:r>
      <w:r>
        <w:t>tasks_k/4/task3</w:t>
      </w:r>
      <w:r>
        <w:rPr>
          <w:rFonts w:hint="eastAsia"/>
        </w:rPr>
        <w:t>目录下。</w:t>
      </w:r>
    </w:p>
    <w:p w14:paraId="1C85BA0E" w14:textId="2EFB7AB5"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tasks_k/4/task3</w:t>
      </w:r>
    </w:p>
    <w:p w14:paraId="513F5D36" w14:textId="75CB69F0"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w:t>
      </w:r>
      <w:r>
        <w:rPr>
          <w:b/>
          <w:lang w:eastAsia="zh-CN"/>
        </w:rPr>
        <w:t xml:space="preserve"> ls</w:t>
      </w:r>
    </w:p>
    <w:p w14:paraId="06E7CE51" w14:textId="77777777" w:rsidR="00F73C6D" w:rsidRDefault="00F73C6D" w:rsidP="00F73C6D">
      <w:pPr>
        <w:pStyle w:val="2f2"/>
        <w:shd w:val="clear" w:color="auto" w:fill="D9D9D9" w:themeFill="background1" w:themeFillShade="D9"/>
      </w:pPr>
      <w:r>
        <w:rPr>
          <w:lang w:eastAsia="zh-CN"/>
        </w:rPr>
        <w:t>catch_signal.c</w:t>
      </w:r>
      <w:r>
        <w:t xml:space="preserve"> </w:t>
      </w:r>
    </w:p>
    <w:p w14:paraId="05E2A9E9"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639CF0C3" w14:textId="3E4342A3"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gcc catch_signal.c -o catch_signal</w:t>
      </w:r>
    </w:p>
    <w:p w14:paraId="16CD4D9F" w14:textId="496D1F18"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ls</w:t>
      </w:r>
    </w:p>
    <w:p w14:paraId="5D278C00" w14:textId="77777777" w:rsidR="00F73C6D" w:rsidRDefault="00F73C6D" w:rsidP="00F73C6D">
      <w:pPr>
        <w:pStyle w:val="2f2"/>
        <w:shd w:val="clear" w:color="auto" w:fill="D9D9D9" w:themeFill="background1" w:themeFillShade="D9"/>
      </w:pPr>
      <w:r>
        <w:rPr>
          <w:lang w:eastAsia="zh-CN"/>
        </w:rPr>
        <w:t>catch_signal  catch_signal.c</w:t>
      </w:r>
      <w:r>
        <w:t xml:space="preserve"> </w:t>
      </w:r>
    </w:p>
    <w:p w14:paraId="5132C187" w14:textId="77777777" w:rsidR="00F73C6D" w:rsidRDefault="00F73C6D" w:rsidP="00D837EB">
      <w:pPr>
        <w:pStyle w:val="30"/>
        <w:numPr>
          <w:ilvl w:val="5"/>
          <w:numId w:val="15"/>
        </w:numPr>
        <w:tabs>
          <w:tab w:val="num" w:pos="1418"/>
        </w:tabs>
        <w:ind w:left="1620" w:right="200" w:hanging="425"/>
      </w:pPr>
      <w:r>
        <w:rPr>
          <w:rFonts w:hint="eastAsia"/>
        </w:rPr>
        <w:t>执行并验证。</w:t>
      </w:r>
    </w:p>
    <w:p w14:paraId="2337369B" w14:textId="37646E76"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./catch_signal</w:t>
      </w:r>
    </w:p>
    <w:p w14:paraId="183694A1" w14:textId="77777777" w:rsidR="00F73C6D" w:rsidRDefault="00F73C6D" w:rsidP="00F73C6D">
      <w:pPr>
        <w:pStyle w:val="2f2"/>
        <w:shd w:val="clear" w:color="auto" w:fill="D9D9D9" w:themeFill="background1" w:themeFillShade="D9"/>
        <w:rPr>
          <w:lang w:eastAsia="zh-CN"/>
        </w:rPr>
      </w:pPr>
      <w:r>
        <w:rPr>
          <w:lang w:eastAsia="zh-CN"/>
        </w:rPr>
        <w:t>Current process ID is 21128</w:t>
      </w:r>
    </w:p>
    <w:p w14:paraId="00F0A06F" w14:textId="77777777" w:rsidR="00F73C6D" w:rsidRDefault="00F73C6D" w:rsidP="00F73C6D">
      <w:pPr>
        <w:pStyle w:val="2f2"/>
        <w:shd w:val="clear" w:color="auto" w:fill="D9D9D9" w:themeFill="background1" w:themeFillShade="D9"/>
        <w:rPr>
          <w:b/>
          <w:lang w:eastAsia="zh-CN"/>
        </w:rPr>
      </w:pPr>
      <w:r>
        <w:rPr>
          <w:b/>
          <w:lang w:eastAsia="zh-CN"/>
        </w:rPr>
        <w:t>^C</w:t>
      </w:r>
    </w:p>
    <w:p w14:paraId="2A4781CA" w14:textId="77777777" w:rsidR="00F73C6D" w:rsidRDefault="00F73C6D" w:rsidP="00F73C6D">
      <w:pPr>
        <w:pStyle w:val="2f2"/>
        <w:shd w:val="clear" w:color="auto" w:fill="D9D9D9" w:themeFill="background1" w:themeFillShade="D9"/>
        <w:rPr>
          <w:lang w:eastAsia="zh-CN"/>
        </w:rPr>
      </w:pPr>
      <w:r>
        <w:rPr>
          <w:lang w:eastAsia="zh-CN"/>
        </w:rPr>
        <w:t>Get a signal:SIGINT. You pressed ctrl+c.</w:t>
      </w:r>
    </w:p>
    <w:p w14:paraId="144AF675" w14:textId="2F88D992"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./catch_signal</w:t>
      </w:r>
    </w:p>
    <w:p w14:paraId="1ADD9DD7" w14:textId="77777777" w:rsidR="00F73C6D" w:rsidRDefault="00F73C6D" w:rsidP="00F73C6D">
      <w:pPr>
        <w:pStyle w:val="2f2"/>
        <w:shd w:val="clear" w:color="auto" w:fill="D9D9D9" w:themeFill="background1" w:themeFillShade="D9"/>
        <w:rPr>
          <w:lang w:eastAsia="zh-CN"/>
        </w:rPr>
      </w:pPr>
      <w:r>
        <w:rPr>
          <w:lang w:eastAsia="zh-CN"/>
        </w:rPr>
        <w:t>Current process ID is 21141</w:t>
      </w:r>
    </w:p>
    <w:p w14:paraId="42FD0D32" w14:textId="77777777" w:rsidR="00F73C6D" w:rsidRDefault="00F73C6D" w:rsidP="00F73C6D">
      <w:pPr>
        <w:pStyle w:val="2f2"/>
        <w:shd w:val="clear" w:color="auto" w:fill="D9D9D9" w:themeFill="background1" w:themeFillShade="D9"/>
        <w:rPr>
          <w:b/>
          <w:lang w:eastAsia="zh-CN"/>
        </w:rPr>
      </w:pPr>
      <w:r>
        <w:rPr>
          <w:b/>
          <w:lang w:eastAsia="zh-CN"/>
        </w:rPr>
        <w:t>^\</w:t>
      </w:r>
    </w:p>
    <w:p w14:paraId="00F00F52" w14:textId="77777777" w:rsidR="00F73C6D" w:rsidRDefault="00F73C6D" w:rsidP="00F73C6D">
      <w:pPr>
        <w:pStyle w:val="2f2"/>
        <w:shd w:val="clear" w:color="auto" w:fill="D9D9D9" w:themeFill="background1" w:themeFillShade="D9"/>
        <w:rPr>
          <w:lang w:eastAsia="zh-CN"/>
        </w:rPr>
      </w:pPr>
      <w:r>
        <w:rPr>
          <w:lang w:eastAsia="zh-CN"/>
        </w:rPr>
        <w:t>Get a signal:SIGQUIT. You pressed ctrl+\.</w:t>
      </w:r>
    </w:p>
    <w:p w14:paraId="148877FC" w14:textId="5C4F679B" w:rsidR="00F73C6D" w:rsidRDefault="00F73C6D" w:rsidP="00F73C6D">
      <w:pPr>
        <w:pStyle w:val="2f2"/>
        <w:shd w:val="clear" w:color="auto" w:fill="D9D9D9" w:themeFill="background1" w:themeFillShade="D9"/>
        <w:rPr>
          <w:lang w:eastAsia="zh-CN"/>
        </w:rPr>
      </w:pPr>
      <w:r>
        <w:rPr>
          <w:lang w:eastAsia="zh-CN"/>
        </w:rPr>
        <w:lastRenderedPageBreak/>
        <w:t>[</w:t>
      </w:r>
      <w:r w:rsidR="000A3D30">
        <w:rPr>
          <w:lang w:eastAsia="zh-CN"/>
        </w:rPr>
        <w:t>root@openEuler</w:t>
      </w:r>
      <w:r>
        <w:rPr>
          <w:lang w:eastAsia="zh-CN"/>
        </w:rPr>
        <w:t xml:space="preserve"> task3]# </w:t>
      </w:r>
      <w:r>
        <w:rPr>
          <w:b/>
          <w:lang w:eastAsia="zh-CN"/>
        </w:rPr>
        <w:t>./catch_signal</w:t>
      </w:r>
    </w:p>
    <w:p w14:paraId="526FC50E" w14:textId="77777777" w:rsidR="00F73C6D" w:rsidRDefault="00F73C6D" w:rsidP="00F73C6D">
      <w:pPr>
        <w:pStyle w:val="2f2"/>
        <w:shd w:val="clear" w:color="auto" w:fill="D9D9D9" w:themeFill="background1" w:themeFillShade="D9"/>
        <w:rPr>
          <w:lang w:eastAsia="zh-CN"/>
        </w:rPr>
      </w:pPr>
      <w:r>
        <w:rPr>
          <w:lang w:eastAsia="zh-CN"/>
        </w:rPr>
        <w:t>Current process ID is 21154</w:t>
      </w:r>
    </w:p>
    <w:p w14:paraId="24E78C82" w14:textId="77777777" w:rsidR="00F73C6D" w:rsidRDefault="00F73C6D" w:rsidP="00F73C6D">
      <w:pPr>
        <w:pStyle w:val="2f2"/>
        <w:shd w:val="clear" w:color="auto" w:fill="D9D9D9" w:themeFill="background1" w:themeFillShade="D9"/>
        <w:rPr>
          <w:b/>
          <w:lang w:eastAsia="zh-CN"/>
        </w:rPr>
      </w:pPr>
      <w:r>
        <w:rPr>
          <w:b/>
          <w:lang w:eastAsia="zh-CN"/>
        </w:rPr>
        <w:t>^Z</w:t>
      </w:r>
    </w:p>
    <w:p w14:paraId="62060DEC" w14:textId="77777777" w:rsidR="00F73C6D" w:rsidRDefault="00F73C6D" w:rsidP="00F73C6D">
      <w:pPr>
        <w:pStyle w:val="2f2"/>
        <w:shd w:val="clear" w:color="auto" w:fill="D9D9D9" w:themeFill="background1" w:themeFillShade="D9"/>
        <w:rPr>
          <w:lang w:eastAsia="zh-CN"/>
        </w:rPr>
      </w:pPr>
      <w:r>
        <w:rPr>
          <w:lang w:eastAsia="zh-CN"/>
        </w:rPr>
        <w:t>Get a signal:SIGHUP. You pressed ctrl+z.</w:t>
      </w:r>
    </w:p>
    <w:p w14:paraId="1D510781" w14:textId="43C52F45"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w:t>
      </w:r>
    </w:p>
    <w:p w14:paraId="4899A180"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48D589D6" w14:textId="77777777" w:rsidR="00F73C6D" w:rsidRDefault="00F73C6D" w:rsidP="00D837EB">
      <w:pPr>
        <w:pStyle w:val="1"/>
        <w:numPr>
          <w:ilvl w:val="0"/>
          <w:numId w:val="15"/>
        </w:numPr>
      </w:pPr>
      <w:bookmarkStart w:id="69" w:name="_Toc57042941"/>
      <w:r>
        <w:rPr>
          <w:rFonts w:hint="eastAsia"/>
        </w:rPr>
        <w:lastRenderedPageBreak/>
        <w:t>实验五</w:t>
      </w:r>
      <w:r>
        <w:t xml:space="preserve"> </w:t>
      </w:r>
      <w:r>
        <w:rPr>
          <w:rFonts w:hint="eastAsia"/>
        </w:rPr>
        <w:t>内核时间管理</w:t>
      </w:r>
      <w:bookmarkEnd w:id="69"/>
    </w:p>
    <w:p w14:paraId="4315A485" w14:textId="77777777" w:rsidR="00F73C6D" w:rsidRDefault="00F73C6D" w:rsidP="00D837EB">
      <w:pPr>
        <w:pStyle w:val="2"/>
        <w:numPr>
          <w:ilvl w:val="1"/>
          <w:numId w:val="15"/>
        </w:numPr>
        <w:rPr>
          <w:lang w:bidi="hi-IN"/>
        </w:rPr>
      </w:pPr>
      <w:bookmarkStart w:id="70" w:name="_Toc57042942"/>
      <w:r>
        <w:rPr>
          <w:rFonts w:hint="eastAsia"/>
          <w:lang w:bidi="hi-IN"/>
        </w:rPr>
        <w:t>实验介绍</w:t>
      </w:r>
      <w:bookmarkEnd w:id="70"/>
    </w:p>
    <w:p w14:paraId="30554AA0" w14:textId="77777777" w:rsidR="00F73C6D" w:rsidRDefault="00F73C6D" w:rsidP="00F73C6D">
      <w:pPr>
        <w:pStyle w:val="1e"/>
        <w:ind w:firstLineChars="200" w:firstLine="420"/>
        <w:rPr>
          <w:lang w:bidi="hi-IN"/>
        </w:rPr>
      </w:pPr>
      <w:r>
        <w:rPr>
          <w:rFonts w:hint="eastAsia"/>
          <w:lang w:bidi="hi-IN"/>
        </w:rPr>
        <w:t>本实验通过调用内核时钟接口打印系统当前时间，实现一个</w:t>
      </w:r>
      <w:r>
        <w:rPr>
          <w:lang w:bidi="hi-IN"/>
        </w:rPr>
        <w:t>timer</w:t>
      </w:r>
      <w:r>
        <w:rPr>
          <w:rFonts w:hint="eastAsia"/>
          <w:lang w:bidi="hi-IN"/>
        </w:rPr>
        <w:t>延时打印以及监控实现累加计算所花时间等任务操作，让学生们了解并掌握操作系统中的内核时间管理。</w:t>
      </w:r>
    </w:p>
    <w:p w14:paraId="531C9A77" w14:textId="77777777" w:rsidR="00F73C6D" w:rsidRDefault="00F73C6D" w:rsidP="00D837EB">
      <w:pPr>
        <w:pStyle w:val="3"/>
        <w:numPr>
          <w:ilvl w:val="2"/>
          <w:numId w:val="15"/>
        </w:numPr>
        <w:rPr>
          <w:lang w:eastAsia="en-US" w:bidi="hi-IN"/>
        </w:rPr>
      </w:pPr>
      <w:bookmarkStart w:id="71" w:name="_Toc57042943"/>
      <w:r>
        <w:rPr>
          <w:rFonts w:hint="eastAsia"/>
          <w:lang w:eastAsia="en-US" w:bidi="hi-IN"/>
        </w:rPr>
        <w:t>任务描述</w:t>
      </w:r>
      <w:bookmarkEnd w:id="71"/>
    </w:p>
    <w:p w14:paraId="0B5EA5DE" w14:textId="77777777" w:rsidR="00F73C6D" w:rsidRDefault="00F73C6D" w:rsidP="00D837EB">
      <w:pPr>
        <w:pStyle w:val="4a"/>
        <w:numPr>
          <w:ilvl w:val="0"/>
          <w:numId w:val="18"/>
        </w:numPr>
        <w:ind w:left="1446"/>
        <w:rPr>
          <w:lang w:bidi="hi-IN"/>
        </w:rPr>
      </w:pPr>
      <w:r>
        <w:rPr>
          <w:rFonts w:hint="eastAsia"/>
          <w:lang w:bidi="hi-IN"/>
        </w:rPr>
        <w:t>编写内核模块，调用内核时钟接口，打印出系统当前时间。格式示例：</w:t>
      </w:r>
      <w:r>
        <w:rPr>
          <w:lang w:bidi="hi-IN"/>
        </w:rPr>
        <w:t>2020-03-09 11:54:31</w:t>
      </w:r>
      <w:r>
        <w:rPr>
          <w:rFonts w:hint="eastAsia"/>
          <w:lang w:bidi="hi-IN"/>
        </w:rPr>
        <w:t>；</w:t>
      </w:r>
    </w:p>
    <w:p w14:paraId="490DF8EF" w14:textId="77777777" w:rsidR="00F73C6D" w:rsidRDefault="00F73C6D" w:rsidP="00D837EB">
      <w:pPr>
        <w:pStyle w:val="4a"/>
        <w:numPr>
          <w:ilvl w:val="0"/>
          <w:numId w:val="18"/>
        </w:numPr>
        <w:ind w:left="1446"/>
        <w:rPr>
          <w:lang w:bidi="hi-IN"/>
        </w:rPr>
      </w:pPr>
      <w:r>
        <w:rPr>
          <w:rFonts w:hint="eastAsia"/>
          <w:lang w:bidi="hi-IN"/>
        </w:rPr>
        <w:t>编写内核模块程序，实现一个</w:t>
      </w:r>
      <w:r>
        <w:rPr>
          <w:lang w:bidi="hi-IN"/>
        </w:rPr>
        <w:t>timer</w:t>
      </w:r>
      <w:r>
        <w:rPr>
          <w:rFonts w:hint="eastAsia"/>
          <w:lang w:bidi="hi-IN"/>
        </w:rPr>
        <w:t>，该定时器延时</w:t>
      </w:r>
      <w:r>
        <w:rPr>
          <w:lang w:bidi="hi-IN"/>
        </w:rPr>
        <w:t>10</w:t>
      </w:r>
      <w:r>
        <w:rPr>
          <w:rFonts w:hint="eastAsia"/>
          <w:lang w:bidi="hi-IN"/>
        </w:rPr>
        <w:t>秒后打印</w:t>
      </w:r>
      <w:r>
        <w:rPr>
          <w:lang w:bidi="hi-IN"/>
        </w:rPr>
        <w:t>“hello,world”</w:t>
      </w:r>
      <w:r>
        <w:rPr>
          <w:rFonts w:hint="eastAsia"/>
          <w:lang w:bidi="hi-IN"/>
        </w:rPr>
        <w:t>。</w:t>
      </w:r>
    </w:p>
    <w:p w14:paraId="3813C703" w14:textId="77777777" w:rsidR="00F73C6D" w:rsidRDefault="00F73C6D" w:rsidP="00D837EB">
      <w:pPr>
        <w:pStyle w:val="4a"/>
        <w:numPr>
          <w:ilvl w:val="0"/>
          <w:numId w:val="18"/>
        </w:numPr>
        <w:ind w:left="1446"/>
        <w:rPr>
          <w:lang w:bidi="hi-IN"/>
        </w:rPr>
      </w:pPr>
      <w:r>
        <w:rPr>
          <w:rFonts w:hint="eastAsia"/>
          <w:lang w:bidi="hi-IN"/>
        </w:rPr>
        <w:t>调用内核时钟接口，编写内核模块，监控实现累加计算</w:t>
      </w:r>
      <w:r>
        <w:rPr>
          <w:lang w:bidi="hi-IN"/>
        </w:rPr>
        <w:t>sum=1+2+3+...+100000</w:t>
      </w:r>
      <w:r>
        <w:rPr>
          <w:rFonts w:hint="eastAsia"/>
          <w:lang w:bidi="hi-IN"/>
        </w:rPr>
        <w:t>所花时间。</w:t>
      </w:r>
    </w:p>
    <w:p w14:paraId="69C67DED" w14:textId="77777777" w:rsidR="00F73C6D" w:rsidRDefault="00F73C6D" w:rsidP="00D837EB">
      <w:pPr>
        <w:pStyle w:val="2"/>
        <w:numPr>
          <w:ilvl w:val="1"/>
          <w:numId w:val="15"/>
        </w:numPr>
        <w:rPr>
          <w:lang w:bidi="hi-IN"/>
        </w:rPr>
      </w:pPr>
      <w:bookmarkStart w:id="72" w:name="_Toc57042944"/>
      <w:r>
        <w:rPr>
          <w:rFonts w:hint="eastAsia"/>
          <w:lang w:bidi="hi-IN"/>
        </w:rPr>
        <w:t>实验目的</w:t>
      </w:r>
      <w:bookmarkEnd w:id="72"/>
    </w:p>
    <w:p w14:paraId="7ED9E401" w14:textId="77777777" w:rsidR="00F73C6D" w:rsidRDefault="00F73C6D" w:rsidP="00D837EB">
      <w:pPr>
        <w:pStyle w:val="4a"/>
        <w:numPr>
          <w:ilvl w:val="0"/>
          <w:numId w:val="18"/>
        </w:numPr>
        <w:ind w:left="1446"/>
      </w:pPr>
      <w:r>
        <w:rPr>
          <w:rFonts w:hint="eastAsia"/>
        </w:rPr>
        <w:t>正确编写满足功能的源文件，正确编译。</w:t>
      </w:r>
    </w:p>
    <w:p w14:paraId="080D04AF" w14:textId="77777777" w:rsidR="00F73C6D" w:rsidRDefault="00F73C6D" w:rsidP="00D837EB">
      <w:pPr>
        <w:pStyle w:val="4a"/>
        <w:numPr>
          <w:ilvl w:val="0"/>
          <w:numId w:val="18"/>
        </w:numPr>
        <w:ind w:left="1446"/>
      </w:pPr>
      <w:r>
        <w:rPr>
          <w:rFonts w:hint="eastAsia"/>
        </w:rPr>
        <w:t>正常加载、卸载内核模块；且内核模块功能满足任务所述。</w:t>
      </w:r>
    </w:p>
    <w:p w14:paraId="76796D09" w14:textId="77777777" w:rsidR="00F73C6D" w:rsidRDefault="00F73C6D" w:rsidP="00D837EB">
      <w:pPr>
        <w:pStyle w:val="4a"/>
        <w:numPr>
          <w:ilvl w:val="0"/>
          <w:numId w:val="18"/>
        </w:numPr>
        <w:ind w:left="1446"/>
        <w:rPr>
          <w:lang w:bidi="hi-IN"/>
        </w:rPr>
      </w:pPr>
      <w:r>
        <w:rPr>
          <w:rFonts w:hint="eastAsia"/>
        </w:rPr>
        <w:t>了解操作系统的内核时间管理。</w:t>
      </w:r>
    </w:p>
    <w:p w14:paraId="2B58ECB4" w14:textId="77777777" w:rsidR="00F73C6D" w:rsidRDefault="00F73C6D" w:rsidP="00D837EB">
      <w:pPr>
        <w:pStyle w:val="2"/>
        <w:numPr>
          <w:ilvl w:val="1"/>
          <w:numId w:val="15"/>
        </w:numPr>
        <w:rPr>
          <w:lang w:bidi="hi-IN"/>
        </w:rPr>
      </w:pPr>
      <w:bookmarkStart w:id="73" w:name="_Toc57042945"/>
      <w:r>
        <w:rPr>
          <w:rFonts w:hint="eastAsia"/>
          <w:lang w:bidi="hi-IN"/>
        </w:rPr>
        <w:t>实验任务</w:t>
      </w:r>
      <w:bookmarkEnd w:id="73"/>
    </w:p>
    <w:p w14:paraId="0D7D87BD" w14:textId="77777777" w:rsidR="00F73C6D" w:rsidRDefault="00F73C6D" w:rsidP="00D837EB">
      <w:pPr>
        <w:pStyle w:val="3"/>
        <w:numPr>
          <w:ilvl w:val="2"/>
          <w:numId w:val="15"/>
        </w:numPr>
        <w:rPr>
          <w:lang w:bidi="hi-IN"/>
        </w:rPr>
      </w:pPr>
      <w:bookmarkStart w:id="74" w:name="_Toc57042946"/>
      <w:r>
        <w:rPr>
          <w:rFonts w:hint="eastAsia"/>
        </w:rPr>
        <w:t>调用内核时钟接口打印当前时间</w:t>
      </w:r>
      <w:bookmarkEnd w:id="74"/>
    </w:p>
    <w:p w14:paraId="23CD290A" w14:textId="77777777" w:rsidR="00F73C6D" w:rsidRDefault="00F73C6D" w:rsidP="00D837EB">
      <w:pPr>
        <w:pStyle w:val="4"/>
        <w:numPr>
          <w:ilvl w:val="3"/>
          <w:numId w:val="15"/>
        </w:numPr>
        <w:rPr>
          <w:rFonts w:hint="default"/>
        </w:rPr>
      </w:pPr>
      <w:r>
        <w:t>相关知识</w:t>
      </w:r>
    </w:p>
    <w:p w14:paraId="10AC3423" w14:textId="77777777" w:rsidR="00F73C6D" w:rsidRDefault="00F73C6D" w:rsidP="00F73C6D">
      <w:pPr>
        <w:pStyle w:val="1e"/>
      </w:pPr>
      <w:r>
        <w:rPr>
          <w:rFonts w:hint="eastAsia"/>
        </w:rPr>
        <w:t>一、内核时钟相关定义</w:t>
      </w:r>
    </w:p>
    <w:p w14:paraId="3958CB7A" w14:textId="77777777" w:rsidR="00F73C6D" w:rsidRDefault="00F73C6D" w:rsidP="00F73C6D">
      <w:pPr>
        <w:pStyle w:val="1e"/>
        <w:rPr>
          <w:lang w:bidi="hi-IN"/>
        </w:rPr>
      </w:pPr>
      <w:r>
        <w:rPr>
          <w:lang w:bidi="hi-IN"/>
        </w:rPr>
        <w:t>1. timeval</w:t>
      </w:r>
      <w:r>
        <w:rPr>
          <w:rFonts w:hint="eastAsia"/>
          <w:lang w:bidi="hi-IN"/>
        </w:rPr>
        <w:t>结构体</w:t>
      </w:r>
      <w:r>
        <w:rPr>
          <w:lang w:bidi="hi-IN"/>
        </w:rPr>
        <w:t xml:space="preserve"> </w:t>
      </w:r>
    </w:p>
    <w:p w14:paraId="1E82D9F8" w14:textId="77777777" w:rsidR="00F73C6D" w:rsidRDefault="00F73C6D" w:rsidP="00F73C6D">
      <w:pPr>
        <w:pStyle w:val="1e"/>
        <w:rPr>
          <w:lang w:bidi="hi-IN"/>
        </w:rPr>
      </w:pPr>
      <w:r>
        <w:rPr>
          <w:rFonts w:hint="eastAsia"/>
          <w:lang w:bidi="hi-IN"/>
        </w:rPr>
        <w:t>头文件：</w:t>
      </w:r>
      <w:r>
        <w:rPr>
          <w:lang w:bidi="hi-IN"/>
        </w:rPr>
        <w:t>&lt;linux/time.h&gt;</w:t>
      </w:r>
    </w:p>
    <w:p w14:paraId="1CF0BFFC" w14:textId="77777777" w:rsidR="00F73C6D" w:rsidRDefault="00F73C6D" w:rsidP="00F73C6D">
      <w:pPr>
        <w:pStyle w:val="2f2"/>
        <w:rPr>
          <w:lang w:bidi="hi-IN"/>
        </w:rPr>
      </w:pPr>
      <w:r>
        <w:rPr>
          <w:lang w:bidi="hi-IN"/>
        </w:rPr>
        <w:lastRenderedPageBreak/>
        <w:t xml:space="preserve"> struct timeval { </w:t>
      </w:r>
    </w:p>
    <w:p w14:paraId="5B01E58F" w14:textId="77777777" w:rsidR="00F73C6D" w:rsidRDefault="00F73C6D" w:rsidP="00F73C6D">
      <w:pPr>
        <w:pStyle w:val="2f2"/>
        <w:rPr>
          <w:lang w:bidi="hi-IN"/>
        </w:rPr>
      </w:pPr>
      <w:r>
        <w:rPr>
          <w:lang w:bidi="hi-IN"/>
        </w:rPr>
        <w:t xml:space="preserve">         __kernel_time_t         tv_sec;        /* seconds */ </w:t>
      </w:r>
    </w:p>
    <w:p w14:paraId="72D095EF" w14:textId="77777777" w:rsidR="00F73C6D" w:rsidRDefault="00F73C6D" w:rsidP="00F73C6D">
      <w:pPr>
        <w:pStyle w:val="2f2"/>
        <w:rPr>
          <w:lang w:bidi="hi-IN"/>
        </w:rPr>
      </w:pPr>
      <w:r>
        <w:rPr>
          <w:lang w:bidi="hi-IN"/>
        </w:rPr>
        <w:t xml:space="preserve">         __kernel_suseconds_t    tv_usec;        /* microseconds */ </w:t>
      </w:r>
    </w:p>
    <w:p w14:paraId="4714DCBF" w14:textId="77777777" w:rsidR="00F73C6D" w:rsidRDefault="00F73C6D" w:rsidP="00F73C6D">
      <w:pPr>
        <w:pStyle w:val="2f2"/>
        <w:rPr>
          <w:lang w:eastAsia="zh-CN" w:bidi="hi-IN"/>
        </w:rPr>
      </w:pPr>
      <w:r>
        <w:rPr>
          <w:lang w:bidi="hi-IN"/>
        </w:rPr>
        <w:t xml:space="preserve"> </w:t>
      </w:r>
      <w:r>
        <w:rPr>
          <w:lang w:eastAsia="zh-CN" w:bidi="hi-IN"/>
        </w:rPr>
        <w:t xml:space="preserve">}; </w:t>
      </w:r>
    </w:p>
    <w:p w14:paraId="06656D06" w14:textId="77777777" w:rsidR="00F73C6D" w:rsidRDefault="00F73C6D" w:rsidP="00F73C6D">
      <w:pPr>
        <w:pStyle w:val="1e"/>
        <w:rPr>
          <w:lang w:bidi="hi-IN"/>
        </w:rPr>
      </w:pPr>
      <w:r>
        <w:rPr>
          <w:rFonts w:hint="eastAsia"/>
          <w:lang w:bidi="hi-IN"/>
        </w:rPr>
        <w:t>其中</w:t>
      </w:r>
      <w:r>
        <w:rPr>
          <w:lang w:bidi="hi-IN"/>
        </w:rPr>
        <w:t>tv_sec</w:t>
      </w:r>
      <w:r>
        <w:rPr>
          <w:rFonts w:hint="eastAsia"/>
          <w:lang w:bidi="hi-IN"/>
        </w:rPr>
        <w:t>是自</w:t>
      </w:r>
      <w:r>
        <w:rPr>
          <w:lang w:bidi="hi-IN"/>
        </w:rPr>
        <w:t>1970</w:t>
      </w:r>
      <w:r>
        <w:rPr>
          <w:rFonts w:hint="eastAsia"/>
          <w:lang w:bidi="hi-IN"/>
        </w:rPr>
        <w:t>年</w:t>
      </w:r>
      <w:r>
        <w:rPr>
          <w:lang w:bidi="hi-IN"/>
        </w:rPr>
        <w:t>1</w:t>
      </w:r>
      <w:r>
        <w:rPr>
          <w:rFonts w:hint="eastAsia"/>
          <w:lang w:bidi="hi-IN"/>
        </w:rPr>
        <w:t>月</w:t>
      </w:r>
      <w:r>
        <w:rPr>
          <w:lang w:bidi="hi-IN"/>
        </w:rPr>
        <w:t>1</w:t>
      </w:r>
      <w:r>
        <w:rPr>
          <w:rFonts w:hint="eastAsia"/>
          <w:lang w:bidi="hi-IN"/>
        </w:rPr>
        <w:t>日</w:t>
      </w:r>
      <w:r>
        <w:rPr>
          <w:lang w:bidi="hi-IN"/>
        </w:rPr>
        <w:t xml:space="preserve"> 00:00:00 </w:t>
      </w:r>
      <w:r>
        <w:rPr>
          <w:rFonts w:hint="eastAsia"/>
          <w:lang w:bidi="hi-IN"/>
        </w:rPr>
        <w:t>起到现在的秒数。而</w:t>
      </w:r>
      <w:r>
        <w:rPr>
          <w:lang w:bidi="hi-IN"/>
        </w:rPr>
        <w:t>tv_usec</w:t>
      </w:r>
      <w:r>
        <w:rPr>
          <w:rFonts w:hint="eastAsia"/>
          <w:lang w:bidi="hi-IN"/>
        </w:rPr>
        <w:t>是当前秒数已经经过的微秒数。</w:t>
      </w:r>
    </w:p>
    <w:p w14:paraId="7C14264A" w14:textId="77777777" w:rsidR="00F73C6D" w:rsidRDefault="00F73C6D" w:rsidP="00F73C6D">
      <w:pPr>
        <w:pStyle w:val="1e"/>
        <w:rPr>
          <w:lang w:bidi="hi-IN"/>
        </w:rPr>
      </w:pPr>
      <w:r>
        <w:rPr>
          <w:lang w:bidi="hi-IN"/>
        </w:rPr>
        <w:t>2. do_gettimeofday()</w:t>
      </w:r>
    </w:p>
    <w:p w14:paraId="2C0DDE0B" w14:textId="77777777" w:rsidR="00F73C6D" w:rsidRDefault="00F73C6D" w:rsidP="00F73C6D">
      <w:pPr>
        <w:pStyle w:val="1e"/>
        <w:rPr>
          <w:lang w:bidi="hi-IN"/>
        </w:rPr>
      </w:pPr>
      <w:r>
        <w:rPr>
          <w:rFonts w:hint="eastAsia"/>
          <w:lang w:bidi="hi-IN"/>
        </w:rPr>
        <w:t>头文件：</w:t>
      </w:r>
      <w:r>
        <w:rPr>
          <w:lang w:bidi="hi-IN"/>
        </w:rPr>
        <w:t>&lt;linux/time.h&gt;</w:t>
      </w:r>
    </w:p>
    <w:p w14:paraId="2B0C1AE6" w14:textId="77777777" w:rsidR="00F73C6D" w:rsidRDefault="00F73C6D" w:rsidP="00F73C6D">
      <w:pPr>
        <w:pStyle w:val="1e"/>
        <w:rPr>
          <w:lang w:bidi="hi-IN"/>
        </w:rPr>
      </w:pPr>
      <w:r>
        <w:rPr>
          <w:rFonts w:hint="eastAsia"/>
          <w:lang w:bidi="hi-IN"/>
        </w:rPr>
        <w:t>函数原型：</w:t>
      </w:r>
      <w:r>
        <w:rPr>
          <w:lang w:bidi="hi-IN"/>
        </w:rPr>
        <w:t>void do_gettimeofday(struct timeval *tv);</w:t>
      </w:r>
    </w:p>
    <w:p w14:paraId="0A70A74D" w14:textId="77777777" w:rsidR="00F73C6D" w:rsidRDefault="00F73C6D" w:rsidP="00F73C6D">
      <w:pPr>
        <w:pStyle w:val="1e"/>
      </w:pPr>
      <w:r>
        <w:rPr>
          <w:rFonts w:hint="eastAsia"/>
          <w:lang w:bidi="hi-IN"/>
        </w:rPr>
        <w:t>功能：返回自</w:t>
      </w:r>
      <w:r>
        <w:rPr>
          <w:lang w:bidi="hi-IN"/>
        </w:rPr>
        <w:t>1970-01-01  00:00:00</w:t>
      </w:r>
      <w:r>
        <w:rPr>
          <w:rFonts w:hint="eastAsia"/>
          <w:lang w:bidi="hi-IN"/>
        </w:rPr>
        <w:t>到现在的秒数，及当前秒经过的毫秒数，保存在</w:t>
      </w:r>
      <w:r>
        <w:rPr>
          <w:lang w:bidi="hi-IN"/>
        </w:rPr>
        <w:t>tv</w:t>
      </w:r>
      <w:r>
        <w:rPr>
          <w:rFonts w:hint="eastAsia"/>
          <w:lang w:bidi="hi-IN"/>
        </w:rPr>
        <w:t>指向的</w:t>
      </w:r>
      <w:r>
        <w:rPr>
          <w:lang w:bidi="hi-IN"/>
        </w:rPr>
        <w:t>timeval</w:t>
      </w:r>
      <w:r>
        <w:rPr>
          <w:rFonts w:hint="eastAsia"/>
          <w:lang w:bidi="hi-IN"/>
        </w:rPr>
        <w:t>结构体中。</w:t>
      </w:r>
    </w:p>
    <w:p w14:paraId="1ECEDBDD" w14:textId="77777777" w:rsidR="00F73C6D" w:rsidRDefault="00F73C6D" w:rsidP="00F73C6D">
      <w:pPr>
        <w:pStyle w:val="1e"/>
        <w:rPr>
          <w:lang w:bidi="hi-IN"/>
        </w:rPr>
      </w:pPr>
      <w:r>
        <w:rPr>
          <w:lang w:bidi="hi-IN"/>
        </w:rPr>
        <w:t>3. rtc_time</w:t>
      </w:r>
      <w:r>
        <w:rPr>
          <w:rFonts w:hint="eastAsia"/>
          <w:lang w:bidi="hi-IN"/>
        </w:rPr>
        <w:t>结构体</w:t>
      </w:r>
    </w:p>
    <w:p w14:paraId="00D56B2E" w14:textId="77777777" w:rsidR="00F73C6D" w:rsidRDefault="00F73C6D" w:rsidP="00F73C6D">
      <w:pPr>
        <w:pStyle w:val="1e"/>
        <w:rPr>
          <w:lang w:bidi="hi-IN"/>
        </w:rPr>
      </w:pPr>
      <w:r>
        <w:rPr>
          <w:rFonts w:hint="eastAsia"/>
          <w:lang w:bidi="hi-IN"/>
        </w:rPr>
        <w:t>头文件</w:t>
      </w:r>
      <w:r>
        <w:rPr>
          <w:lang w:bidi="hi-IN"/>
        </w:rPr>
        <w:t>&lt;linux/rtc.h&gt;</w:t>
      </w:r>
    </w:p>
    <w:p w14:paraId="167D788A" w14:textId="77777777" w:rsidR="00F73C6D" w:rsidRDefault="00F73C6D" w:rsidP="00F73C6D">
      <w:pPr>
        <w:pStyle w:val="2f2"/>
        <w:rPr>
          <w:lang w:eastAsia="zh-CN" w:bidi="hi-IN"/>
        </w:rPr>
      </w:pPr>
      <w:r>
        <w:rPr>
          <w:lang w:eastAsia="zh-CN" w:bidi="hi-IN"/>
        </w:rPr>
        <w:t xml:space="preserve"> struct rtc_time {</w:t>
      </w:r>
    </w:p>
    <w:p w14:paraId="6685FBC8" w14:textId="77777777" w:rsidR="00F73C6D" w:rsidRDefault="00F73C6D" w:rsidP="00F73C6D">
      <w:pPr>
        <w:pStyle w:val="2f2"/>
        <w:rPr>
          <w:lang w:eastAsia="zh-CN" w:bidi="hi-IN"/>
        </w:rPr>
      </w:pPr>
      <w:r>
        <w:rPr>
          <w:lang w:eastAsia="zh-CN" w:bidi="hi-IN"/>
        </w:rPr>
        <w:t xml:space="preserve">     int tm_sec;           // </w:t>
      </w:r>
      <w:r>
        <w:rPr>
          <w:rFonts w:hint="eastAsia"/>
          <w:lang w:eastAsia="zh-CN" w:bidi="hi-IN"/>
        </w:rPr>
        <w:t>表「秒」数，在</w:t>
      </w:r>
      <w:r>
        <w:rPr>
          <w:lang w:eastAsia="zh-CN" w:bidi="hi-IN"/>
        </w:rPr>
        <w:t>[0,61]</w:t>
      </w:r>
      <w:r>
        <w:rPr>
          <w:rFonts w:hint="eastAsia"/>
          <w:lang w:eastAsia="zh-CN" w:bidi="hi-IN"/>
        </w:rPr>
        <w:t>之间，多出来的两秒是用来处理跳秒问题用的。</w:t>
      </w:r>
    </w:p>
    <w:p w14:paraId="3D190F18" w14:textId="77777777" w:rsidR="00F73C6D" w:rsidRDefault="00F73C6D" w:rsidP="00F73C6D">
      <w:pPr>
        <w:pStyle w:val="2f2"/>
        <w:rPr>
          <w:lang w:bidi="hi-IN"/>
        </w:rPr>
      </w:pPr>
      <w:r>
        <w:rPr>
          <w:lang w:eastAsia="zh-CN" w:bidi="hi-IN"/>
        </w:rPr>
        <w:t xml:space="preserve">     </w:t>
      </w:r>
      <w:r>
        <w:rPr>
          <w:lang w:bidi="hi-IN"/>
        </w:rPr>
        <w:t xml:space="preserve">int tm_min;          // </w:t>
      </w:r>
      <w:r>
        <w:rPr>
          <w:rFonts w:hint="eastAsia"/>
          <w:lang w:bidi="hi-IN"/>
        </w:rPr>
        <w:t>表「分」数，在</w:t>
      </w:r>
      <w:r>
        <w:rPr>
          <w:lang w:bidi="hi-IN"/>
        </w:rPr>
        <w:t>[0,59]</w:t>
      </w:r>
      <w:r>
        <w:rPr>
          <w:rFonts w:hint="eastAsia"/>
          <w:lang w:bidi="hi-IN"/>
        </w:rPr>
        <w:t>之间。</w:t>
      </w:r>
    </w:p>
    <w:p w14:paraId="0564EF61" w14:textId="77777777" w:rsidR="00F73C6D" w:rsidRDefault="00F73C6D" w:rsidP="00F73C6D">
      <w:pPr>
        <w:pStyle w:val="2f2"/>
        <w:rPr>
          <w:lang w:bidi="hi-IN"/>
        </w:rPr>
      </w:pPr>
      <w:r>
        <w:rPr>
          <w:lang w:bidi="hi-IN"/>
        </w:rPr>
        <w:t xml:space="preserve">     int tm_hour;         // </w:t>
      </w:r>
      <w:r>
        <w:rPr>
          <w:rFonts w:hint="eastAsia"/>
          <w:lang w:bidi="hi-IN"/>
        </w:rPr>
        <w:t>表「时」数，在</w:t>
      </w:r>
      <w:r>
        <w:rPr>
          <w:lang w:bidi="hi-IN"/>
        </w:rPr>
        <w:t>[0,23]</w:t>
      </w:r>
      <w:r>
        <w:rPr>
          <w:rFonts w:hint="eastAsia"/>
          <w:lang w:bidi="hi-IN"/>
        </w:rPr>
        <w:t>之间。</w:t>
      </w:r>
    </w:p>
    <w:p w14:paraId="0C3FFFAF" w14:textId="77777777" w:rsidR="00F73C6D" w:rsidRDefault="00F73C6D" w:rsidP="00F73C6D">
      <w:pPr>
        <w:pStyle w:val="2f2"/>
        <w:rPr>
          <w:lang w:bidi="hi-IN"/>
        </w:rPr>
      </w:pPr>
      <w:r>
        <w:rPr>
          <w:lang w:bidi="hi-IN"/>
        </w:rPr>
        <w:t xml:space="preserve">     int tm_mday;        // </w:t>
      </w:r>
      <w:r>
        <w:rPr>
          <w:rFonts w:hint="eastAsia"/>
          <w:lang w:bidi="hi-IN"/>
        </w:rPr>
        <w:t>表「本月第几日」，在</w:t>
      </w:r>
      <w:r>
        <w:rPr>
          <w:lang w:bidi="hi-IN"/>
        </w:rPr>
        <w:t>[1,31]</w:t>
      </w:r>
      <w:r>
        <w:rPr>
          <w:rFonts w:hint="eastAsia"/>
          <w:lang w:bidi="hi-IN"/>
        </w:rPr>
        <w:t>之间。</w:t>
      </w:r>
    </w:p>
    <w:p w14:paraId="0E408CD5" w14:textId="77777777" w:rsidR="00F73C6D" w:rsidRDefault="00F73C6D" w:rsidP="00F73C6D">
      <w:pPr>
        <w:pStyle w:val="2f2"/>
        <w:rPr>
          <w:lang w:bidi="hi-IN"/>
        </w:rPr>
      </w:pPr>
      <w:r>
        <w:rPr>
          <w:lang w:bidi="hi-IN"/>
        </w:rPr>
        <w:t xml:space="preserve">     int tm_mon;         // </w:t>
      </w:r>
      <w:r>
        <w:rPr>
          <w:rFonts w:hint="eastAsia"/>
          <w:lang w:bidi="hi-IN"/>
        </w:rPr>
        <w:t>表「本年第几月」，在</w:t>
      </w:r>
      <w:r>
        <w:rPr>
          <w:lang w:bidi="hi-IN"/>
        </w:rPr>
        <w:t>[0,11]</w:t>
      </w:r>
      <w:r>
        <w:rPr>
          <w:rFonts w:hint="eastAsia"/>
          <w:lang w:bidi="hi-IN"/>
        </w:rPr>
        <w:t>之间。</w:t>
      </w:r>
    </w:p>
    <w:p w14:paraId="5D6779F4" w14:textId="77777777" w:rsidR="00F73C6D" w:rsidRDefault="00F73C6D" w:rsidP="00F73C6D">
      <w:pPr>
        <w:pStyle w:val="2f2"/>
        <w:rPr>
          <w:lang w:bidi="hi-IN"/>
        </w:rPr>
      </w:pPr>
      <w:r>
        <w:rPr>
          <w:lang w:bidi="hi-IN"/>
        </w:rPr>
        <w:t xml:space="preserve">     int tm_year;         // </w:t>
      </w:r>
      <w:r>
        <w:rPr>
          <w:rFonts w:hint="eastAsia"/>
          <w:lang w:bidi="hi-IN"/>
        </w:rPr>
        <w:t>要加</w:t>
      </w:r>
      <w:r>
        <w:rPr>
          <w:lang w:bidi="hi-IN"/>
        </w:rPr>
        <w:t>1900</w:t>
      </w:r>
      <w:r>
        <w:rPr>
          <w:rFonts w:hint="eastAsia"/>
          <w:lang w:bidi="hi-IN"/>
        </w:rPr>
        <w:t>表示那一年。</w:t>
      </w:r>
    </w:p>
    <w:p w14:paraId="65BE76C8" w14:textId="77777777" w:rsidR="00F73C6D" w:rsidRDefault="00F73C6D" w:rsidP="00F73C6D">
      <w:pPr>
        <w:pStyle w:val="2f2"/>
        <w:rPr>
          <w:lang w:bidi="hi-IN"/>
        </w:rPr>
      </w:pPr>
      <w:r>
        <w:rPr>
          <w:lang w:bidi="hi-IN"/>
        </w:rPr>
        <w:t xml:space="preserve">     int tm_wday;        // </w:t>
      </w:r>
      <w:r>
        <w:rPr>
          <w:rFonts w:hint="eastAsia"/>
          <w:lang w:bidi="hi-IN"/>
        </w:rPr>
        <w:t>表「本周第几日」，在</w:t>
      </w:r>
      <w:r>
        <w:rPr>
          <w:lang w:bidi="hi-IN"/>
        </w:rPr>
        <w:t>[0,6]</w:t>
      </w:r>
      <w:r>
        <w:rPr>
          <w:rFonts w:hint="eastAsia"/>
          <w:lang w:bidi="hi-IN"/>
        </w:rPr>
        <w:t>之间。</w:t>
      </w:r>
    </w:p>
    <w:p w14:paraId="56DFBB22" w14:textId="77777777" w:rsidR="00F73C6D" w:rsidRDefault="00F73C6D" w:rsidP="00F73C6D">
      <w:pPr>
        <w:pStyle w:val="2f2"/>
        <w:rPr>
          <w:lang w:bidi="hi-IN"/>
        </w:rPr>
      </w:pPr>
      <w:r>
        <w:rPr>
          <w:lang w:bidi="hi-IN"/>
        </w:rPr>
        <w:t xml:space="preserve">     int tm_yday;        // </w:t>
      </w:r>
      <w:r>
        <w:rPr>
          <w:rFonts w:hint="eastAsia"/>
          <w:lang w:bidi="hi-IN"/>
        </w:rPr>
        <w:t>表「本年第几日」，在</w:t>
      </w:r>
      <w:r>
        <w:rPr>
          <w:lang w:bidi="hi-IN"/>
        </w:rPr>
        <w:t>[0,365]</w:t>
      </w:r>
      <w:r>
        <w:rPr>
          <w:rFonts w:hint="eastAsia"/>
          <w:lang w:bidi="hi-IN"/>
        </w:rPr>
        <w:t>之间，闰年有</w:t>
      </w:r>
      <w:r>
        <w:rPr>
          <w:lang w:bidi="hi-IN"/>
        </w:rPr>
        <w:t>366</w:t>
      </w:r>
      <w:r>
        <w:rPr>
          <w:rFonts w:hint="eastAsia"/>
          <w:lang w:bidi="hi-IN"/>
        </w:rPr>
        <w:t>日。</w:t>
      </w:r>
    </w:p>
    <w:p w14:paraId="601AF771" w14:textId="77777777" w:rsidR="00F73C6D" w:rsidRDefault="00F73C6D" w:rsidP="00F73C6D">
      <w:pPr>
        <w:pStyle w:val="2f2"/>
        <w:rPr>
          <w:lang w:eastAsia="zh-CN" w:bidi="hi-IN"/>
        </w:rPr>
      </w:pPr>
      <w:r>
        <w:rPr>
          <w:lang w:bidi="hi-IN"/>
        </w:rPr>
        <w:t xml:space="preserve">     </w:t>
      </w:r>
      <w:r>
        <w:rPr>
          <w:lang w:eastAsia="zh-CN" w:bidi="hi-IN"/>
        </w:rPr>
        <w:t xml:space="preserve">int tm_isdst;        // </w:t>
      </w:r>
      <w:r>
        <w:rPr>
          <w:rFonts w:hint="eastAsia"/>
          <w:lang w:eastAsia="zh-CN" w:bidi="hi-IN"/>
        </w:rPr>
        <w:t>表是否为「日光节约时间」。</w:t>
      </w:r>
    </w:p>
    <w:p w14:paraId="0593A011" w14:textId="77777777" w:rsidR="00F73C6D" w:rsidRDefault="00F73C6D" w:rsidP="00F73C6D">
      <w:pPr>
        <w:pStyle w:val="2f2"/>
        <w:rPr>
          <w:lang w:eastAsia="zh-CN" w:bidi="hi-IN"/>
        </w:rPr>
      </w:pPr>
      <w:r>
        <w:rPr>
          <w:lang w:eastAsia="zh-CN" w:bidi="hi-IN"/>
        </w:rPr>
        <w:t xml:space="preserve"> };</w:t>
      </w:r>
    </w:p>
    <w:p w14:paraId="0B7062E1" w14:textId="77777777" w:rsidR="00F73C6D" w:rsidRDefault="00F73C6D" w:rsidP="00F73C6D">
      <w:pPr>
        <w:pStyle w:val="1e"/>
        <w:rPr>
          <w:lang w:bidi="hi-IN"/>
        </w:rPr>
      </w:pPr>
      <w:r>
        <w:rPr>
          <w:rFonts w:hint="eastAsia"/>
          <w:lang w:bidi="hi-IN"/>
        </w:rPr>
        <w:t>年份加上</w:t>
      </w:r>
      <w:r>
        <w:rPr>
          <w:lang w:bidi="hi-IN"/>
        </w:rPr>
        <w:t>1900</w:t>
      </w:r>
      <w:r>
        <w:rPr>
          <w:rFonts w:hint="eastAsia"/>
          <w:lang w:bidi="hi-IN"/>
        </w:rPr>
        <w:t>，月份加上</w:t>
      </w:r>
      <w:r>
        <w:rPr>
          <w:lang w:bidi="hi-IN"/>
        </w:rPr>
        <w:t>1</w:t>
      </w:r>
      <w:r>
        <w:rPr>
          <w:rFonts w:hint="eastAsia"/>
          <w:lang w:bidi="hi-IN"/>
        </w:rPr>
        <w:t>，小时加上</w:t>
      </w:r>
      <w:r>
        <w:rPr>
          <w:lang w:bidi="hi-IN"/>
        </w:rPr>
        <w:t>8</w:t>
      </w:r>
      <w:r>
        <w:rPr>
          <w:rFonts w:hint="eastAsia"/>
          <w:lang w:bidi="hi-IN"/>
        </w:rPr>
        <w:t>。</w:t>
      </w:r>
    </w:p>
    <w:p w14:paraId="718DF5C7" w14:textId="77777777" w:rsidR="00F73C6D" w:rsidRDefault="00F73C6D" w:rsidP="00F73C6D">
      <w:pPr>
        <w:pStyle w:val="1e"/>
        <w:rPr>
          <w:lang w:val="zh-CN" w:bidi="hi-IN"/>
        </w:rPr>
      </w:pPr>
      <w:r>
        <w:rPr>
          <w:rFonts w:hint="eastAsia"/>
          <w:lang w:bidi="hi-IN"/>
        </w:rPr>
        <w:t>注意：可以自己先思考一下这样的加上</w:t>
      </w:r>
      <w:r>
        <w:rPr>
          <w:lang w:bidi="hi-IN"/>
        </w:rPr>
        <w:t>x</w:t>
      </w:r>
      <w:r>
        <w:rPr>
          <w:rFonts w:hint="eastAsia"/>
          <w:lang w:bidi="hi-IN"/>
        </w:rPr>
        <w:t>操作如果导致溢出，应该怎么处理。例如，得到的</w:t>
      </w:r>
      <w:r>
        <w:rPr>
          <w:lang w:bidi="hi-IN"/>
        </w:rPr>
        <w:t>UTC</w:t>
      </w:r>
      <w:r>
        <w:rPr>
          <w:rFonts w:hint="eastAsia"/>
          <w:lang w:bidi="hi-IN"/>
        </w:rPr>
        <w:t>小时数为</w:t>
      </w:r>
      <w:r>
        <w:rPr>
          <w:lang w:bidi="hi-IN"/>
        </w:rPr>
        <w:t>22</w:t>
      </w:r>
      <w:r>
        <w:rPr>
          <w:rFonts w:hint="eastAsia"/>
          <w:lang w:bidi="hi-IN"/>
        </w:rPr>
        <w:t>，加上</w:t>
      </w:r>
      <w:r>
        <w:rPr>
          <w:lang w:bidi="hi-IN"/>
        </w:rPr>
        <w:t>8</w:t>
      </w:r>
      <w:r>
        <w:rPr>
          <w:rFonts w:hint="eastAsia"/>
          <w:lang w:bidi="hi-IN"/>
        </w:rPr>
        <w:t>之后</w:t>
      </w:r>
      <w:r>
        <w:rPr>
          <w:lang w:bidi="hi-IN"/>
        </w:rPr>
        <w:t>30</w:t>
      </w:r>
      <w:r>
        <w:rPr>
          <w:rFonts w:hint="eastAsia"/>
          <w:lang w:bidi="hi-IN"/>
        </w:rPr>
        <w:t>明显溢出（超过</w:t>
      </w:r>
      <w:r>
        <w:rPr>
          <w:lang w:bidi="hi-IN"/>
        </w:rPr>
        <w:t>24</w:t>
      </w:r>
      <w:r>
        <w:rPr>
          <w:rFonts w:hint="eastAsia"/>
          <w:lang w:bidi="hi-IN"/>
        </w:rPr>
        <w:t>），并且由于小时数溢出到了第二天，因此天数也应该加</w:t>
      </w:r>
      <w:r>
        <w:rPr>
          <w:lang w:bidi="hi-IN"/>
        </w:rPr>
        <w:t>1</w:t>
      </w:r>
      <w:r>
        <w:rPr>
          <w:rFonts w:hint="eastAsia"/>
          <w:lang w:bidi="hi-IN"/>
        </w:rPr>
        <w:t>。</w:t>
      </w:r>
    </w:p>
    <w:p w14:paraId="6E1ABB4A" w14:textId="77777777" w:rsidR="00F73C6D" w:rsidRDefault="00F73C6D" w:rsidP="00F73C6D">
      <w:pPr>
        <w:pStyle w:val="1e"/>
        <w:rPr>
          <w:lang w:bidi="hi-IN"/>
        </w:rPr>
      </w:pPr>
      <w:r>
        <w:rPr>
          <w:lang w:bidi="hi-IN"/>
        </w:rPr>
        <w:t>4. rtc_time_to_tm()</w:t>
      </w:r>
    </w:p>
    <w:p w14:paraId="12900A95" w14:textId="77777777" w:rsidR="00F73C6D" w:rsidRDefault="00F73C6D" w:rsidP="00F73C6D">
      <w:pPr>
        <w:pStyle w:val="1e"/>
        <w:rPr>
          <w:lang w:bidi="hi-IN"/>
        </w:rPr>
      </w:pPr>
      <w:r>
        <w:rPr>
          <w:rFonts w:hint="eastAsia"/>
          <w:lang w:bidi="hi-IN"/>
        </w:rPr>
        <w:t>头文件：</w:t>
      </w:r>
      <w:r>
        <w:rPr>
          <w:lang w:bidi="hi-IN"/>
        </w:rPr>
        <w:t>&lt;linux/rtc.h&gt;</w:t>
      </w:r>
    </w:p>
    <w:p w14:paraId="3AF2C3FB" w14:textId="77777777" w:rsidR="00F73C6D" w:rsidRDefault="00F73C6D" w:rsidP="00F73C6D">
      <w:pPr>
        <w:pStyle w:val="1e"/>
        <w:rPr>
          <w:lang w:bidi="hi-IN"/>
        </w:rPr>
      </w:pPr>
      <w:r>
        <w:rPr>
          <w:rFonts w:hint="eastAsia"/>
          <w:lang w:bidi="hi-IN"/>
        </w:rPr>
        <w:t>函数原型：</w:t>
      </w:r>
      <w:r>
        <w:rPr>
          <w:lang w:bidi="hi-IN"/>
        </w:rPr>
        <w:t>void rtc_time_to_tm(unsigned long time, struct rtc_time *tm)</w:t>
      </w:r>
      <w:r>
        <w:rPr>
          <w:rFonts w:hint="eastAsia"/>
          <w:lang w:bidi="hi-IN"/>
        </w:rPr>
        <w:t>；</w:t>
      </w:r>
    </w:p>
    <w:p w14:paraId="0E554376" w14:textId="77777777" w:rsidR="00F73C6D" w:rsidRDefault="00F73C6D" w:rsidP="00F73C6D">
      <w:pPr>
        <w:pStyle w:val="1e"/>
        <w:rPr>
          <w:lang w:bidi="hi-IN"/>
        </w:rPr>
      </w:pPr>
      <w:r>
        <w:rPr>
          <w:rFonts w:hint="eastAsia"/>
          <w:lang w:bidi="hi-IN"/>
        </w:rPr>
        <w:t>功能：将</w:t>
      </w:r>
      <w:r>
        <w:rPr>
          <w:lang w:bidi="hi-IN"/>
        </w:rPr>
        <w:t>time</w:t>
      </w:r>
      <w:r>
        <w:rPr>
          <w:rFonts w:hint="eastAsia"/>
          <w:lang w:bidi="hi-IN"/>
        </w:rPr>
        <w:t>存储的秒数转换为年月日时分秒等信息保存在</w:t>
      </w:r>
      <w:r>
        <w:rPr>
          <w:lang w:bidi="hi-IN"/>
        </w:rPr>
        <w:t>rtc_time</w:t>
      </w:r>
      <w:r>
        <w:rPr>
          <w:rFonts w:hint="eastAsia"/>
          <w:lang w:bidi="hi-IN"/>
        </w:rPr>
        <w:t>结构体中。</w:t>
      </w:r>
    </w:p>
    <w:p w14:paraId="7809C015" w14:textId="77777777" w:rsidR="00F73C6D" w:rsidRDefault="00F73C6D" w:rsidP="00F73C6D">
      <w:pPr>
        <w:pStyle w:val="1e"/>
      </w:pPr>
      <w:r>
        <w:rPr>
          <w:rFonts w:hint="eastAsia"/>
          <w:lang w:bidi="hi-IN"/>
        </w:rPr>
        <w:t>参数：</w:t>
      </w:r>
      <w:r>
        <w:rPr>
          <w:lang w:bidi="hi-IN"/>
        </w:rPr>
        <w:t>time</w:t>
      </w:r>
      <w:r>
        <w:rPr>
          <w:rFonts w:hint="eastAsia"/>
          <w:lang w:bidi="hi-IN"/>
        </w:rPr>
        <w:t>为秒数，可以是</w:t>
      </w:r>
      <w:r>
        <w:rPr>
          <w:lang w:bidi="hi-IN"/>
        </w:rPr>
        <w:t>do_gettimeofday()</w:t>
      </w:r>
      <w:r>
        <w:rPr>
          <w:rFonts w:hint="eastAsia"/>
          <w:lang w:bidi="hi-IN"/>
        </w:rPr>
        <w:t>函数获取的秒数。</w:t>
      </w:r>
      <w:r>
        <w:rPr>
          <w:lang w:bidi="hi-IN"/>
        </w:rPr>
        <w:t>tm</w:t>
      </w:r>
      <w:r>
        <w:rPr>
          <w:rFonts w:hint="eastAsia"/>
          <w:lang w:bidi="hi-IN"/>
        </w:rPr>
        <w:t>是</w:t>
      </w:r>
      <w:r>
        <w:rPr>
          <w:lang w:bidi="hi-IN"/>
        </w:rPr>
        <w:t>rtc_time</w:t>
      </w:r>
      <w:r>
        <w:rPr>
          <w:rFonts w:hint="eastAsia"/>
          <w:lang w:bidi="hi-IN"/>
        </w:rPr>
        <w:t>结构体指针，结构体中存放了年月日时分秒等信息。</w:t>
      </w:r>
    </w:p>
    <w:p w14:paraId="291AEB01" w14:textId="77777777" w:rsidR="00F73C6D" w:rsidRDefault="00F73C6D" w:rsidP="00D837EB">
      <w:pPr>
        <w:pStyle w:val="4"/>
        <w:numPr>
          <w:ilvl w:val="3"/>
          <w:numId w:val="15"/>
        </w:numPr>
        <w:rPr>
          <w:rFonts w:hint="default"/>
        </w:rPr>
      </w:pPr>
      <w:r>
        <w:lastRenderedPageBreak/>
        <w:t>实验步骤</w:t>
      </w:r>
    </w:p>
    <w:p w14:paraId="08B64522"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tasks_k/5/task1</w:t>
      </w:r>
      <w:r>
        <w:rPr>
          <w:rFonts w:hint="eastAsia"/>
        </w:rPr>
        <w:t>目录下。</w:t>
      </w:r>
    </w:p>
    <w:p w14:paraId="5386CC91" w14:textId="3FF5D94C"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tasks_k/5/task1</w:t>
      </w:r>
    </w:p>
    <w:p w14:paraId="7562BEC0" w14:textId="2A482DB2"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ls</w:t>
      </w:r>
    </w:p>
    <w:p w14:paraId="683CB10D" w14:textId="77777777" w:rsidR="00F73C6D" w:rsidRDefault="00F73C6D" w:rsidP="00F73C6D">
      <w:pPr>
        <w:pStyle w:val="2f2"/>
        <w:shd w:val="clear" w:color="auto" w:fill="D9D9D9" w:themeFill="background1" w:themeFillShade="D9"/>
        <w:rPr>
          <w:lang w:eastAsia="zh-CN"/>
        </w:rPr>
      </w:pPr>
      <w:r>
        <w:rPr>
          <w:lang w:eastAsia="zh-CN"/>
        </w:rPr>
        <w:t>current_time.c  Makefile</w:t>
      </w:r>
    </w:p>
    <w:p w14:paraId="7B612FBD"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5A7154B4" w14:textId="62308CF8"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make</w:t>
      </w:r>
    </w:p>
    <w:p w14:paraId="48CB5EB9" w14:textId="77777777" w:rsidR="00F73C6D" w:rsidRDefault="00F73C6D" w:rsidP="00F73C6D">
      <w:pPr>
        <w:pStyle w:val="2f2"/>
        <w:shd w:val="clear" w:color="auto" w:fill="D9D9D9" w:themeFill="background1" w:themeFillShade="D9"/>
        <w:rPr>
          <w:lang w:eastAsia="zh-CN"/>
        </w:rPr>
      </w:pPr>
      <w:r>
        <w:rPr>
          <w:lang w:eastAsia="zh-CN"/>
        </w:rPr>
        <w:t>make -C /root/kernel M=/root/tasks_k/5/task1 modules</w:t>
      </w:r>
    </w:p>
    <w:p w14:paraId="3CFDB72C"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6C68F643" w14:textId="77777777" w:rsidR="00F73C6D" w:rsidRDefault="00F73C6D" w:rsidP="00F73C6D">
      <w:pPr>
        <w:pStyle w:val="2f2"/>
        <w:shd w:val="clear" w:color="auto" w:fill="D9D9D9" w:themeFill="background1" w:themeFillShade="D9"/>
        <w:rPr>
          <w:lang w:eastAsia="zh-CN"/>
        </w:rPr>
      </w:pPr>
      <w:r>
        <w:rPr>
          <w:lang w:eastAsia="zh-CN"/>
        </w:rPr>
        <w:t xml:space="preserve">  CC [M]  /root/tasks_k/5/task1/current_time.o</w:t>
      </w:r>
    </w:p>
    <w:p w14:paraId="11BC5C08"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022363C5"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22B72D46" w14:textId="77777777" w:rsidR="00F73C6D" w:rsidRDefault="00F73C6D" w:rsidP="00F73C6D">
      <w:pPr>
        <w:pStyle w:val="2f2"/>
        <w:shd w:val="clear" w:color="auto" w:fill="D9D9D9" w:themeFill="background1" w:themeFillShade="D9"/>
        <w:rPr>
          <w:lang w:eastAsia="zh-CN"/>
        </w:rPr>
      </w:pPr>
      <w:r>
        <w:rPr>
          <w:lang w:eastAsia="zh-CN"/>
        </w:rPr>
        <w:t xml:space="preserve">  CC      /root/tasks_k/5/task1/current_time.mod.o</w:t>
      </w:r>
    </w:p>
    <w:p w14:paraId="68508C74" w14:textId="77777777" w:rsidR="00F73C6D" w:rsidRDefault="00F73C6D" w:rsidP="00F73C6D">
      <w:pPr>
        <w:pStyle w:val="2f2"/>
        <w:shd w:val="clear" w:color="auto" w:fill="D9D9D9" w:themeFill="background1" w:themeFillShade="D9"/>
        <w:rPr>
          <w:lang w:eastAsia="zh-CN"/>
        </w:rPr>
      </w:pPr>
      <w:r>
        <w:rPr>
          <w:lang w:eastAsia="zh-CN"/>
        </w:rPr>
        <w:t xml:space="preserve">  LD [M]  /root/tasks_k/5/task1/current_time.ko</w:t>
      </w:r>
    </w:p>
    <w:p w14:paraId="75292D8E"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47C5A49C" w14:textId="4EB48990"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ls</w:t>
      </w:r>
    </w:p>
    <w:p w14:paraId="0448D09D" w14:textId="77777777" w:rsidR="00F73C6D" w:rsidRDefault="00F73C6D" w:rsidP="00F73C6D">
      <w:pPr>
        <w:pStyle w:val="2f2"/>
        <w:shd w:val="clear" w:color="auto" w:fill="D9D9D9" w:themeFill="background1" w:themeFillShade="D9"/>
        <w:rPr>
          <w:lang w:eastAsia="zh-CN"/>
        </w:rPr>
      </w:pPr>
      <w:r>
        <w:rPr>
          <w:lang w:eastAsia="zh-CN"/>
        </w:rPr>
        <w:t>current_time.c  current_time.ko  current_time.mod.c  current_time.mod.o  current_time.o  Makefile  modules.order  Module.symvers</w:t>
      </w:r>
    </w:p>
    <w:p w14:paraId="7877C5A3"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25E5FDAB" w14:textId="5D96BECE"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insmod current_time.ko</w:t>
      </w:r>
    </w:p>
    <w:p w14:paraId="034161EA" w14:textId="02639D35"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dmesg | tail -n2</w:t>
      </w:r>
    </w:p>
    <w:p w14:paraId="7E560AD9" w14:textId="77777777" w:rsidR="00F73C6D" w:rsidRDefault="00F73C6D" w:rsidP="00F73C6D">
      <w:pPr>
        <w:pStyle w:val="2f2"/>
        <w:shd w:val="clear" w:color="auto" w:fill="D9D9D9" w:themeFill="background1" w:themeFillShade="D9"/>
        <w:rPr>
          <w:lang w:eastAsia="zh-CN"/>
        </w:rPr>
      </w:pPr>
      <w:r>
        <w:rPr>
          <w:lang w:eastAsia="zh-CN"/>
        </w:rPr>
        <w:t>[89336.822428] Start current_time module...</w:t>
      </w:r>
    </w:p>
    <w:p w14:paraId="45EB138E" w14:textId="77777777" w:rsidR="00F73C6D" w:rsidRDefault="00F73C6D" w:rsidP="00F73C6D">
      <w:pPr>
        <w:pStyle w:val="2f2"/>
        <w:shd w:val="clear" w:color="auto" w:fill="D9D9D9" w:themeFill="background1" w:themeFillShade="D9"/>
        <w:rPr>
          <w:lang w:eastAsia="zh-CN"/>
        </w:rPr>
      </w:pPr>
      <w:r>
        <w:rPr>
          <w:lang w:eastAsia="zh-CN"/>
        </w:rPr>
        <w:t>[89336.822668] Current time: 2020-11-12 10:45:21</w:t>
      </w:r>
    </w:p>
    <w:p w14:paraId="665A0E91"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27EDC4AB" w14:textId="120E1A5E"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rmmod current_time</w:t>
      </w:r>
    </w:p>
    <w:p w14:paraId="679E8E7D" w14:textId="6A9E136C"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dmesg | tail -n3</w:t>
      </w:r>
    </w:p>
    <w:p w14:paraId="48CD3E5B" w14:textId="77777777" w:rsidR="00F73C6D" w:rsidRDefault="00F73C6D" w:rsidP="00F73C6D">
      <w:pPr>
        <w:pStyle w:val="2f2"/>
        <w:shd w:val="clear" w:color="auto" w:fill="D9D9D9" w:themeFill="background1" w:themeFillShade="D9"/>
        <w:rPr>
          <w:lang w:eastAsia="zh-CN"/>
        </w:rPr>
      </w:pPr>
      <w:r>
        <w:rPr>
          <w:lang w:eastAsia="zh-CN"/>
        </w:rPr>
        <w:t>[89336.822428] Start current_time module...</w:t>
      </w:r>
    </w:p>
    <w:p w14:paraId="04DE06F3" w14:textId="77777777" w:rsidR="00F73C6D" w:rsidRDefault="00F73C6D" w:rsidP="00F73C6D">
      <w:pPr>
        <w:pStyle w:val="2f2"/>
        <w:shd w:val="clear" w:color="auto" w:fill="D9D9D9" w:themeFill="background1" w:themeFillShade="D9"/>
        <w:rPr>
          <w:lang w:eastAsia="zh-CN"/>
        </w:rPr>
      </w:pPr>
      <w:r>
        <w:rPr>
          <w:lang w:eastAsia="zh-CN"/>
        </w:rPr>
        <w:t>[89336.822668] Current time: 2020-11-12 10:45:21</w:t>
      </w:r>
    </w:p>
    <w:p w14:paraId="54BD3C3E" w14:textId="77777777" w:rsidR="00F73C6D" w:rsidRDefault="00F73C6D" w:rsidP="00F73C6D">
      <w:pPr>
        <w:pStyle w:val="2f2"/>
        <w:shd w:val="clear" w:color="auto" w:fill="D9D9D9" w:themeFill="background1" w:themeFillShade="D9"/>
        <w:rPr>
          <w:lang w:eastAsia="zh-CN"/>
        </w:rPr>
      </w:pPr>
      <w:r>
        <w:rPr>
          <w:lang w:eastAsia="zh-CN"/>
        </w:rPr>
        <w:t>[89363.701104] Exit current_time module...</w:t>
      </w:r>
    </w:p>
    <w:p w14:paraId="7ABCF78D" w14:textId="77777777" w:rsidR="00F73C6D" w:rsidRDefault="00F73C6D" w:rsidP="00D837EB">
      <w:pPr>
        <w:pStyle w:val="3"/>
        <w:numPr>
          <w:ilvl w:val="2"/>
          <w:numId w:val="15"/>
        </w:numPr>
      </w:pPr>
      <w:bookmarkStart w:id="75" w:name="_Toc57042947"/>
      <w:r>
        <w:rPr>
          <w:rFonts w:hint="eastAsia"/>
        </w:rPr>
        <w:t>编写</w:t>
      </w:r>
      <w:r>
        <w:t>timer</w:t>
      </w:r>
      <w:r>
        <w:rPr>
          <w:rFonts w:hint="eastAsia"/>
        </w:rPr>
        <w:t>，在特定时刻打印</w:t>
      </w:r>
      <w:r>
        <w:t xml:space="preserve"> hello,world</w:t>
      </w:r>
      <w:bookmarkEnd w:id="75"/>
    </w:p>
    <w:p w14:paraId="3E71E50B" w14:textId="77777777" w:rsidR="00F73C6D" w:rsidRDefault="00F73C6D" w:rsidP="00D837EB">
      <w:pPr>
        <w:pStyle w:val="4"/>
        <w:numPr>
          <w:ilvl w:val="3"/>
          <w:numId w:val="15"/>
        </w:numPr>
        <w:rPr>
          <w:rFonts w:hint="default"/>
        </w:rPr>
      </w:pPr>
      <w:r>
        <w:t>相关知识</w:t>
      </w:r>
    </w:p>
    <w:p w14:paraId="326CA48C" w14:textId="77777777" w:rsidR="00F73C6D" w:rsidRDefault="00F73C6D" w:rsidP="00F73C6D">
      <w:pPr>
        <w:pStyle w:val="1e"/>
      </w:pPr>
      <w:r>
        <w:rPr>
          <w:rFonts w:hint="eastAsia"/>
        </w:rPr>
        <w:t>一、内核定时器</w:t>
      </w:r>
    </w:p>
    <w:p w14:paraId="0CF168A0" w14:textId="77777777" w:rsidR="00F73C6D" w:rsidRDefault="00F73C6D" w:rsidP="00F73C6D">
      <w:pPr>
        <w:pStyle w:val="1e"/>
        <w:ind w:firstLineChars="200" w:firstLine="420"/>
      </w:pPr>
      <w:r>
        <w:rPr>
          <w:rFonts w:hint="eastAsia"/>
        </w:rPr>
        <w:t>时钟中断对于管理操作系统尤为重要，大量内核函数的生命周期都离不开流逝的时间的控制。正如我们所看到的，时钟中断能处理许多内核任务，所以它对内核来说极为重要。</w:t>
      </w:r>
    </w:p>
    <w:p w14:paraId="24478CD5" w14:textId="77777777" w:rsidR="00F73C6D" w:rsidRDefault="00F73C6D" w:rsidP="00F73C6D">
      <w:pPr>
        <w:pStyle w:val="1e"/>
        <w:ind w:firstLineChars="200" w:firstLine="420"/>
      </w:pPr>
      <w:r>
        <w:rPr>
          <w:rFonts w:hint="eastAsia"/>
        </w:rPr>
        <w:lastRenderedPageBreak/>
        <w:t>定时器（有时也称为动态定时器或内核定时器）是管理内核流逝的时间的基础。内核经常需要推后执行某些代码，我们需要的是一种工具，能够使工作在指定时间点上执行</w:t>
      </w:r>
      <w:r>
        <w:t>——</w:t>
      </w:r>
      <w:r>
        <w:rPr>
          <w:rFonts w:hint="eastAsia"/>
        </w:rPr>
        <w:t>不长不短，正好在希望的时间点上。内核定时器正是解决这个问题的理想工具。</w:t>
      </w:r>
    </w:p>
    <w:p w14:paraId="67F27E86" w14:textId="77777777" w:rsidR="00F73C6D" w:rsidRDefault="00F73C6D" w:rsidP="00F73C6D">
      <w:pPr>
        <w:pStyle w:val="1e"/>
        <w:ind w:firstLineChars="200" w:firstLine="420"/>
      </w:pPr>
      <w:r>
        <w:rPr>
          <w:rFonts w:hint="eastAsia"/>
        </w:rPr>
        <w:t>定时器的使用很简单。你只需要执行一些初始化工作，设置一个超时时间，指定超时发生后执行的函数，然后激活定时器就可以了。指定的函数在定时器到期时自动执行。注意定时器并不周期运行，它在超时后就自行撤销，这也正是这种定时器被称为动态定时器的一个原因：动态定时器不断地创建和撤销，而且它的运行次数也不受限制。</w:t>
      </w:r>
    </w:p>
    <w:p w14:paraId="5CECCEE4" w14:textId="77777777" w:rsidR="00F73C6D" w:rsidRDefault="00F73C6D" w:rsidP="00F73C6D">
      <w:pPr>
        <w:pStyle w:val="1e"/>
      </w:pPr>
      <w:r>
        <w:rPr>
          <w:rFonts w:hint="eastAsia"/>
        </w:rPr>
        <w:t>二、定时器的使用</w:t>
      </w:r>
    </w:p>
    <w:p w14:paraId="03C9F678" w14:textId="77777777" w:rsidR="00F73C6D" w:rsidRDefault="00F73C6D" w:rsidP="00F73C6D">
      <w:pPr>
        <w:pStyle w:val="1e"/>
      </w:pPr>
      <w:r>
        <w:t>1</w:t>
      </w:r>
      <w:r>
        <w:rPr>
          <w:rFonts w:hint="eastAsia"/>
        </w:rPr>
        <w:t>、定时器结构</w:t>
      </w:r>
    </w:p>
    <w:p w14:paraId="760113CF" w14:textId="77777777" w:rsidR="00F73C6D" w:rsidRDefault="00F73C6D" w:rsidP="00F73C6D">
      <w:pPr>
        <w:pStyle w:val="1e"/>
      </w:pPr>
      <w:r>
        <w:t xml:space="preserve">    </w:t>
      </w:r>
      <w:r>
        <w:rPr>
          <w:rFonts w:hint="eastAsia"/>
        </w:rPr>
        <w:t>定时器由结构</w:t>
      </w:r>
      <w:r>
        <w:t>timer_list</w:t>
      </w:r>
      <w:r>
        <w:rPr>
          <w:rFonts w:hint="eastAsia"/>
        </w:rPr>
        <w:t>表示，定义在文件</w:t>
      </w:r>
      <w:r>
        <w:t>&lt;linux/timer.h&gt;</w:t>
      </w:r>
      <w:r>
        <w:rPr>
          <w:rFonts w:hint="eastAsia"/>
        </w:rPr>
        <w:t>中。</w:t>
      </w:r>
    </w:p>
    <w:p w14:paraId="2261F193" w14:textId="77777777" w:rsidR="00F73C6D" w:rsidRDefault="00F73C6D" w:rsidP="00F73C6D">
      <w:pPr>
        <w:pStyle w:val="2f2"/>
        <w:rPr>
          <w:lang w:eastAsia="zh-CN"/>
        </w:rPr>
      </w:pPr>
      <w:r>
        <w:rPr>
          <w:lang w:eastAsia="zh-CN"/>
        </w:rPr>
        <w:t>struct timer_list</w:t>
      </w:r>
    </w:p>
    <w:p w14:paraId="227D542B" w14:textId="77777777" w:rsidR="00F73C6D" w:rsidRDefault="00F73C6D" w:rsidP="00F73C6D">
      <w:pPr>
        <w:pStyle w:val="2f2"/>
        <w:rPr>
          <w:lang w:eastAsia="zh-CN"/>
        </w:rPr>
      </w:pPr>
      <w:r>
        <w:rPr>
          <w:lang w:eastAsia="zh-CN"/>
        </w:rPr>
        <w:t>{</w:t>
      </w:r>
    </w:p>
    <w:p w14:paraId="3D12BF34" w14:textId="77777777" w:rsidR="00F73C6D" w:rsidRDefault="00F73C6D" w:rsidP="00F73C6D">
      <w:pPr>
        <w:pStyle w:val="2f2"/>
        <w:rPr>
          <w:lang w:eastAsia="zh-CN"/>
        </w:rPr>
      </w:pPr>
      <w:r>
        <w:rPr>
          <w:lang w:eastAsia="zh-CN"/>
        </w:rPr>
        <w:t xml:space="preserve">        struct hlist_node       entry;              /* </w:t>
      </w:r>
      <w:r>
        <w:rPr>
          <w:rFonts w:hint="eastAsia"/>
          <w:lang w:eastAsia="zh-CN"/>
        </w:rPr>
        <w:t>定时器链表的入口</w:t>
      </w:r>
      <w:r>
        <w:rPr>
          <w:lang w:eastAsia="zh-CN"/>
        </w:rPr>
        <w:t xml:space="preserve"> */</w:t>
      </w:r>
    </w:p>
    <w:p w14:paraId="133DEF9B" w14:textId="77777777" w:rsidR="00F73C6D" w:rsidRDefault="00F73C6D" w:rsidP="00F73C6D">
      <w:pPr>
        <w:pStyle w:val="2f2"/>
      </w:pPr>
      <w:r>
        <w:rPr>
          <w:lang w:eastAsia="zh-CN"/>
        </w:rPr>
        <w:t xml:space="preserve">        </w:t>
      </w:r>
      <w:r>
        <w:t xml:space="preserve">unsigned long           expires;          /* </w:t>
      </w:r>
      <w:r>
        <w:rPr>
          <w:rFonts w:hint="eastAsia"/>
        </w:rPr>
        <w:t>以</w:t>
      </w:r>
      <w:r>
        <w:t xml:space="preserve"> jiffies </w:t>
      </w:r>
      <w:r>
        <w:rPr>
          <w:rFonts w:hint="eastAsia"/>
        </w:rPr>
        <w:t>为单位的定时值（</w:t>
      </w:r>
      <w:r>
        <w:t>32</w:t>
      </w:r>
      <w:r>
        <w:rPr>
          <w:rFonts w:hint="eastAsia"/>
        </w:rPr>
        <w:t>位）</w:t>
      </w:r>
      <w:r>
        <w:t xml:space="preserve"> */</w:t>
      </w:r>
    </w:p>
    <w:p w14:paraId="4A1DCC40" w14:textId="77777777" w:rsidR="00F73C6D" w:rsidRDefault="00F73C6D" w:rsidP="00F73C6D">
      <w:pPr>
        <w:pStyle w:val="2f2"/>
      </w:pPr>
      <w:r>
        <w:t xml:space="preserve">        void          (*function)(struct timer_list *);        /* </w:t>
      </w:r>
      <w:r>
        <w:rPr>
          <w:rFonts w:hint="eastAsia"/>
        </w:rPr>
        <w:t>定时器处理函数</w:t>
      </w:r>
      <w:r>
        <w:t xml:space="preserve"> */</w:t>
      </w:r>
    </w:p>
    <w:p w14:paraId="74317CE7" w14:textId="77777777" w:rsidR="00F73C6D" w:rsidRDefault="00F73C6D" w:rsidP="00F73C6D">
      <w:pPr>
        <w:pStyle w:val="2f2"/>
      </w:pPr>
      <w:r>
        <w:t xml:space="preserve">        u32      flags;                      /* </w:t>
      </w:r>
      <w:r>
        <w:rPr>
          <w:rFonts w:hint="eastAsia"/>
        </w:rPr>
        <w:t>定时器标志位</w:t>
      </w:r>
      <w:r>
        <w:t>*/</w:t>
      </w:r>
    </w:p>
    <w:p w14:paraId="299198F7" w14:textId="77777777" w:rsidR="00F73C6D" w:rsidRDefault="00F73C6D" w:rsidP="00F73C6D">
      <w:pPr>
        <w:pStyle w:val="2f2"/>
      </w:pPr>
      <w:r>
        <w:t xml:space="preserve">#ifdef CONFIG_LOCKDEP              /* </w:t>
      </w:r>
      <w:r>
        <w:rPr>
          <w:rFonts w:hint="eastAsia"/>
        </w:rPr>
        <w:t>内核配置项</w:t>
      </w:r>
      <w:r>
        <w:t>——</w:t>
      </w:r>
      <w:r>
        <w:rPr>
          <w:rFonts w:hint="eastAsia"/>
        </w:rPr>
        <w:t>死锁检测模块，默认未配置</w:t>
      </w:r>
      <w:r>
        <w:t>*/</w:t>
      </w:r>
    </w:p>
    <w:p w14:paraId="51A5F6B3" w14:textId="77777777" w:rsidR="00F73C6D" w:rsidRDefault="00F73C6D" w:rsidP="00F73C6D">
      <w:pPr>
        <w:pStyle w:val="2f2"/>
      </w:pPr>
      <w:r>
        <w:t xml:space="preserve">        struct lockdep_map      lockdep_map;   /* </w:t>
      </w:r>
      <w:r>
        <w:rPr>
          <w:rFonts w:hint="eastAsia"/>
        </w:rPr>
        <w:t>数据结构定义在</w:t>
      </w:r>
      <w:r>
        <w:t xml:space="preserve"> &lt;linux/lockdep.h&gt;</w:t>
      </w:r>
      <w:r>
        <w:rPr>
          <w:rFonts w:hint="eastAsia"/>
        </w:rPr>
        <w:t>中</w:t>
      </w:r>
      <w:r>
        <w:t xml:space="preserve"> */</w:t>
      </w:r>
    </w:p>
    <w:p w14:paraId="66F608FE" w14:textId="77777777" w:rsidR="00F73C6D" w:rsidRDefault="00F73C6D" w:rsidP="00F73C6D">
      <w:pPr>
        <w:pStyle w:val="2f2"/>
      </w:pPr>
      <w:r>
        <w:t>#endif</w:t>
      </w:r>
    </w:p>
    <w:p w14:paraId="07C3DB8F" w14:textId="77777777" w:rsidR="00F73C6D" w:rsidRDefault="00F73C6D" w:rsidP="00F73C6D">
      <w:pPr>
        <w:pStyle w:val="2f2"/>
      </w:pPr>
      <w:r>
        <w:t xml:space="preserve">        KABI_RESERVE(1)          /* kernel abi </w:t>
      </w:r>
      <w:r>
        <w:rPr>
          <w:rFonts w:hint="eastAsia"/>
        </w:rPr>
        <w:t>的保留值</w:t>
      </w:r>
      <w:r>
        <w:t>*/</w:t>
      </w:r>
    </w:p>
    <w:p w14:paraId="7FCAA3E9" w14:textId="77777777" w:rsidR="00F73C6D" w:rsidRDefault="00F73C6D" w:rsidP="00F73C6D">
      <w:pPr>
        <w:pStyle w:val="2f2"/>
      </w:pPr>
      <w:r>
        <w:t xml:space="preserve">        KABI_RESERVE(2)</w:t>
      </w:r>
    </w:p>
    <w:p w14:paraId="1BFF0CDF" w14:textId="77777777" w:rsidR="00F73C6D" w:rsidRDefault="00F73C6D" w:rsidP="00F73C6D">
      <w:pPr>
        <w:pStyle w:val="2f2"/>
      </w:pPr>
      <w:r>
        <w:t xml:space="preserve">        KABI_RESERVE(3)</w:t>
      </w:r>
    </w:p>
    <w:p w14:paraId="229D77CB" w14:textId="77777777" w:rsidR="00F73C6D" w:rsidRDefault="00F73C6D" w:rsidP="00F73C6D">
      <w:pPr>
        <w:pStyle w:val="2f2"/>
        <w:rPr>
          <w:lang w:eastAsia="zh-CN"/>
        </w:rPr>
      </w:pPr>
      <w:r>
        <w:t xml:space="preserve">        </w:t>
      </w:r>
      <w:r>
        <w:rPr>
          <w:lang w:eastAsia="zh-CN"/>
        </w:rPr>
        <w:t>KABI_RESERVE(4)</w:t>
      </w:r>
    </w:p>
    <w:p w14:paraId="0E0963BE" w14:textId="77777777" w:rsidR="00F73C6D" w:rsidRDefault="00F73C6D" w:rsidP="00F73C6D">
      <w:pPr>
        <w:pStyle w:val="2f2"/>
        <w:rPr>
          <w:noProof/>
          <w:lang w:eastAsia="zh-CN"/>
        </w:rPr>
      </w:pPr>
      <w:r>
        <w:rPr>
          <w:lang w:eastAsia="zh-CN"/>
        </w:rPr>
        <w:t>}</w:t>
      </w:r>
    </w:p>
    <w:p w14:paraId="19441DF5" w14:textId="77777777" w:rsidR="00F73C6D" w:rsidRDefault="00F73C6D" w:rsidP="00F73C6D">
      <w:pPr>
        <w:pStyle w:val="1e"/>
      </w:pPr>
      <w:r>
        <w:rPr>
          <w:rFonts w:hint="eastAsia"/>
        </w:rPr>
        <w:t>注意：</w:t>
      </w:r>
    </w:p>
    <w:p w14:paraId="653E00BD" w14:textId="77777777" w:rsidR="00F73C6D" w:rsidRDefault="00F73C6D" w:rsidP="00F73C6D">
      <w:pPr>
        <w:pStyle w:val="1e"/>
      </w:pPr>
      <w:r>
        <w:rPr>
          <w:rFonts w:hint="eastAsia"/>
        </w:rPr>
        <w:t>（</w:t>
      </w:r>
      <w:r>
        <w:t>1</w:t>
      </w:r>
      <w:r>
        <w:rPr>
          <w:rFonts w:hint="eastAsia"/>
        </w:rPr>
        <w:t>）内核定时器用于控制某个函数（定时器处理函数）在未来的某个特定时间执行。</w:t>
      </w:r>
    </w:p>
    <w:p w14:paraId="16AF5078" w14:textId="77777777" w:rsidR="00F73C6D" w:rsidRDefault="00F73C6D" w:rsidP="00F73C6D">
      <w:pPr>
        <w:pStyle w:val="1e"/>
      </w:pPr>
      <w:r>
        <w:rPr>
          <w:rFonts w:hint="eastAsia"/>
        </w:rPr>
        <w:t>（</w:t>
      </w:r>
      <w:r>
        <w:t>2</w:t>
      </w:r>
      <w:r>
        <w:rPr>
          <w:rFonts w:hint="eastAsia"/>
        </w:rPr>
        <w:t>）</w:t>
      </w:r>
      <w:r>
        <w:t xml:space="preserve">CONFIG_LOCKDEP </w:t>
      </w:r>
      <w:r>
        <w:rPr>
          <w:rFonts w:hint="eastAsia"/>
        </w:rPr>
        <w:t>的设置依赖于</w:t>
      </w:r>
      <w:r>
        <w:t xml:space="preserve"> CONFIG_DEBUG_KERNEL</w:t>
      </w:r>
      <w:r>
        <w:rPr>
          <w:rFonts w:hint="eastAsia"/>
        </w:rPr>
        <w:t>，而</w:t>
      </w:r>
      <w:r>
        <w:t xml:space="preserve"> CONFIG_DEBUG_KERNEL </w:t>
      </w:r>
      <w:r>
        <w:rPr>
          <w:rFonts w:hint="eastAsia"/>
        </w:rPr>
        <w:t>设置为</w:t>
      </w:r>
      <w:r>
        <w:t>Y</w:t>
      </w:r>
      <w:r>
        <w:rPr>
          <w:rFonts w:hint="eastAsia"/>
        </w:rPr>
        <w:t>时，表示正在开发驱动程序或尝试调试和确定内核问题，因此通常情况下，</w:t>
      </w:r>
      <w:r>
        <w:t>CONFIG_LOCKDEP</w:t>
      </w:r>
      <w:r>
        <w:rPr>
          <w:rFonts w:hint="eastAsia"/>
        </w:rPr>
        <w:t>是未配置的状态。</w:t>
      </w:r>
    </w:p>
    <w:p w14:paraId="5EAEBE18" w14:textId="77777777" w:rsidR="00F73C6D" w:rsidRDefault="00F73C6D" w:rsidP="00F73C6D">
      <w:pPr>
        <w:pStyle w:val="1e"/>
      </w:pPr>
      <w:r>
        <w:rPr>
          <w:rFonts w:hint="eastAsia"/>
        </w:rPr>
        <w:t>（</w:t>
      </w:r>
      <w:r>
        <w:t>3</w:t>
      </w:r>
      <w:r>
        <w:rPr>
          <w:rFonts w:hint="eastAsia"/>
        </w:rPr>
        <w:t>）</w:t>
      </w:r>
      <w:r>
        <w:t xml:space="preserve">expires </w:t>
      </w:r>
      <w:r>
        <w:rPr>
          <w:rFonts w:hint="eastAsia"/>
        </w:rPr>
        <w:t>的值是</w:t>
      </w:r>
      <w:r>
        <w:t>32</w:t>
      </w:r>
      <w:r>
        <w:rPr>
          <w:rFonts w:hint="eastAsia"/>
        </w:rPr>
        <w:t>位的，因为内核定时器并不适用于长的未来时间点。</w:t>
      </w:r>
    </w:p>
    <w:p w14:paraId="70BF88E4" w14:textId="77777777" w:rsidR="00F73C6D" w:rsidRDefault="00F73C6D" w:rsidP="00F73C6D">
      <w:pPr>
        <w:pStyle w:val="1e"/>
      </w:pPr>
      <w:r>
        <w:t>2</w:t>
      </w:r>
      <w:r>
        <w:rPr>
          <w:rFonts w:hint="eastAsia"/>
        </w:rPr>
        <w:t>、创建定时器</w:t>
      </w:r>
    </w:p>
    <w:p w14:paraId="7EF37B6D" w14:textId="77777777" w:rsidR="00F73C6D" w:rsidRDefault="00F73C6D" w:rsidP="00F73C6D">
      <w:pPr>
        <w:pStyle w:val="1e"/>
        <w:ind w:firstLineChars="200" w:firstLine="420"/>
      </w:pPr>
      <w:r>
        <w:rPr>
          <w:rFonts w:hint="eastAsia"/>
        </w:rPr>
        <w:t>创建定时器时需要先定义定时器结构：一个</w:t>
      </w:r>
      <w:r>
        <w:t>timer_list</w:t>
      </w:r>
      <w:r>
        <w:rPr>
          <w:rFonts w:hint="eastAsia"/>
        </w:rPr>
        <w:t>结构体的实例对应一个定时器。也就是说，创建定时器就是实例化定时器数据结构。</w:t>
      </w:r>
    </w:p>
    <w:p w14:paraId="5DD2F450" w14:textId="77777777" w:rsidR="00F73C6D" w:rsidRDefault="00F73C6D" w:rsidP="00F73C6D">
      <w:pPr>
        <w:pStyle w:val="1e"/>
      </w:pPr>
      <w:r>
        <w:t>3</w:t>
      </w:r>
      <w:r>
        <w:rPr>
          <w:rFonts w:hint="eastAsia"/>
        </w:rPr>
        <w:t>、初始化定时器</w:t>
      </w:r>
    </w:p>
    <w:p w14:paraId="00F39AAD" w14:textId="77777777" w:rsidR="00F73C6D" w:rsidRDefault="00F73C6D" w:rsidP="00F73C6D">
      <w:pPr>
        <w:pStyle w:val="1e"/>
        <w:ind w:firstLineChars="200" w:firstLine="420"/>
      </w:pPr>
      <w:r>
        <w:rPr>
          <w:rFonts w:hint="eastAsia"/>
        </w:rPr>
        <w:lastRenderedPageBreak/>
        <w:t>初始化</w:t>
      </w:r>
      <w:r>
        <w:t xml:space="preserve"> struct timer_list </w:t>
      </w:r>
      <w:r>
        <w:rPr>
          <w:rFonts w:hint="eastAsia"/>
        </w:rPr>
        <w:t>数据结构，只需正确地设置</w:t>
      </w:r>
      <w:r>
        <w:t xml:space="preserve"> expires </w:t>
      </w:r>
      <w:r>
        <w:rPr>
          <w:rFonts w:hint="eastAsia"/>
        </w:rPr>
        <w:t>与</w:t>
      </w:r>
      <w:r>
        <w:t xml:space="preserve"> </w:t>
      </w:r>
      <w:r>
        <w:rPr>
          <w:rFonts w:hint="eastAsia"/>
        </w:rPr>
        <w:t>处理函数</w:t>
      </w:r>
      <w:r>
        <w:t xml:space="preserve"> function</w:t>
      </w:r>
      <w:r>
        <w:rPr>
          <w:rFonts w:hint="eastAsia"/>
        </w:rPr>
        <w:t>。其他参数无需设置。</w:t>
      </w:r>
    </w:p>
    <w:p w14:paraId="1C818AC2" w14:textId="77777777" w:rsidR="00F73C6D" w:rsidRDefault="00F73C6D" w:rsidP="00F73C6D">
      <w:pPr>
        <w:pStyle w:val="2f2"/>
        <w:rPr>
          <w:lang w:eastAsia="zh-CN"/>
        </w:rPr>
      </w:pPr>
      <w:r>
        <w:rPr>
          <w:lang w:eastAsia="zh-CN"/>
        </w:rPr>
        <w:t xml:space="preserve">timer.expires = jiffies + delay;               /* </w:t>
      </w:r>
      <w:r>
        <w:rPr>
          <w:rFonts w:hint="eastAsia"/>
          <w:lang w:eastAsia="zh-CN"/>
        </w:rPr>
        <w:t>定时器超时时的节拍数</w:t>
      </w:r>
      <w:r>
        <w:rPr>
          <w:lang w:eastAsia="zh-CN"/>
        </w:rPr>
        <w:t xml:space="preserve"> */</w:t>
      </w:r>
    </w:p>
    <w:p w14:paraId="30B4F8E3" w14:textId="77777777" w:rsidR="00F73C6D" w:rsidRDefault="00F73C6D" w:rsidP="00F73C6D">
      <w:pPr>
        <w:pStyle w:val="2f2"/>
        <w:rPr>
          <w:lang w:eastAsia="zh-CN"/>
        </w:rPr>
      </w:pPr>
      <w:r>
        <w:rPr>
          <w:lang w:eastAsia="zh-CN"/>
        </w:rPr>
        <w:t xml:space="preserve">timer.function = my_function;              /* </w:t>
      </w:r>
      <w:r>
        <w:rPr>
          <w:rFonts w:hint="eastAsia"/>
          <w:lang w:eastAsia="zh-CN"/>
        </w:rPr>
        <w:t>定时器超时时调用的函数</w:t>
      </w:r>
      <w:r>
        <w:rPr>
          <w:lang w:eastAsia="zh-CN"/>
        </w:rPr>
        <w:t xml:space="preserve"> */</w:t>
      </w:r>
    </w:p>
    <w:p w14:paraId="29BCFB97" w14:textId="77777777" w:rsidR="00F73C6D" w:rsidRDefault="00F73C6D" w:rsidP="00F73C6D">
      <w:pPr>
        <w:pStyle w:val="1e"/>
      </w:pPr>
      <w:r>
        <w:rPr>
          <w:rFonts w:hint="eastAsia"/>
        </w:rPr>
        <w:t>（</w:t>
      </w:r>
      <w:r>
        <w:t>1</w:t>
      </w:r>
      <w:r>
        <w:rPr>
          <w:rFonts w:hint="eastAsia"/>
        </w:rPr>
        <w:t>）定时的数值</w:t>
      </w:r>
      <w:r>
        <w:t xml:space="preserve"> delay </w:t>
      </w:r>
      <w:r>
        <w:rPr>
          <w:rFonts w:hint="eastAsia"/>
        </w:rPr>
        <w:t>如何设置：</w:t>
      </w:r>
    </w:p>
    <w:p w14:paraId="520C86E4" w14:textId="77777777" w:rsidR="00F73C6D" w:rsidRDefault="00F73C6D" w:rsidP="00F73C6D">
      <w:pPr>
        <w:pStyle w:val="1e"/>
        <w:ind w:firstLineChars="200" w:firstLine="420"/>
      </w:pPr>
      <w:r>
        <w:rPr>
          <w:rFonts w:hint="eastAsia"/>
        </w:rPr>
        <w:t>因为内核定时器是基于</w:t>
      </w:r>
      <w:r>
        <w:t>jiffies</w:t>
      </w:r>
      <w:r>
        <w:rPr>
          <w:rFonts w:hint="eastAsia"/>
        </w:rPr>
        <w:t>，所以设置的时间要在</w:t>
      </w:r>
      <w:r>
        <w:t>jiffies</w:t>
      </w:r>
      <w:r>
        <w:rPr>
          <w:rFonts w:hint="eastAsia"/>
        </w:rPr>
        <w:t>之上加上我们的定时值；例如：定时</w:t>
      </w:r>
      <w:r>
        <w:t>2</w:t>
      </w:r>
      <w:r>
        <w:rPr>
          <w:rFonts w:hint="eastAsia"/>
        </w:rPr>
        <w:t>秒，则</w:t>
      </w:r>
      <w:r>
        <w:t>delay=2*HZ</w:t>
      </w:r>
      <w:r>
        <w:rPr>
          <w:rFonts w:hint="eastAsia"/>
        </w:rPr>
        <w:t>，</w:t>
      </w:r>
      <w:r>
        <w:t>HZ</w:t>
      </w:r>
      <w:r>
        <w:rPr>
          <w:rFonts w:hint="eastAsia"/>
        </w:rPr>
        <w:t>是每秒中</w:t>
      </w:r>
      <w:r>
        <w:t>jiffies</w:t>
      </w:r>
      <w:r>
        <w:rPr>
          <w:rFonts w:hint="eastAsia"/>
        </w:rPr>
        <w:t>这个计数器会计多少值。</w:t>
      </w:r>
    </w:p>
    <w:p w14:paraId="459FAF68" w14:textId="77777777" w:rsidR="00F73C6D" w:rsidRDefault="00F73C6D" w:rsidP="00F73C6D">
      <w:pPr>
        <w:pStyle w:val="1e"/>
      </w:pPr>
      <w:r>
        <w:rPr>
          <w:rFonts w:hint="eastAsia"/>
        </w:rPr>
        <w:t>（</w:t>
      </w:r>
      <w:r>
        <w:t>2</w:t>
      </w:r>
      <w:r>
        <w:rPr>
          <w:rFonts w:hint="eastAsia"/>
        </w:rPr>
        <w:t>）若当前</w:t>
      </w:r>
      <w:r>
        <w:t>jiffies</w:t>
      </w:r>
      <w:r>
        <w:rPr>
          <w:rFonts w:hint="eastAsia"/>
        </w:rPr>
        <w:t>计数</w:t>
      </w:r>
      <w:r>
        <w:t>≥timer.expires</w:t>
      </w:r>
      <w:r>
        <w:rPr>
          <w:rFonts w:hint="eastAsia"/>
        </w:rPr>
        <w:t>，</w:t>
      </w:r>
      <w:r>
        <w:t>timer.function</w:t>
      </w:r>
      <w:r>
        <w:rPr>
          <w:rFonts w:hint="eastAsia"/>
        </w:rPr>
        <w:t>指向的处理函数就会开始执行。</w:t>
      </w:r>
    </w:p>
    <w:p w14:paraId="1A191162" w14:textId="77777777" w:rsidR="00F73C6D" w:rsidRDefault="00F73C6D" w:rsidP="00F73C6D">
      <w:pPr>
        <w:pStyle w:val="1e"/>
      </w:pPr>
      <w:r>
        <w:rPr>
          <w:rFonts w:hint="eastAsia"/>
        </w:rPr>
        <w:t>（</w:t>
      </w:r>
      <w:r>
        <w:t>3</w:t>
      </w:r>
      <w:r>
        <w:rPr>
          <w:rFonts w:hint="eastAsia"/>
        </w:rPr>
        <w:t>）定时器处理函数必须符合下面的函数原型：</w:t>
      </w:r>
    </w:p>
    <w:p w14:paraId="4EBCA5F5" w14:textId="77777777" w:rsidR="00F73C6D" w:rsidRDefault="00F73C6D" w:rsidP="00F73C6D">
      <w:pPr>
        <w:pStyle w:val="2f2"/>
      </w:pPr>
      <w:r>
        <w:t>void my_function(struct timer_list *timer);</w:t>
      </w:r>
    </w:p>
    <w:p w14:paraId="36377B2D" w14:textId="77777777" w:rsidR="00F73C6D" w:rsidRDefault="00F73C6D" w:rsidP="00F73C6D">
      <w:pPr>
        <w:pStyle w:val="1e"/>
      </w:pPr>
      <w:r>
        <w:t>4</w:t>
      </w:r>
      <w:r>
        <w:rPr>
          <w:rFonts w:hint="eastAsia"/>
        </w:rPr>
        <w:t>、激活定时器</w:t>
      </w:r>
    </w:p>
    <w:p w14:paraId="097D38A7" w14:textId="77777777" w:rsidR="00F73C6D" w:rsidRDefault="00F73C6D" w:rsidP="00F73C6D">
      <w:pPr>
        <w:pStyle w:val="1e"/>
      </w:pPr>
      <w:r>
        <w:rPr>
          <w:rFonts w:hint="eastAsia"/>
        </w:rPr>
        <w:t>函数：</w:t>
      </w:r>
      <w:r>
        <w:t>add_timer(struct timer_list *timer)</w:t>
      </w:r>
    </w:p>
    <w:p w14:paraId="23F32733" w14:textId="77777777" w:rsidR="00F73C6D" w:rsidRDefault="00F73C6D" w:rsidP="00F73C6D">
      <w:pPr>
        <w:pStyle w:val="1e"/>
      </w:pPr>
      <w:r>
        <w:rPr>
          <w:rFonts w:hint="eastAsia"/>
        </w:rPr>
        <w:t>功能：将定时器注册到内核中（将定时器连接到内核专门的链表中），使之生效。</w:t>
      </w:r>
    </w:p>
    <w:p w14:paraId="4233A2C6" w14:textId="77777777" w:rsidR="00F73C6D" w:rsidRDefault="00F73C6D" w:rsidP="00F73C6D">
      <w:pPr>
        <w:pStyle w:val="2f2"/>
        <w:rPr>
          <w:lang w:eastAsia="zh-CN"/>
        </w:rPr>
      </w:pPr>
      <w:r>
        <w:rPr>
          <w:lang w:eastAsia="zh-CN"/>
        </w:rPr>
        <w:t>add_timer(&amp;timer);</w:t>
      </w:r>
      <w:r>
        <w:rPr>
          <w:lang w:eastAsia="zh-CN"/>
        </w:rPr>
        <w:tab/>
      </w:r>
    </w:p>
    <w:p w14:paraId="51F85833" w14:textId="77777777" w:rsidR="00F73C6D" w:rsidRDefault="00F73C6D" w:rsidP="00F73C6D">
      <w:pPr>
        <w:pStyle w:val="1e"/>
      </w:pPr>
      <w:r>
        <w:t xml:space="preserve">    </w:t>
      </w:r>
      <w:r>
        <w:rPr>
          <w:rFonts w:hint="eastAsia"/>
        </w:rPr>
        <w:t>在注册之后，定时器就开始计时，在到达时间</w:t>
      </w:r>
      <w:r>
        <w:t>expires</w:t>
      </w:r>
      <w:r>
        <w:rPr>
          <w:rFonts w:hint="eastAsia"/>
        </w:rPr>
        <w:t>时，执行初始化时指定的处理函数。当激活定时器后，它只会执行一次处理函数，然后将定时器从内核中移除。</w:t>
      </w:r>
    </w:p>
    <w:p w14:paraId="3F5C874D" w14:textId="77777777" w:rsidR="00F73C6D" w:rsidRDefault="00F73C6D" w:rsidP="00D837EB">
      <w:pPr>
        <w:pStyle w:val="4"/>
        <w:numPr>
          <w:ilvl w:val="3"/>
          <w:numId w:val="15"/>
        </w:numPr>
        <w:rPr>
          <w:rFonts w:hint="default"/>
        </w:rPr>
      </w:pPr>
      <w:r>
        <w:t>实验步骤</w:t>
      </w:r>
    </w:p>
    <w:p w14:paraId="5BBF6897"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tasks_k/5/task2</w:t>
      </w:r>
      <w:r>
        <w:rPr>
          <w:rFonts w:hint="eastAsia"/>
        </w:rPr>
        <w:t>目录下。</w:t>
      </w:r>
    </w:p>
    <w:p w14:paraId="591C5DF8" w14:textId="600F4148"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tasks_k/5/task2</w:t>
      </w:r>
    </w:p>
    <w:p w14:paraId="304DC943" w14:textId="253F8DCC"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ls</w:t>
      </w:r>
    </w:p>
    <w:p w14:paraId="332EE4D6" w14:textId="77777777" w:rsidR="00F73C6D" w:rsidRDefault="00F73C6D" w:rsidP="00F73C6D">
      <w:pPr>
        <w:pStyle w:val="2f2"/>
        <w:shd w:val="clear" w:color="auto" w:fill="D9D9D9" w:themeFill="background1" w:themeFillShade="D9"/>
        <w:rPr>
          <w:lang w:eastAsia="zh-CN"/>
        </w:rPr>
      </w:pPr>
      <w:r>
        <w:rPr>
          <w:lang w:eastAsia="zh-CN"/>
        </w:rPr>
        <w:t>Makefile  timer_example.c</w:t>
      </w:r>
    </w:p>
    <w:p w14:paraId="290DA2E3"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0B2E9A56" w14:textId="48A6F226"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make</w:t>
      </w:r>
    </w:p>
    <w:p w14:paraId="15E38DBE" w14:textId="77777777" w:rsidR="00F73C6D" w:rsidRDefault="00F73C6D" w:rsidP="00F73C6D">
      <w:pPr>
        <w:pStyle w:val="2f2"/>
        <w:shd w:val="clear" w:color="auto" w:fill="D9D9D9" w:themeFill="background1" w:themeFillShade="D9"/>
        <w:rPr>
          <w:lang w:eastAsia="zh-CN"/>
        </w:rPr>
      </w:pPr>
      <w:r>
        <w:rPr>
          <w:lang w:eastAsia="zh-CN"/>
        </w:rPr>
        <w:t>make -C /root/kernel M=/root/tasks_k/5/task2 modules</w:t>
      </w:r>
    </w:p>
    <w:p w14:paraId="55C163DA"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77207404" w14:textId="77777777" w:rsidR="00F73C6D" w:rsidRDefault="00F73C6D" w:rsidP="00F73C6D">
      <w:pPr>
        <w:pStyle w:val="2f2"/>
        <w:shd w:val="clear" w:color="auto" w:fill="D9D9D9" w:themeFill="background1" w:themeFillShade="D9"/>
        <w:rPr>
          <w:lang w:eastAsia="zh-CN"/>
        </w:rPr>
      </w:pPr>
      <w:r>
        <w:rPr>
          <w:lang w:eastAsia="zh-CN"/>
        </w:rPr>
        <w:t xml:space="preserve">  CC [M]  /root/tasks_k/5/task2/timer_example.o</w:t>
      </w:r>
    </w:p>
    <w:p w14:paraId="330FA4C8"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7A3152B6"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513F09F3" w14:textId="77777777" w:rsidR="00F73C6D" w:rsidRDefault="00F73C6D" w:rsidP="00F73C6D">
      <w:pPr>
        <w:pStyle w:val="2f2"/>
        <w:shd w:val="clear" w:color="auto" w:fill="D9D9D9" w:themeFill="background1" w:themeFillShade="D9"/>
        <w:rPr>
          <w:lang w:eastAsia="zh-CN"/>
        </w:rPr>
      </w:pPr>
      <w:r>
        <w:rPr>
          <w:lang w:eastAsia="zh-CN"/>
        </w:rPr>
        <w:t xml:space="preserve">  CC      /root/tasks_k/5/task2/timer_example.mod.o</w:t>
      </w:r>
    </w:p>
    <w:p w14:paraId="7A6D969A" w14:textId="77777777" w:rsidR="00F73C6D" w:rsidRDefault="00F73C6D" w:rsidP="00F73C6D">
      <w:pPr>
        <w:pStyle w:val="2f2"/>
        <w:shd w:val="clear" w:color="auto" w:fill="D9D9D9" w:themeFill="background1" w:themeFillShade="D9"/>
        <w:rPr>
          <w:lang w:eastAsia="zh-CN"/>
        </w:rPr>
      </w:pPr>
      <w:r>
        <w:rPr>
          <w:lang w:eastAsia="zh-CN"/>
        </w:rPr>
        <w:t xml:space="preserve">  LD [M]  /root/tasks_k/5/task2/timer_example.ko</w:t>
      </w:r>
    </w:p>
    <w:p w14:paraId="59377E4A"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40F4CFE6" w14:textId="0A30F8E7"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w:t>
      </w:r>
      <w:r>
        <w:rPr>
          <w:b/>
          <w:lang w:eastAsia="zh-CN"/>
        </w:rPr>
        <w:t xml:space="preserve"> ls</w:t>
      </w:r>
    </w:p>
    <w:p w14:paraId="0AD87D6E" w14:textId="77777777" w:rsidR="00F73C6D" w:rsidRDefault="00F73C6D" w:rsidP="00F73C6D">
      <w:pPr>
        <w:pStyle w:val="2f2"/>
        <w:shd w:val="clear" w:color="auto" w:fill="D9D9D9" w:themeFill="background1" w:themeFillShade="D9"/>
        <w:rPr>
          <w:lang w:eastAsia="zh-CN"/>
        </w:rPr>
      </w:pPr>
      <w:r>
        <w:rPr>
          <w:lang w:eastAsia="zh-CN"/>
        </w:rPr>
        <w:t>Makefile  modules.order  Module.symvers  timer_example.c  timer_example.ko  timer_example.mod.c  timer_example.mod.o  timer_example.o</w:t>
      </w:r>
    </w:p>
    <w:p w14:paraId="2E509464"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64599957" w14:textId="31F9AC90" w:rsidR="00F73C6D" w:rsidRDefault="00F73C6D" w:rsidP="00F73C6D">
      <w:pPr>
        <w:pStyle w:val="2f2"/>
        <w:shd w:val="clear" w:color="auto" w:fill="D9D9D9" w:themeFill="background1" w:themeFillShade="D9"/>
        <w:rPr>
          <w:b/>
          <w:lang w:eastAsia="zh-CN"/>
        </w:rPr>
      </w:pPr>
      <w:r>
        <w:rPr>
          <w:lang w:eastAsia="zh-CN"/>
        </w:rPr>
        <w:lastRenderedPageBreak/>
        <w:t>[</w:t>
      </w:r>
      <w:r w:rsidR="000A3D30">
        <w:rPr>
          <w:lang w:eastAsia="zh-CN"/>
        </w:rPr>
        <w:t>root@openEuler</w:t>
      </w:r>
      <w:r>
        <w:rPr>
          <w:lang w:eastAsia="zh-CN"/>
        </w:rPr>
        <w:t xml:space="preserve"> task2]# </w:t>
      </w:r>
      <w:r>
        <w:rPr>
          <w:b/>
          <w:lang w:eastAsia="zh-CN"/>
        </w:rPr>
        <w:t>insmod timer_example.ko</w:t>
      </w:r>
    </w:p>
    <w:p w14:paraId="5C5C96B7" w14:textId="743536A5" w:rsidR="00F73C6D" w:rsidRDefault="00F73C6D" w:rsidP="00F73C6D">
      <w:pPr>
        <w:pStyle w:val="2f2"/>
        <w:shd w:val="clear" w:color="auto" w:fill="D9D9D9" w:themeFill="background1" w:themeFillShade="D9"/>
        <w:rPr>
          <w:b/>
          <w:lang w:eastAsia="zh-CN"/>
        </w:rPr>
      </w:pPr>
      <w:r>
        <w:rPr>
          <w:noProof/>
          <w:lang w:eastAsia="zh-CN"/>
        </w:rPr>
        <mc:AlternateContent>
          <mc:Choice Requires="wps">
            <w:drawing>
              <wp:anchor distT="0" distB="0" distL="114300" distR="114300" simplePos="0" relativeHeight="251660800" behindDoc="0" locked="0" layoutInCell="1" allowOverlap="1" wp14:anchorId="290FD4BB" wp14:editId="368D5C49">
                <wp:simplePos x="0" y="0"/>
                <wp:positionH relativeFrom="column">
                  <wp:posOffset>1620520</wp:posOffset>
                </wp:positionH>
                <wp:positionV relativeFrom="paragraph">
                  <wp:posOffset>174625</wp:posOffset>
                </wp:positionV>
                <wp:extent cx="191135" cy="340360"/>
                <wp:effectExtent l="19050" t="19050" r="18415" b="21590"/>
                <wp:wrapNone/>
                <wp:docPr id="50" name="矩形 50"/>
                <wp:cNvGraphicFramePr/>
                <a:graphic xmlns:a="http://schemas.openxmlformats.org/drawingml/2006/main">
                  <a:graphicData uri="http://schemas.microsoft.com/office/word/2010/wordprocessingShape">
                    <wps:wsp>
                      <wps:cNvSpPr/>
                      <wps:spPr>
                        <a:xfrm>
                          <a:off x="0" y="0"/>
                          <a:ext cx="190500" cy="3403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AC639" id="矩形 50" o:spid="_x0000_s1026" style="position:absolute;left:0;text-align:left;margin-left:127.6pt;margin-top:13.75pt;width:15.05pt;height:26.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" filled="f" strokecolor="#c7000b" strokeweight="2.25pt"/>
            </w:pict>
          </mc:Fallback>
        </mc:AlternateContent>
      </w:r>
      <w:r>
        <w:rPr>
          <w:lang w:eastAsia="zh-CN"/>
        </w:rPr>
        <w:t>[</w:t>
      </w:r>
      <w:r w:rsidR="000A3D30">
        <w:rPr>
          <w:lang w:eastAsia="zh-CN"/>
        </w:rPr>
        <w:t>root@openEuler</w:t>
      </w:r>
      <w:r>
        <w:rPr>
          <w:lang w:eastAsia="zh-CN"/>
        </w:rPr>
        <w:t xml:space="preserve"> task2]# </w:t>
      </w:r>
      <w:r>
        <w:rPr>
          <w:b/>
          <w:lang w:eastAsia="zh-CN"/>
        </w:rPr>
        <w:t>dmesg -T | tail -n2</w:t>
      </w:r>
    </w:p>
    <w:p w14:paraId="670ECAD6" w14:textId="77777777" w:rsidR="00F73C6D" w:rsidRDefault="00F73C6D" w:rsidP="00F73C6D">
      <w:pPr>
        <w:pStyle w:val="2f2"/>
        <w:shd w:val="clear" w:color="auto" w:fill="D9D9D9" w:themeFill="background1" w:themeFillShade="D9"/>
        <w:rPr>
          <w:lang w:eastAsia="zh-CN"/>
        </w:rPr>
      </w:pPr>
      <w:r>
        <w:rPr>
          <w:lang w:eastAsia="zh-CN"/>
        </w:rPr>
        <w:t>[Thu Nov 12 10:51:02 2020] Start timer_example module...</w:t>
      </w:r>
    </w:p>
    <w:p w14:paraId="3D886436" w14:textId="77777777" w:rsidR="00F73C6D" w:rsidRDefault="00F73C6D" w:rsidP="00F73C6D">
      <w:pPr>
        <w:pStyle w:val="2f2"/>
        <w:shd w:val="clear" w:color="auto" w:fill="D9D9D9" w:themeFill="background1" w:themeFillShade="D9"/>
        <w:rPr>
          <w:lang w:eastAsia="zh-CN"/>
        </w:rPr>
      </w:pPr>
      <w:r>
        <w:rPr>
          <w:lang w:eastAsia="zh-CN"/>
        </w:rPr>
        <w:t>[Thu Nov 12 10:51:12 2020] hello,world!</w:t>
      </w:r>
    </w:p>
    <w:p w14:paraId="347937BF"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295C62D8" w14:textId="5F6A9365"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rmmod timer_example</w:t>
      </w:r>
    </w:p>
    <w:p w14:paraId="5848C4BF" w14:textId="6418B0DC"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dmesg -T | tail -n3</w:t>
      </w:r>
    </w:p>
    <w:p w14:paraId="7AB0A9C7" w14:textId="77777777" w:rsidR="00F73C6D" w:rsidRDefault="00F73C6D" w:rsidP="00F73C6D">
      <w:pPr>
        <w:pStyle w:val="2f2"/>
        <w:shd w:val="clear" w:color="auto" w:fill="D9D9D9" w:themeFill="background1" w:themeFillShade="D9"/>
        <w:rPr>
          <w:lang w:eastAsia="zh-CN"/>
        </w:rPr>
      </w:pPr>
      <w:r>
        <w:rPr>
          <w:lang w:eastAsia="zh-CN"/>
        </w:rPr>
        <w:t>[Thu Nov 12 10:51:02 2020] Start timer_example module...</w:t>
      </w:r>
    </w:p>
    <w:p w14:paraId="666E21B0" w14:textId="77777777" w:rsidR="00F73C6D" w:rsidRDefault="00F73C6D" w:rsidP="00F73C6D">
      <w:pPr>
        <w:pStyle w:val="2f2"/>
        <w:shd w:val="clear" w:color="auto" w:fill="D9D9D9" w:themeFill="background1" w:themeFillShade="D9"/>
        <w:rPr>
          <w:lang w:eastAsia="zh-CN"/>
        </w:rPr>
      </w:pPr>
      <w:r>
        <w:rPr>
          <w:lang w:eastAsia="zh-CN"/>
        </w:rPr>
        <w:t>[Thu Nov 12 10:51:12 2020] hello,world!</w:t>
      </w:r>
    </w:p>
    <w:p w14:paraId="2A0F5A72" w14:textId="77777777" w:rsidR="00F73C6D" w:rsidRDefault="00F73C6D" w:rsidP="00F73C6D">
      <w:pPr>
        <w:pStyle w:val="2f2"/>
        <w:shd w:val="clear" w:color="auto" w:fill="D9D9D9" w:themeFill="background1" w:themeFillShade="D9"/>
        <w:rPr>
          <w:lang w:eastAsia="zh-CN"/>
        </w:rPr>
      </w:pPr>
      <w:r>
        <w:rPr>
          <w:lang w:eastAsia="zh-CN"/>
        </w:rPr>
        <w:t>[Thu Nov 12 10:51:35 2020] Exit timer_example module...</w:t>
      </w:r>
    </w:p>
    <w:p w14:paraId="2A0D8468" w14:textId="77777777" w:rsidR="00F73C6D" w:rsidRDefault="00F73C6D" w:rsidP="00F73C6D">
      <w:pPr>
        <w:spacing w:line="360" w:lineRule="auto"/>
        <w:rPr>
          <w:rFonts w:ascii="Huawei Sans" w:eastAsia="方正兰亭黑简体" w:hAnsi="Huawei Sans" w:cs="Huawei Sans"/>
          <w:kern w:val="2"/>
          <w:szCs w:val="21"/>
        </w:rPr>
      </w:pPr>
      <w:r>
        <w:rPr>
          <w:rFonts w:ascii="Huawei Sans" w:eastAsia="方正兰亭黑简体" w:hAnsi="Huawei Sans" w:cs="Huawei Sans" w:hint="eastAsia"/>
          <w:kern w:val="2"/>
          <w:szCs w:val="21"/>
        </w:rPr>
        <w:t>代码中设置定时器超时时间为</w:t>
      </w:r>
      <w:r>
        <w:rPr>
          <w:rFonts w:ascii="Huawei Sans" w:eastAsia="方正兰亭黑简体" w:hAnsi="Huawei Sans" w:cs="Huawei Sans"/>
          <w:kern w:val="2"/>
          <w:szCs w:val="21"/>
        </w:rPr>
        <w:t>10*HZ</w:t>
      </w:r>
      <w:r>
        <w:rPr>
          <w:rFonts w:ascii="Huawei Sans" w:eastAsia="方正兰亭黑简体" w:hAnsi="Huawei Sans" w:cs="Huawei Sans" w:hint="eastAsia"/>
          <w:kern w:val="2"/>
          <w:szCs w:val="21"/>
        </w:rPr>
        <w:t>（</w:t>
      </w:r>
      <w:r>
        <w:rPr>
          <w:rFonts w:ascii="Huawei Sans" w:eastAsia="方正兰亭黑简体" w:hAnsi="Huawei Sans" w:cs="Huawei Sans"/>
          <w:kern w:val="2"/>
          <w:szCs w:val="21"/>
        </w:rPr>
        <w:t>10</w:t>
      </w:r>
      <w:r>
        <w:rPr>
          <w:rFonts w:ascii="Huawei Sans" w:eastAsia="方正兰亭黑简体" w:hAnsi="Huawei Sans" w:cs="Huawei Sans" w:hint="eastAsia"/>
          <w:kern w:val="2"/>
          <w:szCs w:val="21"/>
        </w:rPr>
        <w:t>秒），对应模块加载后</w:t>
      </w:r>
      <w:r>
        <w:rPr>
          <w:rFonts w:ascii="Huawei Sans" w:eastAsia="方正兰亭黑简体" w:hAnsi="Huawei Sans" w:cs="Huawei Sans"/>
          <w:kern w:val="2"/>
          <w:szCs w:val="21"/>
        </w:rPr>
        <w:t>10</w:t>
      </w:r>
      <w:r>
        <w:rPr>
          <w:rFonts w:ascii="Huawei Sans" w:eastAsia="方正兰亭黑简体" w:hAnsi="Huawei Sans" w:cs="Huawei Sans" w:hint="eastAsia"/>
          <w:kern w:val="2"/>
          <w:szCs w:val="21"/>
        </w:rPr>
        <w:t>秒才打印</w:t>
      </w:r>
      <w:r>
        <w:rPr>
          <w:rFonts w:ascii="Huawei Sans" w:eastAsia="方正兰亭黑简体" w:hAnsi="Huawei Sans" w:cs="Huawei Sans"/>
          <w:kern w:val="2"/>
          <w:szCs w:val="21"/>
        </w:rPr>
        <w:t>hello</w:t>
      </w:r>
      <w:r>
        <w:rPr>
          <w:rFonts w:ascii="Huawei Sans" w:eastAsia="方正兰亭黑简体" w:hAnsi="Huawei Sans" w:cs="Huawei Sans" w:hint="eastAsia"/>
          <w:kern w:val="2"/>
          <w:szCs w:val="21"/>
        </w:rPr>
        <w:t>，</w:t>
      </w:r>
      <w:r>
        <w:rPr>
          <w:rFonts w:ascii="Huawei Sans" w:eastAsia="方正兰亭黑简体" w:hAnsi="Huawei Sans" w:cs="Huawei Sans"/>
          <w:kern w:val="2"/>
          <w:szCs w:val="21"/>
        </w:rPr>
        <w:t>world!</w:t>
      </w:r>
      <w:r>
        <w:rPr>
          <w:rFonts w:ascii="Huawei Sans" w:eastAsia="方正兰亭黑简体" w:hAnsi="Huawei Sans" w:cs="Huawei Sans" w:hint="eastAsia"/>
          <w:kern w:val="2"/>
          <w:szCs w:val="21"/>
        </w:rPr>
        <w:t>。</w:t>
      </w:r>
    </w:p>
    <w:p w14:paraId="639D5E13" w14:textId="77777777" w:rsidR="00F73C6D" w:rsidRDefault="00F73C6D" w:rsidP="00D837EB">
      <w:pPr>
        <w:pStyle w:val="3"/>
        <w:numPr>
          <w:ilvl w:val="2"/>
          <w:numId w:val="15"/>
        </w:numPr>
        <w:spacing w:line="360" w:lineRule="auto"/>
        <w:rPr>
          <w:rFonts w:cs="Huawei Sans"/>
          <w:lang w:eastAsia="x-none" w:bidi="hi-IN"/>
        </w:rPr>
      </w:pPr>
      <w:bookmarkStart w:id="76" w:name="_Toc57042948"/>
      <w:r>
        <w:rPr>
          <w:rFonts w:hint="eastAsia"/>
        </w:rPr>
        <w:t>调用内核时钟接口，监控累加计算代码的运行时间</w:t>
      </w:r>
      <w:bookmarkEnd w:id="76"/>
    </w:p>
    <w:p w14:paraId="272EE601" w14:textId="77777777" w:rsidR="00F73C6D" w:rsidRDefault="00F73C6D" w:rsidP="00D837EB">
      <w:pPr>
        <w:pStyle w:val="4"/>
        <w:numPr>
          <w:ilvl w:val="3"/>
          <w:numId w:val="15"/>
        </w:numPr>
        <w:rPr>
          <w:rFonts w:hint="default"/>
          <w:lang w:bidi="hi-IN"/>
        </w:rPr>
      </w:pPr>
      <w:r>
        <w:rPr>
          <w:lang w:bidi="hi-IN"/>
        </w:rPr>
        <w:t>实验步骤</w:t>
      </w:r>
    </w:p>
    <w:p w14:paraId="4D3A8BCE"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tasks_k/5/task3</w:t>
      </w:r>
      <w:r>
        <w:rPr>
          <w:rFonts w:hint="eastAsia"/>
        </w:rPr>
        <w:t>目录下。</w:t>
      </w:r>
    </w:p>
    <w:p w14:paraId="5A1236B3" w14:textId="696384CB"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tasks_k/5/task3</w:t>
      </w:r>
    </w:p>
    <w:p w14:paraId="07C95B34" w14:textId="1DE5F0AB"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ls</w:t>
      </w:r>
    </w:p>
    <w:p w14:paraId="52BC9C20" w14:textId="77777777" w:rsidR="00F73C6D" w:rsidRDefault="00F73C6D" w:rsidP="00F73C6D">
      <w:pPr>
        <w:pStyle w:val="2f2"/>
        <w:shd w:val="clear" w:color="auto" w:fill="D9D9D9" w:themeFill="background1" w:themeFillShade="D9"/>
        <w:rPr>
          <w:lang w:eastAsia="zh-CN"/>
        </w:rPr>
      </w:pPr>
      <w:r>
        <w:rPr>
          <w:lang w:eastAsia="zh-CN"/>
        </w:rPr>
        <w:t>Makefile  sum_time.c</w:t>
      </w:r>
    </w:p>
    <w:p w14:paraId="28BE6758"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2B8F6E24" w14:textId="78290790"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make</w:t>
      </w:r>
    </w:p>
    <w:p w14:paraId="38812662" w14:textId="77777777" w:rsidR="00F73C6D" w:rsidRDefault="00F73C6D" w:rsidP="00F73C6D">
      <w:pPr>
        <w:pStyle w:val="2f2"/>
        <w:shd w:val="clear" w:color="auto" w:fill="D9D9D9" w:themeFill="background1" w:themeFillShade="D9"/>
        <w:rPr>
          <w:lang w:eastAsia="zh-CN"/>
        </w:rPr>
      </w:pPr>
      <w:r>
        <w:rPr>
          <w:lang w:eastAsia="zh-CN"/>
        </w:rPr>
        <w:t>make -C /root/kernel M=/root/tasks_k/5/task3 modules</w:t>
      </w:r>
    </w:p>
    <w:p w14:paraId="4DAA4622"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1851599A" w14:textId="77777777" w:rsidR="00F73C6D" w:rsidRDefault="00F73C6D" w:rsidP="00F73C6D">
      <w:pPr>
        <w:pStyle w:val="2f2"/>
        <w:shd w:val="clear" w:color="auto" w:fill="D9D9D9" w:themeFill="background1" w:themeFillShade="D9"/>
        <w:rPr>
          <w:lang w:eastAsia="zh-CN"/>
        </w:rPr>
      </w:pPr>
      <w:r>
        <w:rPr>
          <w:lang w:eastAsia="zh-CN"/>
        </w:rPr>
        <w:t xml:space="preserve">  CC [M]  /root/tasks_k/5/task3/sum_time.o</w:t>
      </w:r>
    </w:p>
    <w:p w14:paraId="03E714DB"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5317D9F8"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5511D2B6" w14:textId="77777777" w:rsidR="00F73C6D" w:rsidRDefault="00F73C6D" w:rsidP="00F73C6D">
      <w:pPr>
        <w:pStyle w:val="2f2"/>
        <w:shd w:val="clear" w:color="auto" w:fill="D9D9D9" w:themeFill="background1" w:themeFillShade="D9"/>
        <w:rPr>
          <w:lang w:eastAsia="zh-CN"/>
        </w:rPr>
      </w:pPr>
      <w:r>
        <w:rPr>
          <w:lang w:eastAsia="zh-CN"/>
        </w:rPr>
        <w:t xml:space="preserve">  CC      /root/tasks_k/5/task3/sum_time.mod.o</w:t>
      </w:r>
    </w:p>
    <w:p w14:paraId="27CD853B" w14:textId="77777777" w:rsidR="00F73C6D" w:rsidRDefault="00F73C6D" w:rsidP="00F73C6D">
      <w:pPr>
        <w:pStyle w:val="2f2"/>
        <w:shd w:val="clear" w:color="auto" w:fill="D9D9D9" w:themeFill="background1" w:themeFillShade="D9"/>
        <w:rPr>
          <w:lang w:eastAsia="zh-CN"/>
        </w:rPr>
      </w:pPr>
      <w:r>
        <w:rPr>
          <w:lang w:eastAsia="zh-CN"/>
        </w:rPr>
        <w:t xml:space="preserve">  LD [M]  /root/tasks_k/5/task3/sum_time.ko</w:t>
      </w:r>
    </w:p>
    <w:p w14:paraId="127CFE9B"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60402F70"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1968BF32" w14:textId="753D6EEF"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w:t>
      </w:r>
      <w:r>
        <w:rPr>
          <w:b/>
          <w:lang w:eastAsia="zh-CN"/>
        </w:rPr>
        <w:t xml:space="preserve"> insmod sum_time.ko</w:t>
      </w:r>
    </w:p>
    <w:p w14:paraId="627B9D08" w14:textId="336F52CE"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w:t>
      </w:r>
      <w:r>
        <w:rPr>
          <w:b/>
          <w:lang w:eastAsia="zh-CN"/>
        </w:rPr>
        <w:t xml:space="preserve"> dmesg | tail -n5</w:t>
      </w:r>
    </w:p>
    <w:p w14:paraId="3B441AC4" w14:textId="77777777" w:rsidR="00F73C6D" w:rsidRDefault="00F73C6D" w:rsidP="00F73C6D">
      <w:pPr>
        <w:pStyle w:val="2f2"/>
        <w:shd w:val="clear" w:color="auto" w:fill="D9D9D9" w:themeFill="background1" w:themeFillShade="D9"/>
        <w:rPr>
          <w:lang w:eastAsia="zh-CN"/>
        </w:rPr>
      </w:pPr>
      <w:r>
        <w:rPr>
          <w:lang w:eastAsia="zh-CN"/>
        </w:rPr>
        <w:t>[90056.765027] Start sum_time module...</w:t>
      </w:r>
    </w:p>
    <w:p w14:paraId="3EC3A965" w14:textId="77777777" w:rsidR="00F73C6D" w:rsidRDefault="00F73C6D" w:rsidP="00F73C6D">
      <w:pPr>
        <w:pStyle w:val="2f2"/>
        <w:shd w:val="clear" w:color="auto" w:fill="D9D9D9" w:themeFill="background1" w:themeFillShade="D9"/>
        <w:rPr>
          <w:lang w:eastAsia="zh-CN"/>
        </w:rPr>
      </w:pPr>
      <w:r>
        <w:rPr>
          <w:lang w:eastAsia="zh-CN"/>
        </w:rPr>
        <w:t>[90056.778831] The start time is: 1605149841 s 906211 us</w:t>
      </w:r>
    </w:p>
    <w:p w14:paraId="73465983" w14:textId="77777777" w:rsidR="00F73C6D" w:rsidRDefault="00F73C6D" w:rsidP="00F73C6D">
      <w:pPr>
        <w:pStyle w:val="2f2"/>
        <w:shd w:val="clear" w:color="auto" w:fill="D9D9D9" w:themeFill="background1" w:themeFillShade="D9"/>
        <w:rPr>
          <w:lang w:eastAsia="zh-CN"/>
        </w:rPr>
      </w:pPr>
      <w:r>
        <w:rPr>
          <w:lang w:eastAsia="zh-CN"/>
        </w:rPr>
        <w:t>[90056.779095] The sum of 1 to 100000 is: 5000050000</w:t>
      </w:r>
    </w:p>
    <w:p w14:paraId="6CE4DDEA" w14:textId="77777777" w:rsidR="00F73C6D" w:rsidRDefault="00F73C6D" w:rsidP="00F73C6D">
      <w:pPr>
        <w:pStyle w:val="2f2"/>
        <w:shd w:val="clear" w:color="auto" w:fill="D9D9D9" w:themeFill="background1" w:themeFillShade="D9"/>
        <w:rPr>
          <w:lang w:eastAsia="zh-CN"/>
        </w:rPr>
      </w:pPr>
      <w:r>
        <w:rPr>
          <w:lang w:eastAsia="zh-CN"/>
        </w:rPr>
        <w:t>[90056.779334] The end time is: 1605149841 s 906715 us</w:t>
      </w:r>
    </w:p>
    <w:p w14:paraId="2322466E" w14:textId="77777777" w:rsidR="00F73C6D" w:rsidRDefault="00F73C6D" w:rsidP="00F73C6D">
      <w:pPr>
        <w:pStyle w:val="2f2"/>
        <w:shd w:val="clear" w:color="auto" w:fill="D9D9D9" w:themeFill="background1" w:themeFillShade="D9"/>
        <w:rPr>
          <w:lang w:eastAsia="zh-CN"/>
        </w:rPr>
      </w:pPr>
      <w:r>
        <w:rPr>
          <w:lang w:eastAsia="zh-CN"/>
        </w:rPr>
        <w:t>[90056.779587] The cost time of sum from 1 to 100000 is: 504 us</w:t>
      </w:r>
    </w:p>
    <w:p w14:paraId="74F4BD81" w14:textId="77777777" w:rsidR="00F73C6D" w:rsidRDefault="00F73C6D" w:rsidP="00D837EB">
      <w:pPr>
        <w:pStyle w:val="30"/>
        <w:numPr>
          <w:ilvl w:val="5"/>
          <w:numId w:val="15"/>
        </w:numPr>
        <w:tabs>
          <w:tab w:val="num" w:pos="1418"/>
        </w:tabs>
        <w:ind w:left="1620" w:right="200" w:hanging="425"/>
      </w:pPr>
      <w:r>
        <w:rPr>
          <w:rFonts w:hint="eastAsia"/>
        </w:rPr>
        <w:lastRenderedPageBreak/>
        <w:t>卸载内核模块，并查看结果。</w:t>
      </w:r>
    </w:p>
    <w:p w14:paraId="6C16EC01" w14:textId="38668BB8"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rmmod sum_time</w:t>
      </w:r>
    </w:p>
    <w:p w14:paraId="4668E32A" w14:textId="2748F50E"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dmesg | tail -n6</w:t>
      </w:r>
    </w:p>
    <w:p w14:paraId="40DFA563" w14:textId="77777777" w:rsidR="00F73C6D" w:rsidRDefault="00F73C6D" w:rsidP="00F73C6D">
      <w:pPr>
        <w:pStyle w:val="2f2"/>
        <w:shd w:val="clear" w:color="auto" w:fill="D9D9D9" w:themeFill="background1" w:themeFillShade="D9"/>
        <w:rPr>
          <w:lang w:eastAsia="zh-CN"/>
        </w:rPr>
      </w:pPr>
      <w:r>
        <w:rPr>
          <w:lang w:eastAsia="zh-CN"/>
        </w:rPr>
        <w:t>[90056.765027] Start sum_time module...</w:t>
      </w:r>
    </w:p>
    <w:p w14:paraId="5ED8ACB7" w14:textId="77777777" w:rsidR="00F73C6D" w:rsidRDefault="00F73C6D" w:rsidP="00F73C6D">
      <w:pPr>
        <w:pStyle w:val="2f2"/>
        <w:shd w:val="clear" w:color="auto" w:fill="D9D9D9" w:themeFill="background1" w:themeFillShade="D9"/>
        <w:rPr>
          <w:lang w:eastAsia="zh-CN"/>
        </w:rPr>
      </w:pPr>
      <w:r>
        <w:rPr>
          <w:lang w:eastAsia="zh-CN"/>
        </w:rPr>
        <w:t>[90056.778831] The start time is: 1605149841 s 906211 us</w:t>
      </w:r>
    </w:p>
    <w:p w14:paraId="3966DBF2" w14:textId="77777777" w:rsidR="00F73C6D" w:rsidRDefault="00F73C6D" w:rsidP="00F73C6D">
      <w:pPr>
        <w:pStyle w:val="2f2"/>
        <w:shd w:val="clear" w:color="auto" w:fill="D9D9D9" w:themeFill="background1" w:themeFillShade="D9"/>
        <w:rPr>
          <w:lang w:eastAsia="zh-CN"/>
        </w:rPr>
      </w:pPr>
      <w:r>
        <w:rPr>
          <w:lang w:eastAsia="zh-CN"/>
        </w:rPr>
        <w:t>[90056.779095] The sum of 1 to 100000 is: 5000050000</w:t>
      </w:r>
    </w:p>
    <w:p w14:paraId="3A10A93B" w14:textId="77777777" w:rsidR="00F73C6D" w:rsidRDefault="00F73C6D" w:rsidP="00F73C6D">
      <w:pPr>
        <w:pStyle w:val="2f2"/>
        <w:shd w:val="clear" w:color="auto" w:fill="D9D9D9" w:themeFill="background1" w:themeFillShade="D9"/>
        <w:rPr>
          <w:lang w:eastAsia="zh-CN"/>
        </w:rPr>
      </w:pPr>
      <w:r>
        <w:rPr>
          <w:lang w:eastAsia="zh-CN"/>
        </w:rPr>
        <w:t>[90056.779334] The end time is: 1605149841 s 906715 us</w:t>
      </w:r>
    </w:p>
    <w:p w14:paraId="2C391FDD" w14:textId="77777777" w:rsidR="00F73C6D" w:rsidRDefault="00F73C6D" w:rsidP="00F73C6D">
      <w:pPr>
        <w:pStyle w:val="2f2"/>
        <w:shd w:val="clear" w:color="auto" w:fill="D9D9D9" w:themeFill="background1" w:themeFillShade="D9"/>
        <w:rPr>
          <w:lang w:eastAsia="zh-CN"/>
        </w:rPr>
      </w:pPr>
      <w:r>
        <w:rPr>
          <w:lang w:eastAsia="zh-CN"/>
        </w:rPr>
        <w:t>[90056.779587] The cost time of sum from 1 to 100000 is: 504 us</w:t>
      </w:r>
    </w:p>
    <w:p w14:paraId="26883C8D" w14:textId="77777777" w:rsidR="00F73C6D" w:rsidRDefault="00F73C6D" w:rsidP="00F73C6D">
      <w:pPr>
        <w:pStyle w:val="2f2"/>
        <w:shd w:val="clear" w:color="auto" w:fill="D9D9D9" w:themeFill="background1" w:themeFillShade="D9"/>
        <w:rPr>
          <w:lang w:eastAsia="zh-CN"/>
        </w:rPr>
      </w:pPr>
      <w:r>
        <w:rPr>
          <w:lang w:eastAsia="zh-CN"/>
        </w:rPr>
        <w:t>[90073.886442] Exit sum_time module...</w:t>
      </w:r>
    </w:p>
    <w:p w14:paraId="5387A9D7" w14:textId="77777777" w:rsidR="00F73C6D" w:rsidRDefault="00F73C6D" w:rsidP="00F73C6D">
      <w:pPr>
        <w:rPr>
          <w:rFonts w:ascii="Huawei Sans" w:eastAsia="方正兰亭黑简体" w:hAnsi="Huawei Sans" w:cs="Huawei Sans"/>
        </w:rPr>
      </w:pPr>
      <w:r>
        <w:rPr>
          <w:rFonts w:ascii="Huawei Sans" w:eastAsia="方正兰亭黑简体" w:hAnsi="Huawei Sans" w:cs="Huawei Sans" w:hint="eastAsia"/>
        </w:rPr>
        <w:t>运行结果可以看出，从</w:t>
      </w:r>
      <w:r>
        <w:rPr>
          <w:rFonts w:ascii="Huawei Sans" w:eastAsia="方正兰亭黑简体" w:hAnsi="Huawei Sans" w:cs="Huawei Sans"/>
        </w:rPr>
        <w:t xml:space="preserve"> 1 </w:t>
      </w:r>
      <w:r>
        <w:rPr>
          <w:rFonts w:ascii="Huawei Sans" w:eastAsia="方正兰亭黑简体" w:hAnsi="Huawei Sans" w:cs="Huawei Sans" w:hint="eastAsia"/>
        </w:rPr>
        <w:t>到</w:t>
      </w:r>
      <w:r>
        <w:rPr>
          <w:rFonts w:ascii="Huawei Sans" w:eastAsia="方正兰亭黑简体" w:hAnsi="Huawei Sans" w:cs="Huawei Sans"/>
        </w:rPr>
        <w:t xml:space="preserve"> 100000 </w:t>
      </w:r>
      <w:r>
        <w:rPr>
          <w:rFonts w:ascii="Huawei Sans" w:eastAsia="方正兰亭黑简体" w:hAnsi="Huawei Sans" w:cs="Huawei Sans" w:hint="eastAsia"/>
        </w:rPr>
        <w:t>的累加和所花时间是</w:t>
      </w:r>
      <w:r>
        <w:rPr>
          <w:rFonts w:ascii="Huawei Sans" w:eastAsia="方正兰亭黑简体" w:hAnsi="Huawei Sans" w:cs="Huawei Sans"/>
        </w:rPr>
        <w:t>504 us</w:t>
      </w:r>
      <w:r>
        <w:rPr>
          <w:rFonts w:ascii="Huawei Sans" w:eastAsia="方正兰亭黑简体" w:hAnsi="Huawei Sans" w:cs="Huawei Sans" w:hint="eastAsia"/>
        </w:rPr>
        <w:t>。</w:t>
      </w:r>
    </w:p>
    <w:p w14:paraId="168B74ED"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7F115713" w14:textId="77777777" w:rsidR="00F73C6D" w:rsidRDefault="00F73C6D" w:rsidP="00D837EB">
      <w:pPr>
        <w:pStyle w:val="1"/>
        <w:numPr>
          <w:ilvl w:val="0"/>
          <w:numId w:val="15"/>
        </w:numPr>
      </w:pPr>
      <w:bookmarkStart w:id="77" w:name="_Toc57042949"/>
      <w:r>
        <w:rPr>
          <w:rFonts w:hint="eastAsia"/>
        </w:rPr>
        <w:lastRenderedPageBreak/>
        <w:t>实验六</w:t>
      </w:r>
      <w:r>
        <w:t xml:space="preserve"> </w:t>
      </w:r>
      <w:r>
        <w:rPr>
          <w:rFonts w:hint="eastAsia"/>
        </w:rPr>
        <w:t>设备管理</w:t>
      </w:r>
      <w:bookmarkEnd w:id="77"/>
    </w:p>
    <w:p w14:paraId="57466FD5" w14:textId="77777777" w:rsidR="00F73C6D" w:rsidRDefault="00F73C6D" w:rsidP="00D837EB">
      <w:pPr>
        <w:pStyle w:val="2"/>
        <w:numPr>
          <w:ilvl w:val="1"/>
          <w:numId w:val="15"/>
        </w:numPr>
        <w:rPr>
          <w:lang w:bidi="hi-IN"/>
        </w:rPr>
      </w:pPr>
      <w:bookmarkStart w:id="78" w:name="_Toc57042950"/>
      <w:r>
        <w:rPr>
          <w:rFonts w:hint="eastAsia"/>
          <w:lang w:bidi="hi-IN"/>
        </w:rPr>
        <w:t>实验介绍</w:t>
      </w:r>
      <w:bookmarkEnd w:id="78"/>
    </w:p>
    <w:p w14:paraId="443D2900" w14:textId="77777777" w:rsidR="00F73C6D" w:rsidRDefault="00F73C6D" w:rsidP="00F73C6D">
      <w:pPr>
        <w:pStyle w:val="1e"/>
        <w:ind w:firstLineChars="200" w:firstLine="420"/>
        <w:rPr>
          <w:lang w:bidi="hi-IN"/>
        </w:rPr>
      </w:pPr>
      <w:r>
        <w:rPr>
          <w:rFonts w:hint="eastAsia"/>
          <w:lang w:bidi="hi-IN"/>
        </w:rPr>
        <w:t>本实验通过编写内核模块测试硬盘的读写速率，加载、卸载模块并查看模块打印信息的任务操作，让学生们了解并掌握操作系统中的设备管理。</w:t>
      </w:r>
    </w:p>
    <w:p w14:paraId="795AD10B" w14:textId="77777777" w:rsidR="00F73C6D" w:rsidRDefault="00F73C6D" w:rsidP="00D837EB">
      <w:pPr>
        <w:pStyle w:val="3"/>
        <w:numPr>
          <w:ilvl w:val="2"/>
          <w:numId w:val="15"/>
        </w:numPr>
      </w:pPr>
      <w:bookmarkStart w:id="79" w:name="_Toc57042951"/>
      <w:r>
        <w:rPr>
          <w:rFonts w:hint="eastAsia"/>
        </w:rPr>
        <w:t>相关知识</w:t>
      </w:r>
      <w:bookmarkEnd w:id="79"/>
    </w:p>
    <w:p w14:paraId="2C12905A" w14:textId="77777777" w:rsidR="00F73C6D" w:rsidRDefault="00F73C6D" w:rsidP="00F73C6D">
      <w:pPr>
        <w:pStyle w:val="1e"/>
      </w:pPr>
      <w:r>
        <w:rPr>
          <w:rFonts w:hint="eastAsia"/>
        </w:rPr>
        <w:t>一、内核文件读写介绍</w:t>
      </w:r>
    </w:p>
    <w:p w14:paraId="5F38A230" w14:textId="77777777" w:rsidR="00F73C6D" w:rsidRDefault="00F73C6D" w:rsidP="00F73C6D">
      <w:pPr>
        <w:pStyle w:val="1e"/>
        <w:ind w:firstLineChars="200" w:firstLine="420"/>
        <w:rPr>
          <w:lang w:bidi="hi-IN"/>
        </w:rPr>
      </w:pPr>
      <w:r>
        <w:rPr>
          <w:rFonts w:hint="eastAsia"/>
          <w:lang w:bidi="hi-IN"/>
        </w:rPr>
        <w:t>有时候需要在</w:t>
      </w:r>
      <w:r>
        <w:rPr>
          <w:lang w:bidi="hi-IN"/>
        </w:rPr>
        <w:t>Linux kernel</w:t>
      </w:r>
      <w:r>
        <w:rPr>
          <w:rFonts w:hint="eastAsia"/>
          <w:lang w:bidi="hi-IN"/>
        </w:rPr>
        <w:t>中读写文件数据，如调试程序的时候，或者内核与用户空间交换数据的时候。在</w:t>
      </w:r>
      <w:r>
        <w:rPr>
          <w:lang w:bidi="hi-IN"/>
        </w:rPr>
        <w:t>kernel</w:t>
      </w:r>
      <w:r>
        <w:rPr>
          <w:rFonts w:hint="eastAsia"/>
          <w:lang w:bidi="hi-IN"/>
        </w:rPr>
        <w:t>中操作文件没有标准库可用，需要利用</w:t>
      </w:r>
      <w:r>
        <w:rPr>
          <w:lang w:bidi="hi-IN"/>
        </w:rPr>
        <w:t>kernel</w:t>
      </w:r>
      <w:r>
        <w:rPr>
          <w:rFonts w:hint="eastAsia"/>
          <w:lang w:bidi="hi-IN"/>
        </w:rPr>
        <w:t>的一些函数，这些函数主要有：</w:t>
      </w:r>
    </w:p>
    <w:p w14:paraId="1AB2EEF2" w14:textId="77777777" w:rsidR="00F73C6D" w:rsidRDefault="00F73C6D" w:rsidP="00F73C6D">
      <w:pPr>
        <w:pStyle w:val="2f2"/>
        <w:rPr>
          <w:lang w:bidi="hi-IN"/>
        </w:rPr>
      </w:pPr>
      <w:r>
        <w:rPr>
          <w:lang w:bidi="hi-IN"/>
        </w:rPr>
        <w:t>filp_open()</w:t>
      </w:r>
    </w:p>
    <w:p w14:paraId="5D8575C8" w14:textId="77777777" w:rsidR="00F73C6D" w:rsidRDefault="00F73C6D" w:rsidP="00F73C6D">
      <w:pPr>
        <w:pStyle w:val="2f2"/>
        <w:rPr>
          <w:lang w:bidi="hi-IN"/>
        </w:rPr>
      </w:pPr>
      <w:r>
        <w:rPr>
          <w:lang w:bidi="hi-IN"/>
        </w:rPr>
        <w:t>filp_close()</w:t>
      </w:r>
    </w:p>
    <w:p w14:paraId="64045883" w14:textId="77777777" w:rsidR="00F73C6D" w:rsidRDefault="00F73C6D" w:rsidP="00F73C6D">
      <w:pPr>
        <w:pStyle w:val="2f2"/>
        <w:rPr>
          <w:lang w:bidi="hi-IN"/>
        </w:rPr>
      </w:pPr>
      <w:r>
        <w:rPr>
          <w:lang w:bidi="hi-IN"/>
        </w:rPr>
        <w:t>kernel_read()</w:t>
      </w:r>
    </w:p>
    <w:p w14:paraId="15C49826" w14:textId="77777777" w:rsidR="00F73C6D" w:rsidRDefault="00F73C6D" w:rsidP="00F73C6D">
      <w:pPr>
        <w:pStyle w:val="2f2"/>
        <w:rPr>
          <w:lang w:bidi="hi-IN"/>
        </w:rPr>
      </w:pPr>
      <w:r>
        <w:rPr>
          <w:lang w:bidi="hi-IN"/>
        </w:rPr>
        <w:t>kernel_write()</w:t>
      </w:r>
    </w:p>
    <w:p w14:paraId="320D9544" w14:textId="77777777" w:rsidR="00F73C6D" w:rsidRDefault="00F73C6D" w:rsidP="00F73C6D">
      <w:pPr>
        <w:pStyle w:val="1e"/>
        <w:rPr>
          <w:lang w:bidi="hi-IN"/>
        </w:rPr>
      </w:pPr>
      <w:r>
        <w:rPr>
          <w:rFonts w:hint="eastAsia"/>
          <w:lang w:bidi="hi-IN"/>
        </w:rPr>
        <w:t>这些函数在</w:t>
      </w:r>
      <w:r>
        <w:rPr>
          <w:lang w:bidi="hi-IN"/>
        </w:rPr>
        <w:t xml:space="preserve"> </w:t>
      </w:r>
      <w:r>
        <w:t>&lt;</w:t>
      </w:r>
      <w:r>
        <w:rPr>
          <w:lang w:bidi="hi-IN"/>
        </w:rPr>
        <w:t>linux/fs.h</w:t>
      </w:r>
      <w:r>
        <w:t xml:space="preserve">&gt; </w:t>
      </w:r>
      <w:r>
        <w:rPr>
          <w:rFonts w:hint="eastAsia"/>
          <w:lang w:bidi="hi-IN"/>
        </w:rPr>
        <w:t>头文件中声明。</w:t>
      </w:r>
    </w:p>
    <w:p w14:paraId="4E2412AA" w14:textId="77777777" w:rsidR="00F73C6D" w:rsidRDefault="00F73C6D" w:rsidP="00F73C6D">
      <w:pPr>
        <w:pStyle w:val="1e"/>
      </w:pPr>
      <w:r>
        <w:rPr>
          <w:rFonts w:hint="eastAsia"/>
        </w:rPr>
        <w:t>二、内核文件读写接口</w:t>
      </w:r>
    </w:p>
    <w:p w14:paraId="58ECF01A" w14:textId="77777777" w:rsidR="00F73C6D" w:rsidRDefault="00F73C6D" w:rsidP="00F73C6D">
      <w:pPr>
        <w:pStyle w:val="1e"/>
      </w:pPr>
      <w:r>
        <w:t>1</w:t>
      </w:r>
      <w:r>
        <w:rPr>
          <w:rFonts w:hint="eastAsia"/>
        </w:rPr>
        <w:t>、打开文件</w:t>
      </w:r>
    </w:p>
    <w:p w14:paraId="14C40850" w14:textId="77777777" w:rsidR="00F73C6D" w:rsidRDefault="00F73C6D" w:rsidP="00F73C6D">
      <w:pPr>
        <w:pStyle w:val="1e"/>
      </w:pPr>
      <w:r>
        <w:rPr>
          <w:rFonts w:hint="eastAsia"/>
        </w:rPr>
        <w:t>函数原型：</w:t>
      </w:r>
      <w:r>
        <w:t>struct file* filp_open(const char* filename, int open_mode, int mode);</w:t>
      </w:r>
    </w:p>
    <w:p w14:paraId="3F7FA9FF" w14:textId="77777777" w:rsidR="00F73C6D" w:rsidRDefault="00F73C6D" w:rsidP="00F73C6D">
      <w:pPr>
        <w:pStyle w:val="1e"/>
      </w:pPr>
      <w:r>
        <w:rPr>
          <w:rFonts w:hint="eastAsia"/>
        </w:rPr>
        <w:t>功能：在</w:t>
      </w:r>
      <w:r>
        <w:t>kernel</w:t>
      </w:r>
      <w:r>
        <w:rPr>
          <w:rFonts w:hint="eastAsia"/>
        </w:rPr>
        <w:t>中打开指定文件。</w:t>
      </w:r>
    </w:p>
    <w:p w14:paraId="1FA979AD" w14:textId="77777777" w:rsidR="00F73C6D" w:rsidRDefault="00F73C6D" w:rsidP="00F73C6D">
      <w:pPr>
        <w:pStyle w:val="1e"/>
      </w:pPr>
      <w:r>
        <w:rPr>
          <w:rFonts w:hint="eastAsia"/>
        </w:rPr>
        <w:t>返回值：该函数返回</w:t>
      </w:r>
      <w:r>
        <w:t xml:space="preserve"> struct file* </w:t>
      </w:r>
      <w:r>
        <w:rPr>
          <w:rFonts w:hint="eastAsia"/>
        </w:rPr>
        <w:t>结构指针，供后续函数操作使用；该返回值用</w:t>
      </w:r>
      <w:r>
        <w:t>IS</w:t>
      </w:r>
      <w:r>
        <w:rPr>
          <w:rFonts w:hint="eastAsia"/>
        </w:rPr>
        <w:t>＿</w:t>
      </w:r>
      <w:r>
        <w:t>ERR</w:t>
      </w:r>
      <w:r>
        <w:rPr>
          <w:rFonts w:hint="eastAsia"/>
        </w:rPr>
        <w:t>（）来检验其有效性。</w:t>
      </w:r>
    </w:p>
    <w:p w14:paraId="43AD93C0" w14:textId="77777777" w:rsidR="00F73C6D" w:rsidRDefault="00F73C6D" w:rsidP="00F73C6D">
      <w:pPr>
        <w:pStyle w:val="1e"/>
        <w:rPr>
          <w:lang w:val="zh-CN"/>
        </w:rPr>
      </w:pPr>
      <w:r>
        <w:rPr>
          <w:rFonts w:hint="eastAsia"/>
        </w:rPr>
        <w:t>参数说明：</w:t>
      </w:r>
    </w:p>
    <w:p w14:paraId="750A058A" w14:textId="77777777" w:rsidR="00F73C6D" w:rsidRDefault="00F73C6D" w:rsidP="00F73C6D">
      <w:pPr>
        <w:pStyle w:val="1e"/>
      </w:pPr>
      <w:r>
        <w:t>filename</w:t>
      </w:r>
      <w:r>
        <w:rPr>
          <w:rFonts w:hint="eastAsia"/>
        </w:rPr>
        <w:t>：表明要打开或创建文件的名称（包括路径部分）。</w:t>
      </w:r>
    </w:p>
    <w:p w14:paraId="1C836257" w14:textId="77777777" w:rsidR="00F73C6D" w:rsidRDefault="00F73C6D" w:rsidP="00F73C6D">
      <w:pPr>
        <w:pStyle w:val="1e"/>
      </w:pPr>
      <w:r>
        <w:rPr>
          <w:rFonts w:hint="eastAsia"/>
        </w:rPr>
        <w:t>注意：在内核中打开文件时需要注意打开的时机，很容易出现需要打开文件的驱动很早就加载并打开文件，但需要打开的文件所在设备还没有挂载到文件系统中，而导致打开失败。</w:t>
      </w:r>
    </w:p>
    <w:p w14:paraId="776069F6" w14:textId="77777777" w:rsidR="00F73C6D" w:rsidRDefault="00F73C6D" w:rsidP="00F73C6D">
      <w:pPr>
        <w:pStyle w:val="1e"/>
      </w:pPr>
      <w:r>
        <w:t>open_mode</w:t>
      </w:r>
      <w:r>
        <w:rPr>
          <w:rFonts w:hint="eastAsia"/>
        </w:rPr>
        <w:t>：文件的打开方式，其取值与标准库中的</w:t>
      </w:r>
      <w:r>
        <w:t>open</w:t>
      </w:r>
      <w:r>
        <w:rPr>
          <w:rFonts w:hint="eastAsia"/>
        </w:rPr>
        <w:t>相应参数类似，包括：</w:t>
      </w:r>
      <w:r>
        <w:t>O_RDONLY</w:t>
      </w:r>
      <w:r>
        <w:rPr>
          <w:rFonts w:hint="eastAsia"/>
        </w:rPr>
        <w:t>（只读打开）、</w:t>
      </w:r>
      <w:r>
        <w:t>O_WRONLY</w:t>
      </w:r>
      <w:r>
        <w:rPr>
          <w:rFonts w:hint="eastAsia"/>
        </w:rPr>
        <w:t>（只写打开）、</w:t>
      </w:r>
      <w:r>
        <w:t>O_RDWR</w:t>
      </w:r>
      <w:r>
        <w:rPr>
          <w:rFonts w:hint="eastAsia"/>
        </w:rPr>
        <w:t>（读写打开）、</w:t>
      </w:r>
      <w:r>
        <w:t>O_CREAT</w:t>
      </w:r>
      <w:r>
        <w:rPr>
          <w:rFonts w:hint="eastAsia"/>
        </w:rPr>
        <w:t>（文件不存在则创建）等。</w:t>
      </w:r>
    </w:p>
    <w:p w14:paraId="48CDF1B6" w14:textId="77777777" w:rsidR="00F73C6D" w:rsidRDefault="00F73C6D" w:rsidP="00F73C6D">
      <w:pPr>
        <w:pStyle w:val="1e"/>
      </w:pPr>
      <w:r>
        <w:lastRenderedPageBreak/>
        <w:t>mode</w:t>
      </w:r>
      <w:r>
        <w:rPr>
          <w:rFonts w:hint="eastAsia"/>
        </w:rPr>
        <w:t>：创建文件时使用，设置创建文件的读写权限（如</w:t>
      </w:r>
      <w:r>
        <w:t xml:space="preserve"> 644</w:t>
      </w:r>
      <w:r>
        <w:rPr>
          <w:rFonts w:hint="eastAsia"/>
        </w:rPr>
        <w:t>），其它情况可以设为</w:t>
      </w:r>
      <w:r>
        <w:t>0</w:t>
      </w:r>
      <w:r>
        <w:rPr>
          <w:rFonts w:hint="eastAsia"/>
        </w:rPr>
        <w:t>。</w:t>
      </w:r>
    </w:p>
    <w:p w14:paraId="1FBEA9F6" w14:textId="77777777" w:rsidR="00F73C6D" w:rsidRDefault="00F73C6D" w:rsidP="00F73C6D">
      <w:pPr>
        <w:pStyle w:val="1e"/>
      </w:pPr>
      <w:r>
        <w:t>2</w:t>
      </w:r>
      <w:r>
        <w:rPr>
          <w:rFonts w:hint="eastAsia"/>
        </w:rPr>
        <w:t>、读文件</w:t>
      </w:r>
    </w:p>
    <w:p w14:paraId="708B09D9" w14:textId="77777777" w:rsidR="00F73C6D" w:rsidRDefault="00F73C6D" w:rsidP="00F73C6D">
      <w:pPr>
        <w:pStyle w:val="1e"/>
      </w:pPr>
      <w:r>
        <w:rPr>
          <w:rFonts w:hint="eastAsia"/>
        </w:rPr>
        <w:t>函数原型：</w:t>
      </w:r>
      <w:r>
        <w:t>ssize_t kernel_read(struct file *file, void *buf, size_t count, loff_t *pos);</w:t>
      </w:r>
    </w:p>
    <w:p w14:paraId="2105AE9D" w14:textId="77777777" w:rsidR="00F73C6D" w:rsidRDefault="00F73C6D" w:rsidP="00F73C6D">
      <w:pPr>
        <w:pStyle w:val="1e"/>
      </w:pPr>
      <w:r>
        <w:rPr>
          <w:rFonts w:hint="eastAsia"/>
        </w:rPr>
        <w:t>功能：</w:t>
      </w:r>
      <w:r>
        <w:t>kernel</w:t>
      </w:r>
      <w:r>
        <w:rPr>
          <w:rFonts w:hint="eastAsia"/>
        </w:rPr>
        <w:t>中文件的读操作。</w:t>
      </w:r>
    </w:p>
    <w:p w14:paraId="72087C59" w14:textId="77777777" w:rsidR="00F73C6D" w:rsidRDefault="00F73C6D" w:rsidP="00F73C6D">
      <w:pPr>
        <w:pStyle w:val="1e"/>
      </w:pPr>
      <w:r>
        <w:rPr>
          <w:rFonts w:hint="eastAsia"/>
        </w:rPr>
        <w:t>参数说明：</w:t>
      </w:r>
    </w:p>
    <w:p w14:paraId="4A974ED4" w14:textId="77777777" w:rsidR="00F73C6D" w:rsidRDefault="00F73C6D" w:rsidP="00F73C6D">
      <w:pPr>
        <w:pStyle w:val="1e"/>
      </w:pPr>
      <w:r>
        <w:t>file</w:t>
      </w:r>
      <w:r>
        <w:rPr>
          <w:rFonts w:hint="eastAsia"/>
        </w:rPr>
        <w:t>：进行读取信息的目标文件，即</w:t>
      </w:r>
      <w:r>
        <w:t xml:space="preserve">file_open() </w:t>
      </w:r>
      <w:r>
        <w:rPr>
          <w:rFonts w:hint="eastAsia"/>
        </w:rPr>
        <w:t>函数的返回值。</w:t>
      </w:r>
    </w:p>
    <w:p w14:paraId="29B7F575" w14:textId="77777777" w:rsidR="00F73C6D" w:rsidRDefault="00F73C6D" w:rsidP="00F73C6D">
      <w:pPr>
        <w:pStyle w:val="1e"/>
      </w:pPr>
      <w:r>
        <w:t>buf</w:t>
      </w:r>
      <w:r>
        <w:rPr>
          <w:rFonts w:hint="eastAsia"/>
        </w:rPr>
        <w:t>：对应放置信息的缓冲区。</w:t>
      </w:r>
    </w:p>
    <w:p w14:paraId="11504633" w14:textId="77777777" w:rsidR="00F73C6D" w:rsidRDefault="00F73C6D" w:rsidP="00F73C6D">
      <w:pPr>
        <w:pStyle w:val="1e"/>
      </w:pPr>
      <w:r>
        <w:t>count</w:t>
      </w:r>
      <w:r>
        <w:rPr>
          <w:rFonts w:hint="eastAsia"/>
        </w:rPr>
        <w:t>：要读取的信息长度。</w:t>
      </w:r>
    </w:p>
    <w:p w14:paraId="4FA1CAF3" w14:textId="77777777" w:rsidR="00F73C6D" w:rsidRDefault="00F73C6D" w:rsidP="00F73C6D">
      <w:pPr>
        <w:pStyle w:val="1e"/>
      </w:pPr>
      <w:r>
        <w:t>pos</w:t>
      </w:r>
      <w:r>
        <w:rPr>
          <w:rFonts w:hint="eastAsia"/>
        </w:rPr>
        <w:t>：表示用户在当前文件中进行读取操作的位置</w:t>
      </w:r>
      <w:r>
        <w:t>/</w:t>
      </w:r>
      <w:r>
        <w:rPr>
          <w:rFonts w:hint="eastAsia"/>
        </w:rPr>
        <w:t>偏移量，即读的位置相对于文件开头的偏移。在读取信息后，这个指针一般都会移动，移动的值为要读取信息的长度值。</w:t>
      </w:r>
    </w:p>
    <w:p w14:paraId="0CF39D81" w14:textId="77777777" w:rsidR="00F73C6D" w:rsidRDefault="00F73C6D" w:rsidP="00F73C6D">
      <w:pPr>
        <w:pStyle w:val="1e"/>
      </w:pPr>
      <w:r>
        <w:t>3</w:t>
      </w:r>
      <w:r>
        <w:rPr>
          <w:rFonts w:hint="eastAsia"/>
        </w:rPr>
        <w:t>、写文件</w:t>
      </w:r>
    </w:p>
    <w:p w14:paraId="78EE0D71" w14:textId="77777777" w:rsidR="00F73C6D" w:rsidRDefault="00F73C6D" w:rsidP="00F73C6D">
      <w:pPr>
        <w:pStyle w:val="1e"/>
      </w:pPr>
      <w:r>
        <w:rPr>
          <w:rFonts w:hint="eastAsia"/>
        </w:rPr>
        <w:t>函数原型：</w:t>
      </w:r>
      <w:r>
        <w:t>ssize_t kernel_write(struct file *file, const void *buf, size_t count, loff_t *pos);</w:t>
      </w:r>
    </w:p>
    <w:p w14:paraId="5F868F00" w14:textId="77777777" w:rsidR="00F73C6D" w:rsidRDefault="00F73C6D" w:rsidP="00F73C6D">
      <w:pPr>
        <w:pStyle w:val="1e"/>
      </w:pPr>
      <w:r>
        <w:rPr>
          <w:rFonts w:hint="eastAsia"/>
        </w:rPr>
        <w:t>功能：</w:t>
      </w:r>
      <w:r>
        <w:t>kernel</w:t>
      </w:r>
      <w:r>
        <w:rPr>
          <w:rFonts w:hint="eastAsia"/>
        </w:rPr>
        <w:t>中文件的写操作。</w:t>
      </w:r>
    </w:p>
    <w:p w14:paraId="4828E305" w14:textId="77777777" w:rsidR="00F73C6D" w:rsidRDefault="00F73C6D" w:rsidP="00F73C6D">
      <w:pPr>
        <w:pStyle w:val="1e"/>
      </w:pPr>
      <w:r>
        <w:rPr>
          <w:rFonts w:hint="eastAsia"/>
        </w:rPr>
        <w:t>参数说明：</w:t>
      </w:r>
    </w:p>
    <w:p w14:paraId="6399FF7F" w14:textId="77777777" w:rsidR="00F73C6D" w:rsidRDefault="00F73C6D" w:rsidP="00F73C6D">
      <w:pPr>
        <w:pStyle w:val="1e"/>
      </w:pPr>
      <w:r>
        <w:t>file</w:t>
      </w:r>
      <w:r>
        <w:rPr>
          <w:rFonts w:hint="eastAsia"/>
        </w:rPr>
        <w:t>：进行信息写入的目标文件，即</w:t>
      </w:r>
      <w:r>
        <w:t xml:space="preserve">file_open() </w:t>
      </w:r>
      <w:r>
        <w:rPr>
          <w:rFonts w:hint="eastAsia"/>
        </w:rPr>
        <w:t>函数的返回值。</w:t>
      </w:r>
    </w:p>
    <w:p w14:paraId="25EB8C52" w14:textId="77777777" w:rsidR="00F73C6D" w:rsidRDefault="00F73C6D" w:rsidP="00F73C6D">
      <w:pPr>
        <w:pStyle w:val="1e"/>
      </w:pPr>
      <w:r>
        <w:t>buf</w:t>
      </w:r>
      <w:r>
        <w:rPr>
          <w:rFonts w:hint="eastAsia"/>
        </w:rPr>
        <w:t>：要写入文件的信息缓冲区。</w:t>
      </w:r>
    </w:p>
    <w:p w14:paraId="5872EFD1" w14:textId="77777777" w:rsidR="00F73C6D" w:rsidRDefault="00F73C6D" w:rsidP="00F73C6D">
      <w:pPr>
        <w:pStyle w:val="1e"/>
      </w:pPr>
      <w:r>
        <w:t>count</w:t>
      </w:r>
      <w:r>
        <w:rPr>
          <w:rFonts w:hint="eastAsia"/>
        </w:rPr>
        <w:t>：要写入信息的长度。</w:t>
      </w:r>
    </w:p>
    <w:p w14:paraId="4C671073" w14:textId="77777777" w:rsidR="00F73C6D" w:rsidRDefault="00F73C6D" w:rsidP="00F73C6D">
      <w:pPr>
        <w:pStyle w:val="1e"/>
      </w:pPr>
      <w:r>
        <w:t>pos</w:t>
      </w:r>
      <w:r>
        <w:rPr>
          <w:rFonts w:hint="eastAsia"/>
        </w:rPr>
        <w:t>：表示用户在当前文件中进行写入操作的位置</w:t>
      </w:r>
      <w:r>
        <w:t>/</w:t>
      </w:r>
      <w:r>
        <w:rPr>
          <w:rFonts w:hint="eastAsia"/>
        </w:rPr>
        <w:t>偏移量。即写的位置相对于文件开头的偏移。</w:t>
      </w:r>
    </w:p>
    <w:p w14:paraId="28EED85B" w14:textId="77777777" w:rsidR="00F73C6D" w:rsidRDefault="00F73C6D" w:rsidP="00F73C6D">
      <w:pPr>
        <w:pStyle w:val="1e"/>
      </w:pPr>
      <w:r>
        <w:t>4</w:t>
      </w:r>
      <w:r>
        <w:rPr>
          <w:rFonts w:hint="eastAsia"/>
        </w:rPr>
        <w:t>、关闭文件</w:t>
      </w:r>
    </w:p>
    <w:p w14:paraId="6DEEE6F5" w14:textId="77777777" w:rsidR="00F73C6D" w:rsidRDefault="00F73C6D" w:rsidP="00F73C6D">
      <w:pPr>
        <w:pStyle w:val="1e"/>
      </w:pPr>
      <w:r>
        <w:rPr>
          <w:rFonts w:hint="eastAsia"/>
        </w:rPr>
        <w:t>函数原型：</w:t>
      </w:r>
      <w:r>
        <w:t>int filp_close(struct file*filp, fl_owner_t id);</w:t>
      </w:r>
    </w:p>
    <w:p w14:paraId="011F4549" w14:textId="77777777" w:rsidR="00F73C6D" w:rsidRDefault="00F73C6D" w:rsidP="00F73C6D">
      <w:pPr>
        <w:pStyle w:val="1e"/>
      </w:pPr>
      <w:r>
        <w:rPr>
          <w:rFonts w:hint="eastAsia"/>
        </w:rPr>
        <w:t>功能：关闭指定文件。</w:t>
      </w:r>
    </w:p>
    <w:p w14:paraId="27B1B3CC" w14:textId="77777777" w:rsidR="00F73C6D" w:rsidRDefault="00F73C6D" w:rsidP="00F73C6D">
      <w:pPr>
        <w:pStyle w:val="1e"/>
      </w:pPr>
      <w:r>
        <w:rPr>
          <w:rFonts w:hint="eastAsia"/>
        </w:rPr>
        <w:t>参数说明：</w:t>
      </w:r>
    </w:p>
    <w:p w14:paraId="674B6E60" w14:textId="77777777" w:rsidR="00F73C6D" w:rsidRDefault="00F73C6D" w:rsidP="00F73C6D">
      <w:pPr>
        <w:pStyle w:val="1e"/>
      </w:pPr>
      <w:r>
        <w:t>filp</w:t>
      </w:r>
      <w:r>
        <w:rPr>
          <w:rFonts w:hint="eastAsia"/>
        </w:rPr>
        <w:t>：待关闭的目标文件的文件指针。</w:t>
      </w:r>
    </w:p>
    <w:p w14:paraId="53D65957" w14:textId="77777777" w:rsidR="00F73C6D" w:rsidRDefault="00F73C6D" w:rsidP="00F73C6D">
      <w:pPr>
        <w:pStyle w:val="1e"/>
      </w:pPr>
      <w:r>
        <w:t>id</w:t>
      </w:r>
      <w:r>
        <w:rPr>
          <w:rFonts w:hint="eastAsia"/>
        </w:rPr>
        <w:t>：一般传递</w:t>
      </w:r>
      <w:r>
        <w:t>NULL</w:t>
      </w:r>
      <w:r>
        <w:rPr>
          <w:rFonts w:hint="eastAsia"/>
        </w:rPr>
        <w:t>值，也可用</w:t>
      </w:r>
      <w:r>
        <w:t>current-&gt;files</w:t>
      </w:r>
      <w:r>
        <w:rPr>
          <w:rFonts w:hint="eastAsia"/>
        </w:rPr>
        <w:t>作为实参。</w:t>
      </w:r>
    </w:p>
    <w:p w14:paraId="612E3585" w14:textId="77777777" w:rsidR="00F73C6D" w:rsidRDefault="00F73C6D" w:rsidP="00D837EB">
      <w:pPr>
        <w:pStyle w:val="3"/>
        <w:numPr>
          <w:ilvl w:val="2"/>
          <w:numId w:val="15"/>
        </w:numPr>
        <w:rPr>
          <w:lang w:eastAsia="en-US" w:bidi="hi-IN"/>
        </w:rPr>
      </w:pPr>
      <w:bookmarkStart w:id="80" w:name="_Toc57042952"/>
      <w:r>
        <w:rPr>
          <w:rFonts w:hint="eastAsia"/>
          <w:lang w:eastAsia="en-US" w:bidi="hi-IN"/>
        </w:rPr>
        <w:t>任务描述</w:t>
      </w:r>
      <w:bookmarkEnd w:id="80"/>
    </w:p>
    <w:p w14:paraId="44C82421" w14:textId="77777777" w:rsidR="00F73C6D" w:rsidRDefault="00F73C6D" w:rsidP="00D837EB">
      <w:pPr>
        <w:pStyle w:val="4a"/>
        <w:numPr>
          <w:ilvl w:val="0"/>
          <w:numId w:val="18"/>
        </w:numPr>
        <w:ind w:left="1446"/>
        <w:rPr>
          <w:lang w:bidi="hi-IN"/>
        </w:rPr>
      </w:pPr>
      <w:r>
        <w:rPr>
          <w:rFonts w:hint="eastAsia"/>
          <w:lang w:bidi="hi-IN"/>
        </w:rPr>
        <w:t>编写内核模块测试硬盘的读、写速率，加载、卸载模块并查看模块打印信息。</w:t>
      </w:r>
    </w:p>
    <w:p w14:paraId="4D1EE6A5" w14:textId="77777777" w:rsidR="00F73C6D" w:rsidRDefault="00F73C6D" w:rsidP="00D837EB">
      <w:pPr>
        <w:pStyle w:val="2"/>
        <w:numPr>
          <w:ilvl w:val="1"/>
          <w:numId w:val="15"/>
        </w:numPr>
        <w:rPr>
          <w:lang w:bidi="hi-IN"/>
        </w:rPr>
      </w:pPr>
      <w:bookmarkStart w:id="81" w:name="_Toc57042953"/>
      <w:r>
        <w:rPr>
          <w:rFonts w:hint="eastAsia"/>
          <w:lang w:bidi="hi-IN"/>
        </w:rPr>
        <w:lastRenderedPageBreak/>
        <w:t>实验目的</w:t>
      </w:r>
      <w:bookmarkEnd w:id="81"/>
    </w:p>
    <w:p w14:paraId="35832DEB" w14:textId="77777777" w:rsidR="00F73C6D" w:rsidRDefault="00F73C6D" w:rsidP="00D837EB">
      <w:pPr>
        <w:pStyle w:val="4a"/>
        <w:numPr>
          <w:ilvl w:val="0"/>
          <w:numId w:val="18"/>
        </w:numPr>
        <w:ind w:left="1446"/>
      </w:pPr>
      <w:r>
        <w:rPr>
          <w:rFonts w:hint="eastAsia"/>
        </w:rPr>
        <w:t>正确编写满足功能的源文件，正确编译。</w:t>
      </w:r>
    </w:p>
    <w:p w14:paraId="04857262" w14:textId="77777777" w:rsidR="00F73C6D" w:rsidRDefault="00F73C6D" w:rsidP="00D837EB">
      <w:pPr>
        <w:pStyle w:val="4a"/>
        <w:numPr>
          <w:ilvl w:val="0"/>
          <w:numId w:val="18"/>
        </w:numPr>
        <w:ind w:left="1446"/>
      </w:pPr>
      <w:r>
        <w:rPr>
          <w:rFonts w:hint="eastAsia"/>
        </w:rPr>
        <w:t>正常加载、卸载内核模块；且内核模块功能满足任务所述。</w:t>
      </w:r>
    </w:p>
    <w:p w14:paraId="0E81BD32" w14:textId="77777777" w:rsidR="00F73C6D" w:rsidRDefault="00F73C6D" w:rsidP="00D837EB">
      <w:pPr>
        <w:pStyle w:val="4a"/>
        <w:numPr>
          <w:ilvl w:val="0"/>
          <w:numId w:val="18"/>
        </w:numPr>
        <w:ind w:left="1446"/>
        <w:rPr>
          <w:lang w:bidi="hi-IN"/>
        </w:rPr>
      </w:pPr>
      <w:r>
        <w:rPr>
          <w:rFonts w:hint="eastAsia"/>
        </w:rPr>
        <w:t>了解操作系统的设备管理。</w:t>
      </w:r>
    </w:p>
    <w:p w14:paraId="2243E55B" w14:textId="77777777" w:rsidR="00F73C6D" w:rsidRDefault="00F73C6D" w:rsidP="00D837EB">
      <w:pPr>
        <w:pStyle w:val="2"/>
        <w:numPr>
          <w:ilvl w:val="1"/>
          <w:numId w:val="15"/>
        </w:numPr>
        <w:rPr>
          <w:lang w:bidi="hi-IN"/>
        </w:rPr>
      </w:pPr>
      <w:bookmarkStart w:id="82" w:name="_Toc57042954"/>
      <w:r>
        <w:rPr>
          <w:rFonts w:hint="eastAsia"/>
          <w:lang w:bidi="hi-IN"/>
        </w:rPr>
        <w:t>实验任务</w:t>
      </w:r>
      <w:bookmarkEnd w:id="82"/>
    </w:p>
    <w:p w14:paraId="21C2A4C2" w14:textId="77777777" w:rsidR="00F73C6D" w:rsidRDefault="00F73C6D" w:rsidP="00D837EB">
      <w:pPr>
        <w:pStyle w:val="3"/>
        <w:numPr>
          <w:ilvl w:val="2"/>
          <w:numId w:val="15"/>
        </w:numPr>
      </w:pPr>
      <w:bookmarkStart w:id="83" w:name="_Toc57042955"/>
      <w:r>
        <w:rPr>
          <w:rFonts w:hint="eastAsia"/>
        </w:rPr>
        <w:t>编写内核模块测试硬盘的写速率</w:t>
      </w:r>
      <w:bookmarkEnd w:id="83"/>
    </w:p>
    <w:p w14:paraId="43377201"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tasks_k/6/write_disk</w:t>
      </w:r>
      <w:r>
        <w:rPr>
          <w:rFonts w:hint="eastAsia"/>
        </w:rPr>
        <w:t>目录下。</w:t>
      </w:r>
    </w:p>
    <w:p w14:paraId="411D6DCD" w14:textId="2515DAE8"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tasks_k/6/write_disk/</w:t>
      </w:r>
    </w:p>
    <w:p w14:paraId="210A185B" w14:textId="6D4627FB"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write_disk]# </w:t>
      </w:r>
      <w:r>
        <w:rPr>
          <w:b/>
          <w:lang w:eastAsia="zh-CN"/>
        </w:rPr>
        <w:t>ls</w:t>
      </w:r>
    </w:p>
    <w:p w14:paraId="1B552E75" w14:textId="77777777" w:rsidR="00F73C6D" w:rsidRDefault="00F73C6D" w:rsidP="00F73C6D">
      <w:pPr>
        <w:pStyle w:val="2f2"/>
        <w:shd w:val="clear" w:color="auto" w:fill="D9D9D9" w:themeFill="background1" w:themeFillShade="D9"/>
        <w:rPr>
          <w:lang w:eastAsia="zh-CN"/>
        </w:rPr>
      </w:pPr>
      <w:r>
        <w:rPr>
          <w:lang w:eastAsia="zh-CN"/>
        </w:rPr>
        <w:t>Makefile  write_to_disk.c</w:t>
      </w:r>
    </w:p>
    <w:p w14:paraId="2DE3F85A"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1DBB50DD" w14:textId="2FCBEE5E"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write_disk]# </w:t>
      </w:r>
      <w:r>
        <w:rPr>
          <w:b/>
          <w:lang w:eastAsia="zh-CN"/>
        </w:rPr>
        <w:t>make</w:t>
      </w:r>
    </w:p>
    <w:p w14:paraId="361A02A8" w14:textId="77777777" w:rsidR="00F73C6D" w:rsidRDefault="00F73C6D" w:rsidP="00F73C6D">
      <w:pPr>
        <w:pStyle w:val="2f2"/>
        <w:shd w:val="clear" w:color="auto" w:fill="D9D9D9" w:themeFill="background1" w:themeFillShade="D9"/>
        <w:rPr>
          <w:lang w:eastAsia="zh-CN"/>
        </w:rPr>
      </w:pPr>
      <w:r>
        <w:rPr>
          <w:lang w:eastAsia="zh-CN"/>
        </w:rPr>
        <w:t>make -C /root/kernel M=/root/tasks_k/6/write_disk modules</w:t>
      </w:r>
    </w:p>
    <w:p w14:paraId="1EE4AEBD"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46105BFB" w14:textId="77777777" w:rsidR="00F73C6D" w:rsidRDefault="00F73C6D" w:rsidP="00F73C6D">
      <w:pPr>
        <w:pStyle w:val="2f2"/>
        <w:shd w:val="clear" w:color="auto" w:fill="D9D9D9" w:themeFill="background1" w:themeFillShade="D9"/>
        <w:rPr>
          <w:lang w:eastAsia="zh-CN"/>
        </w:rPr>
      </w:pPr>
      <w:r>
        <w:rPr>
          <w:lang w:eastAsia="zh-CN"/>
        </w:rPr>
        <w:t xml:space="preserve">  CC [M]  /root/tasks_k/6/write_disk/write_to_disk.o</w:t>
      </w:r>
    </w:p>
    <w:p w14:paraId="7CA5856B"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74FC66E2"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1203E69D" w14:textId="77777777" w:rsidR="00F73C6D" w:rsidRDefault="00F73C6D" w:rsidP="00F73C6D">
      <w:pPr>
        <w:pStyle w:val="2f2"/>
        <w:shd w:val="clear" w:color="auto" w:fill="D9D9D9" w:themeFill="background1" w:themeFillShade="D9"/>
        <w:rPr>
          <w:lang w:eastAsia="zh-CN"/>
        </w:rPr>
      </w:pPr>
      <w:r>
        <w:rPr>
          <w:lang w:eastAsia="zh-CN"/>
        </w:rPr>
        <w:t xml:space="preserve">  CC      /root/tasks_k/6/write_disk/write_to_disk.mod.o</w:t>
      </w:r>
    </w:p>
    <w:p w14:paraId="3AB2C7EA" w14:textId="77777777" w:rsidR="00F73C6D" w:rsidRDefault="00F73C6D" w:rsidP="00F73C6D">
      <w:pPr>
        <w:pStyle w:val="2f2"/>
        <w:shd w:val="clear" w:color="auto" w:fill="D9D9D9" w:themeFill="background1" w:themeFillShade="D9"/>
        <w:rPr>
          <w:lang w:eastAsia="zh-CN"/>
        </w:rPr>
      </w:pPr>
      <w:r>
        <w:rPr>
          <w:lang w:eastAsia="zh-CN"/>
        </w:rPr>
        <w:t xml:space="preserve">  LD [M]  /root/tasks_k/6/write_disk/write_to_disk.ko</w:t>
      </w:r>
    </w:p>
    <w:p w14:paraId="77AC1C4B"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20C6639B"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75E7FC9C" w14:textId="1683C38C"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write_disk]# </w:t>
      </w:r>
      <w:r>
        <w:rPr>
          <w:b/>
          <w:lang w:eastAsia="zh-CN"/>
        </w:rPr>
        <w:t>insmod write_to_disk.ko</w:t>
      </w:r>
    </w:p>
    <w:p w14:paraId="5FD2DB90" w14:textId="6B46BB5D"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write_disk]# </w:t>
      </w:r>
      <w:r>
        <w:rPr>
          <w:b/>
          <w:lang w:eastAsia="zh-CN"/>
        </w:rPr>
        <w:t>dmesg | tail -n3</w:t>
      </w:r>
    </w:p>
    <w:p w14:paraId="373E1CEC" w14:textId="77777777" w:rsidR="00F73C6D" w:rsidRDefault="00F73C6D" w:rsidP="00F73C6D">
      <w:pPr>
        <w:pStyle w:val="2f2"/>
        <w:shd w:val="clear" w:color="auto" w:fill="D9D9D9" w:themeFill="background1" w:themeFillShade="D9"/>
        <w:rPr>
          <w:lang w:eastAsia="zh-CN"/>
        </w:rPr>
      </w:pPr>
      <w:r>
        <w:rPr>
          <w:lang w:eastAsia="zh-CN"/>
        </w:rPr>
        <w:t>[104186.675791] Start write_to_disk module...</w:t>
      </w:r>
    </w:p>
    <w:p w14:paraId="64E85C01" w14:textId="77777777" w:rsidR="00F73C6D" w:rsidRDefault="00F73C6D" w:rsidP="00F73C6D">
      <w:pPr>
        <w:pStyle w:val="2f2"/>
        <w:shd w:val="clear" w:color="auto" w:fill="D9D9D9" w:themeFill="background1" w:themeFillShade="D9"/>
        <w:rPr>
          <w:lang w:eastAsia="zh-CN"/>
        </w:rPr>
      </w:pPr>
      <w:r>
        <w:rPr>
          <w:lang w:eastAsia="zh-CN"/>
        </w:rPr>
        <w:t>[104187.685460] Writing to file costs 1009173 us</w:t>
      </w:r>
    </w:p>
    <w:p w14:paraId="411E7D23" w14:textId="0A6A3D51" w:rsidR="00F73C6D" w:rsidRDefault="00F73C6D" w:rsidP="00F73C6D">
      <w:pPr>
        <w:pStyle w:val="2f2"/>
        <w:shd w:val="clear" w:color="auto" w:fill="D9D9D9" w:themeFill="background1" w:themeFillShade="D9"/>
        <w:rPr>
          <w:lang w:eastAsia="zh-CN"/>
        </w:rPr>
      </w:pPr>
      <w:r>
        <w:rPr>
          <w:noProof/>
          <w:lang w:eastAsia="zh-CN"/>
        </w:rPr>
        <mc:AlternateContent>
          <mc:Choice Requires="wps">
            <w:drawing>
              <wp:anchor distT="0" distB="0" distL="114300" distR="114300" simplePos="0" relativeHeight="251661824" behindDoc="0" locked="0" layoutInCell="1" allowOverlap="1" wp14:anchorId="5F60D383" wp14:editId="02A4E177">
                <wp:simplePos x="0" y="0"/>
                <wp:positionH relativeFrom="column">
                  <wp:posOffset>1552575</wp:posOffset>
                </wp:positionH>
                <wp:positionV relativeFrom="paragraph">
                  <wp:posOffset>12700</wp:posOffset>
                </wp:positionV>
                <wp:extent cx="1357630" cy="136525"/>
                <wp:effectExtent l="19050" t="19050" r="13970" b="15875"/>
                <wp:wrapNone/>
                <wp:docPr id="49" name="矩形 49"/>
                <wp:cNvGraphicFramePr/>
                <a:graphic xmlns:a="http://schemas.openxmlformats.org/drawingml/2006/main">
                  <a:graphicData uri="http://schemas.microsoft.com/office/word/2010/wordprocessingShape">
                    <wps:wsp>
                      <wps:cNvSpPr/>
                      <wps:spPr>
                        <a:xfrm>
                          <a:off x="0" y="0"/>
                          <a:ext cx="1357630" cy="1358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3B9EC" id="矩形 49" o:spid="_x0000_s1026" style="position:absolute;left:0;text-align:left;margin-left:122.25pt;margin-top:1pt;width:106.9pt;height:1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" filled="f" strokecolor="#c7000b" strokeweight="2.25pt"/>
            </w:pict>
          </mc:Fallback>
        </mc:AlternateContent>
      </w:r>
      <w:r>
        <w:rPr>
          <w:lang w:eastAsia="zh-CN"/>
        </w:rPr>
        <w:t>[104187.685732] Writing speed is 531 M/s</w:t>
      </w:r>
    </w:p>
    <w:p w14:paraId="49B37B56" w14:textId="69051923" w:rsidR="00F73C6D" w:rsidRDefault="00F73C6D" w:rsidP="00F73C6D">
      <w:pPr>
        <w:pStyle w:val="2f2"/>
        <w:shd w:val="clear" w:color="auto" w:fill="D9D9D9" w:themeFill="background1" w:themeFillShade="D9"/>
        <w:rPr>
          <w:lang w:eastAsia="zh-CN"/>
        </w:rPr>
      </w:pPr>
      <w:r>
        <w:rPr>
          <w:noProof/>
          <w:lang w:eastAsia="zh-CN"/>
        </w:rPr>
        <mc:AlternateContent>
          <mc:Choice Requires="wps">
            <w:drawing>
              <wp:anchor distT="0" distB="0" distL="114300" distR="114300" simplePos="0" relativeHeight="251662848" behindDoc="0" locked="0" layoutInCell="1" allowOverlap="1" wp14:anchorId="209F30AB" wp14:editId="6DA80B5C">
                <wp:simplePos x="0" y="0"/>
                <wp:positionH relativeFrom="column">
                  <wp:posOffset>1777365</wp:posOffset>
                </wp:positionH>
                <wp:positionV relativeFrom="paragraph">
                  <wp:posOffset>176530</wp:posOffset>
                </wp:positionV>
                <wp:extent cx="381635" cy="136525"/>
                <wp:effectExtent l="19050" t="19050" r="18415" b="15875"/>
                <wp:wrapNone/>
                <wp:docPr id="48" name="矩形 48"/>
                <wp:cNvGraphicFramePr/>
                <a:graphic xmlns:a="http://schemas.openxmlformats.org/drawingml/2006/main">
                  <a:graphicData uri="http://schemas.microsoft.com/office/word/2010/wordprocessingShape">
                    <wps:wsp>
                      <wps:cNvSpPr/>
                      <wps:spPr>
                        <a:xfrm>
                          <a:off x="0" y="0"/>
                          <a:ext cx="381635" cy="1358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9B1B6" id="矩形 48" o:spid="_x0000_s1026" style="position:absolute;left:0;text-align:left;margin-left:139.95pt;margin-top:13.9pt;width:30.05pt;height:1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" filled="f" strokecolor="#c7000b" strokeweight="2.25pt"/>
            </w:pict>
          </mc:Fallback>
        </mc:AlternateContent>
      </w:r>
      <w:r>
        <w:rPr>
          <w:lang w:eastAsia="zh-CN"/>
        </w:rPr>
        <w:t>[</w:t>
      </w:r>
      <w:r w:rsidR="000A3D30">
        <w:rPr>
          <w:lang w:eastAsia="zh-CN"/>
        </w:rPr>
        <w:t>root@openEuler</w:t>
      </w:r>
      <w:r>
        <w:rPr>
          <w:lang w:eastAsia="zh-CN"/>
        </w:rPr>
        <w:t xml:space="preserve"> read_disk]# ll /home/tmp_file</w:t>
      </w:r>
    </w:p>
    <w:p w14:paraId="058F60FF" w14:textId="77777777" w:rsidR="00F73C6D" w:rsidRDefault="00F73C6D" w:rsidP="00F73C6D">
      <w:pPr>
        <w:pStyle w:val="2f2"/>
        <w:shd w:val="clear" w:color="auto" w:fill="D9D9D9" w:themeFill="background1" w:themeFillShade="D9"/>
        <w:rPr>
          <w:lang w:eastAsia="zh-CN"/>
        </w:rPr>
      </w:pPr>
      <w:r>
        <w:rPr>
          <w:lang w:eastAsia="zh-CN"/>
        </w:rPr>
        <w:t>-rw-------. 1 root root 512M Nov 12 14:52 /home/tmp_file</w:t>
      </w:r>
    </w:p>
    <w:p w14:paraId="6888C670"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6231B28B" w14:textId="044C5DA0"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write_disk]# </w:t>
      </w:r>
      <w:r>
        <w:rPr>
          <w:b/>
          <w:lang w:eastAsia="zh-CN"/>
        </w:rPr>
        <w:t>rmmod write_to_disk</w:t>
      </w:r>
    </w:p>
    <w:p w14:paraId="279B6201" w14:textId="0E4C91E7"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write_disk]# </w:t>
      </w:r>
      <w:r>
        <w:rPr>
          <w:b/>
          <w:lang w:eastAsia="zh-CN"/>
        </w:rPr>
        <w:t>dmesg | tail -n4</w:t>
      </w:r>
    </w:p>
    <w:p w14:paraId="0F0B7C3C" w14:textId="77777777" w:rsidR="00F73C6D" w:rsidRDefault="00F73C6D" w:rsidP="00F73C6D">
      <w:pPr>
        <w:pStyle w:val="2f2"/>
        <w:shd w:val="clear" w:color="auto" w:fill="D9D9D9" w:themeFill="background1" w:themeFillShade="D9"/>
        <w:rPr>
          <w:lang w:eastAsia="zh-CN"/>
        </w:rPr>
      </w:pPr>
      <w:r>
        <w:rPr>
          <w:lang w:eastAsia="zh-CN"/>
        </w:rPr>
        <w:t>[104186.675791] Start write_to_disk module...</w:t>
      </w:r>
    </w:p>
    <w:p w14:paraId="46A9C24B" w14:textId="77777777" w:rsidR="00F73C6D" w:rsidRDefault="00F73C6D" w:rsidP="00F73C6D">
      <w:pPr>
        <w:pStyle w:val="2f2"/>
        <w:shd w:val="clear" w:color="auto" w:fill="D9D9D9" w:themeFill="background1" w:themeFillShade="D9"/>
        <w:rPr>
          <w:lang w:eastAsia="zh-CN"/>
        </w:rPr>
      </w:pPr>
      <w:r>
        <w:rPr>
          <w:lang w:eastAsia="zh-CN"/>
        </w:rPr>
        <w:t>[104187.685460] Writing to file costs 1009173 us</w:t>
      </w:r>
    </w:p>
    <w:p w14:paraId="798F8F6F" w14:textId="77777777" w:rsidR="00F73C6D" w:rsidRDefault="00F73C6D" w:rsidP="00F73C6D">
      <w:pPr>
        <w:pStyle w:val="2f2"/>
        <w:shd w:val="clear" w:color="auto" w:fill="D9D9D9" w:themeFill="background1" w:themeFillShade="D9"/>
        <w:rPr>
          <w:lang w:eastAsia="zh-CN"/>
        </w:rPr>
      </w:pPr>
      <w:r>
        <w:rPr>
          <w:lang w:eastAsia="zh-CN"/>
        </w:rPr>
        <w:lastRenderedPageBreak/>
        <w:t>[104187.685732] Writing speed is 531 M/s</w:t>
      </w:r>
    </w:p>
    <w:p w14:paraId="137E8D83" w14:textId="77777777" w:rsidR="00F73C6D" w:rsidRDefault="00F73C6D" w:rsidP="00F73C6D">
      <w:pPr>
        <w:pStyle w:val="2f2"/>
        <w:shd w:val="clear" w:color="auto" w:fill="D9D9D9" w:themeFill="background1" w:themeFillShade="D9"/>
        <w:rPr>
          <w:lang w:eastAsia="zh-CN"/>
        </w:rPr>
      </w:pPr>
      <w:r>
        <w:rPr>
          <w:lang w:eastAsia="zh-CN"/>
        </w:rPr>
        <w:t>[104237.777141] Exit write_to_disk module...</w:t>
      </w:r>
    </w:p>
    <w:p w14:paraId="79079B8D" w14:textId="77777777" w:rsidR="00F73C6D" w:rsidRDefault="00F73C6D" w:rsidP="00D837EB">
      <w:pPr>
        <w:pStyle w:val="3"/>
        <w:numPr>
          <w:ilvl w:val="2"/>
          <w:numId w:val="15"/>
        </w:numPr>
      </w:pPr>
      <w:bookmarkStart w:id="84" w:name="_Toc57042956"/>
      <w:r>
        <w:rPr>
          <w:rFonts w:hint="eastAsia"/>
        </w:rPr>
        <w:t>编写内核模块测试硬盘的读速率</w:t>
      </w:r>
      <w:bookmarkEnd w:id="84"/>
    </w:p>
    <w:p w14:paraId="33E75C92"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tasks_k/6/read_disk</w:t>
      </w:r>
      <w:r>
        <w:rPr>
          <w:rFonts w:hint="eastAsia"/>
        </w:rPr>
        <w:t>目录下。</w:t>
      </w:r>
    </w:p>
    <w:p w14:paraId="4DD719B1" w14:textId="730CD3E3"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tasks_k/6/read_disk/</w:t>
      </w:r>
    </w:p>
    <w:p w14:paraId="50016E2C" w14:textId="2C712603"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read_disk]#</w:t>
      </w:r>
      <w:r>
        <w:rPr>
          <w:b/>
          <w:lang w:eastAsia="zh-CN"/>
        </w:rPr>
        <w:t xml:space="preserve"> ls</w:t>
      </w:r>
    </w:p>
    <w:p w14:paraId="61EC63C7" w14:textId="77777777" w:rsidR="00F73C6D" w:rsidRDefault="00F73C6D" w:rsidP="00F73C6D">
      <w:pPr>
        <w:pStyle w:val="2f2"/>
        <w:shd w:val="clear" w:color="auto" w:fill="D9D9D9" w:themeFill="background1" w:themeFillShade="D9"/>
        <w:rPr>
          <w:lang w:eastAsia="zh-CN"/>
        </w:rPr>
      </w:pPr>
      <w:r>
        <w:rPr>
          <w:lang w:eastAsia="zh-CN"/>
        </w:rPr>
        <w:t>Makefile  read_from_disk.c</w:t>
      </w:r>
    </w:p>
    <w:p w14:paraId="44BCA24F"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13AB8273" w14:textId="2FFB5097"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read_disk]# </w:t>
      </w:r>
      <w:r>
        <w:rPr>
          <w:b/>
          <w:lang w:eastAsia="zh-CN"/>
        </w:rPr>
        <w:t>make</w:t>
      </w:r>
    </w:p>
    <w:p w14:paraId="35B82FC6" w14:textId="77777777" w:rsidR="00F73C6D" w:rsidRDefault="00F73C6D" w:rsidP="00F73C6D">
      <w:pPr>
        <w:pStyle w:val="2f2"/>
        <w:shd w:val="clear" w:color="auto" w:fill="D9D9D9" w:themeFill="background1" w:themeFillShade="D9"/>
        <w:rPr>
          <w:lang w:eastAsia="zh-CN"/>
        </w:rPr>
      </w:pPr>
      <w:r>
        <w:rPr>
          <w:lang w:eastAsia="zh-CN"/>
        </w:rPr>
        <w:t>make -C /root/kernel M=/root/tasks_k/6/read_disk modules</w:t>
      </w:r>
    </w:p>
    <w:p w14:paraId="760D8908"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004EEA67" w14:textId="77777777" w:rsidR="00F73C6D" w:rsidRDefault="00F73C6D" w:rsidP="00F73C6D">
      <w:pPr>
        <w:pStyle w:val="2f2"/>
        <w:shd w:val="clear" w:color="auto" w:fill="D9D9D9" w:themeFill="background1" w:themeFillShade="D9"/>
        <w:rPr>
          <w:lang w:eastAsia="zh-CN"/>
        </w:rPr>
      </w:pPr>
      <w:r>
        <w:rPr>
          <w:lang w:eastAsia="zh-CN"/>
        </w:rPr>
        <w:t xml:space="preserve">  CC [M]  /root/tasks_k/6/read_disk/read_from_disk.o</w:t>
      </w:r>
    </w:p>
    <w:p w14:paraId="6E831382"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359054DF"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7D14AD6C" w14:textId="77777777" w:rsidR="00F73C6D" w:rsidRDefault="00F73C6D" w:rsidP="00F73C6D">
      <w:pPr>
        <w:pStyle w:val="2f2"/>
        <w:shd w:val="clear" w:color="auto" w:fill="D9D9D9" w:themeFill="background1" w:themeFillShade="D9"/>
        <w:rPr>
          <w:lang w:eastAsia="zh-CN"/>
        </w:rPr>
      </w:pPr>
      <w:r>
        <w:rPr>
          <w:lang w:eastAsia="zh-CN"/>
        </w:rPr>
        <w:t xml:space="preserve">  CC      /root/tasks_k/6/read_disk/read_from_disk.mod.o</w:t>
      </w:r>
    </w:p>
    <w:p w14:paraId="1D4E1434" w14:textId="77777777" w:rsidR="00F73C6D" w:rsidRDefault="00F73C6D" w:rsidP="00F73C6D">
      <w:pPr>
        <w:pStyle w:val="2f2"/>
        <w:shd w:val="clear" w:color="auto" w:fill="D9D9D9" w:themeFill="background1" w:themeFillShade="D9"/>
        <w:rPr>
          <w:lang w:eastAsia="zh-CN"/>
        </w:rPr>
      </w:pPr>
      <w:r>
        <w:rPr>
          <w:lang w:eastAsia="zh-CN"/>
        </w:rPr>
        <w:t xml:space="preserve">  LD [M]  /root/tasks_k/6/read_disk/read_from_disk.ko</w:t>
      </w:r>
    </w:p>
    <w:p w14:paraId="5769CE0E"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1112CDA6"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196815A0" w14:textId="21B3BE66"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read_disk]# </w:t>
      </w:r>
      <w:r>
        <w:rPr>
          <w:b/>
          <w:lang w:eastAsia="zh-CN"/>
        </w:rPr>
        <w:t>insmod read_from_disk.ko</w:t>
      </w:r>
    </w:p>
    <w:p w14:paraId="49125711" w14:textId="0944B41F"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read_disk]# </w:t>
      </w:r>
      <w:r>
        <w:rPr>
          <w:b/>
          <w:lang w:eastAsia="zh-CN"/>
        </w:rPr>
        <w:t>dmesg | tail -n3</w:t>
      </w:r>
    </w:p>
    <w:p w14:paraId="5FA30D00" w14:textId="77777777" w:rsidR="00F73C6D" w:rsidRDefault="00F73C6D" w:rsidP="00F73C6D">
      <w:pPr>
        <w:pStyle w:val="2f2"/>
        <w:shd w:val="clear" w:color="auto" w:fill="D9D9D9" w:themeFill="background1" w:themeFillShade="D9"/>
        <w:rPr>
          <w:lang w:eastAsia="zh-CN"/>
        </w:rPr>
      </w:pPr>
      <w:r>
        <w:rPr>
          <w:lang w:eastAsia="zh-CN"/>
        </w:rPr>
        <w:t>[104496.506192] Start read_from_disk module...</w:t>
      </w:r>
    </w:p>
    <w:p w14:paraId="0D36B370" w14:textId="77777777" w:rsidR="00F73C6D" w:rsidRDefault="00F73C6D" w:rsidP="00F73C6D">
      <w:pPr>
        <w:pStyle w:val="2f2"/>
        <w:shd w:val="clear" w:color="auto" w:fill="D9D9D9" w:themeFill="background1" w:themeFillShade="D9"/>
        <w:rPr>
          <w:lang w:eastAsia="zh-CN"/>
        </w:rPr>
      </w:pPr>
      <w:r>
        <w:rPr>
          <w:lang w:eastAsia="zh-CN"/>
        </w:rPr>
        <w:t>[104496.841149] Read file costs 267124 us</w:t>
      </w:r>
    </w:p>
    <w:p w14:paraId="068E7B86" w14:textId="435ADC4C" w:rsidR="00F73C6D" w:rsidRDefault="00F73C6D" w:rsidP="00F73C6D">
      <w:pPr>
        <w:pStyle w:val="2f2"/>
        <w:shd w:val="clear" w:color="auto" w:fill="D9D9D9" w:themeFill="background1" w:themeFillShade="D9"/>
        <w:rPr>
          <w:lang w:eastAsia="zh-CN"/>
        </w:rPr>
      </w:pPr>
      <w:r>
        <w:rPr>
          <w:noProof/>
          <w:lang w:eastAsia="zh-CN"/>
        </w:rPr>
        <mc:AlternateContent>
          <mc:Choice Requires="wps">
            <w:drawing>
              <wp:anchor distT="0" distB="0" distL="114300" distR="114300" simplePos="0" relativeHeight="251663872" behindDoc="0" locked="0" layoutInCell="1" allowOverlap="1" wp14:anchorId="161ACF10" wp14:editId="405977EF">
                <wp:simplePos x="0" y="0"/>
                <wp:positionH relativeFrom="column">
                  <wp:posOffset>1552575</wp:posOffset>
                </wp:positionH>
                <wp:positionV relativeFrom="paragraph">
                  <wp:posOffset>15240</wp:posOffset>
                </wp:positionV>
                <wp:extent cx="1446530" cy="129540"/>
                <wp:effectExtent l="19050" t="19050" r="20320" b="22860"/>
                <wp:wrapNone/>
                <wp:docPr id="47" name="矩形 47"/>
                <wp:cNvGraphicFramePr/>
                <a:graphic xmlns:a="http://schemas.openxmlformats.org/drawingml/2006/main">
                  <a:graphicData uri="http://schemas.microsoft.com/office/word/2010/wordprocessingShape">
                    <wps:wsp>
                      <wps:cNvSpPr/>
                      <wps:spPr>
                        <a:xfrm>
                          <a:off x="0" y="0"/>
                          <a:ext cx="1445895" cy="12954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9FD8C" id="矩形 47" o:spid="_x0000_s1026" style="position:absolute;left:0;text-align:left;margin-left:122.25pt;margin-top:1.2pt;width:113.9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" filled="f" strokecolor="#c7000b" strokeweight="2.25pt"/>
            </w:pict>
          </mc:Fallback>
        </mc:AlternateContent>
      </w:r>
      <w:r>
        <w:rPr>
          <w:lang w:eastAsia="zh-CN"/>
        </w:rPr>
        <w:t>[104496.841381] Reading speed is 2009 M/s</w:t>
      </w:r>
    </w:p>
    <w:p w14:paraId="2325811F"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70D75A00" w14:textId="50D3FF64"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read_disk]# </w:t>
      </w:r>
      <w:r>
        <w:rPr>
          <w:b/>
          <w:lang w:eastAsia="zh-CN"/>
        </w:rPr>
        <w:t>rmmod read_from_disk</w:t>
      </w:r>
    </w:p>
    <w:p w14:paraId="10A4A6BE" w14:textId="502E9DDA"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read_disk]# </w:t>
      </w:r>
      <w:r>
        <w:rPr>
          <w:b/>
          <w:lang w:eastAsia="zh-CN"/>
        </w:rPr>
        <w:t>dmesg | tail -n4</w:t>
      </w:r>
    </w:p>
    <w:p w14:paraId="179D7A81" w14:textId="77777777" w:rsidR="00F73C6D" w:rsidRDefault="00F73C6D" w:rsidP="00F73C6D">
      <w:pPr>
        <w:pStyle w:val="2f2"/>
        <w:shd w:val="clear" w:color="auto" w:fill="D9D9D9" w:themeFill="background1" w:themeFillShade="D9"/>
        <w:rPr>
          <w:lang w:eastAsia="zh-CN"/>
        </w:rPr>
      </w:pPr>
      <w:r>
        <w:rPr>
          <w:lang w:eastAsia="zh-CN"/>
        </w:rPr>
        <w:t>[104496.506192] Start read_from_disk module...</w:t>
      </w:r>
    </w:p>
    <w:p w14:paraId="0F71522D" w14:textId="77777777" w:rsidR="00F73C6D" w:rsidRDefault="00F73C6D" w:rsidP="00F73C6D">
      <w:pPr>
        <w:pStyle w:val="2f2"/>
        <w:shd w:val="clear" w:color="auto" w:fill="D9D9D9" w:themeFill="background1" w:themeFillShade="D9"/>
        <w:rPr>
          <w:lang w:eastAsia="zh-CN"/>
        </w:rPr>
      </w:pPr>
      <w:r>
        <w:rPr>
          <w:lang w:eastAsia="zh-CN"/>
        </w:rPr>
        <w:t>[104496.841149] Read file costs 267124 us</w:t>
      </w:r>
    </w:p>
    <w:p w14:paraId="096A3B61" w14:textId="77777777" w:rsidR="00F73C6D" w:rsidRDefault="00F73C6D" w:rsidP="00F73C6D">
      <w:pPr>
        <w:pStyle w:val="2f2"/>
        <w:shd w:val="clear" w:color="auto" w:fill="D9D9D9" w:themeFill="background1" w:themeFillShade="D9"/>
        <w:rPr>
          <w:lang w:eastAsia="zh-CN"/>
        </w:rPr>
      </w:pPr>
      <w:r>
        <w:rPr>
          <w:lang w:eastAsia="zh-CN"/>
        </w:rPr>
        <w:t>[104496.841381] Reading speed is 2009 M/s</w:t>
      </w:r>
    </w:p>
    <w:p w14:paraId="4B74A01A" w14:textId="77777777" w:rsidR="00F73C6D" w:rsidRDefault="00F73C6D" w:rsidP="00F73C6D">
      <w:pPr>
        <w:pStyle w:val="2f2"/>
        <w:shd w:val="clear" w:color="auto" w:fill="D9D9D9" w:themeFill="background1" w:themeFillShade="D9"/>
        <w:rPr>
          <w:lang w:eastAsia="zh-CN"/>
        </w:rPr>
      </w:pPr>
      <w:r>
        <w:rPr>
          <w:lang w:eastAsia="zh-CN"/>
        </w:rPr>
        <w:t>[104601.931372] Exit read_from_disk module...</w:t>
      </w:r>
    </w:p>
    <w:p w14:paraId="542ED132" w14:textId="41589898"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read_disk]#</w:t>
      </w:r>
    </w:p>
    <w:p w14:paraId="231C5D82" w14:textId="77777777" w:rsidR="00F73C6D" w:rsidRDefault="00F73C6D" w:rsidP="00F73C6D">
      <w:pPr>
        <w:spacing w:line="360" w:lineRule="auto"/>
        <w:rPr>
          <w:rFonts w:ascii="Huawei Sans" w:eastAsia="方正兰亭黑简体" w:hAnsi="Huawei Sans" w:cs="Huawei Sans"/>
        </w:rPr>
      </w:pPr>
    </w:p>
    <w:p w14:paraId="123BFEC0"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22A8B9E8" w14:textId="77777777" w:rsidR="00F73C6D" w:rsidRDefault="00F73C6D" w:rsidP="00D837EB">
      <w:pPr>
        <w:pStyle w:val="1"/>
        <w:numPr>
          <w:ilvl w:val="0"/>
          <w:numId w:val="15"/>
        </w:numPr>
      </w:pPr>
      <w:bookmarkStart w:id="85" w:name="_Toc57042957"/>
      <w:r>
        <w:rPr>
          <w:rFonts w:hint="eastAsia"/>
        </w:rPr>
        <w:lastRenderedPageBreak/>
        <w:t>实验七</w:t>
      </w:r>
      <w:r>
        <w:t xml:space="preserve"> </w:t>
      </w:r>
      <w:r>
        <w:rPr>
          <w:rFonts w:hint="eastAsia"/>
        </w:rPr>
        <w:t>文件系统</w:t>
      </w:r>
      <w:bookmarkEnd w:id="85"/>
    </w:p>
    <w:p w14:paraId="3DF0CEED" w14:textId="77777777" w:rsidR="00F73C6D" w:rsidRDefault="00F73C6D" w:rsidP="00D837EB">
      <w:pPr>
        <w:pStyle w:val="2"/>
        <w:numPr>
          <w:ilvl w:val="1"/>
          <w:numId w:val="15"/>
        </w:numPr>
        <w:rPr>
          <w:lang w:bidi="hi-IN"/>
        </w:rPr>
      </w:pPr>
      <w:bookmarkStart w:id="86" w:name="_Toc57042958"/>
      <w:r>
        <w:rPr>
          <w:rFonts w:hint="eastAsia"/>
          <w:lang w:bidi="hi-IN"/>
        </w:rPr>
        <w:t>实验介绍</w:t>
      </w:r>
      <w:bookmarkEnd w:id="86"/>
    </w:p>
    <w:p w14:paraId="5A3F252D" w14:textId="77777777" w:rsidR="00F73C6D" w:rsidRDefault="00F73C6D" w:rsidP="00F73C6D">
      <w:pPr>
        <w:pStyle w:val="1e"/>
        <w:ind w:firstLineChars="200" w:firstLine="420"/>
        <w:rPr>
          <w:lang w:bidi="hi-IN"/>
        </w:rPr>
      </w:pPr>
      <w:r>
        <w:rPr>
          <w:rFonts w:hint="eastAsia"/>
          <w:lang w:bidi="hi-IN"/>
        </w:rPr>
        <w:t>本实验通过为</w:t>
      </w:r>
      <w:r>
        <w:rPr>
          <w:lang w:bidi="hi-IN"/>
        </w:rPr>
        <w:t>Ext4</w:t>
      </w:r>
      <w:r>
        <w:rPr>
          <w:rFonts w:hint="eastAsia"/>
          <w:lang w:bidi="hi-IN"/>
        </w:rPr>
        <w:t>文件系统添加扩展属性，注册自定义文件系统类型，以及使用内核模块操作文件系统等任务，让学生们了解并掌握操作系统中的文件系统。</w:t>
      </w:r>
    </w:p>
    <w:p w14:paraId="43820956" w14:textId="77777777" w:rsidR="00F73C6D" w:rsidRDefault="00F73C6D" w:rsidP="00D837EB">
      <w:pPr>
        <w:pStyle w:val="3"/>
        <w:numPr>
          <w:ilvl w:val="2"/>
          <w:numId w:val="15"/>
        </w:numPr>
        <w:rPr>
          <w:lang w:eastAsia="en-US" w:bidi="hi-IN"/>
        </w:rPr>
      </w:pPr>
      <w:bookmarkStart w:id="87" w:name="_Toc57042959"/>
      <w:r>
        <w:rPr>
          <w:rFonts w:hint="eastAsia"/>
          <w:lang w:eastAsia="en-US" w:bidi="hi-IN"/>
        </w:rPr>
        <w:t>任务描述</w:t>
      </w:r>
      <w:bookmarkEnd w:id="87"/>
    </w:p>
    <w:p w14:paraId="6EAD07D9" w14:textId="77777777" w:rsidR="00F73C6D" w:rsidRDefault="00F73C6D" w:rsidP="00D837EB">
      <w:pPr>
        <w:pStyle w:val="4a"/>
        <w:numPr>
          <w:ilvl w:val="0"/>
          <w:numId w:val="18"/>
        </w:numPr>
        <w:ind w:left="1446"/>
        <w:rPr>
          <w:lang w:bidi="hi-IN"/>
        </w:rPr>
      </w:pPr>
      <w:r>
        <w:rPr>
          <w:rFonts w:hint="eastAsia"/>
          <w:lang w:bidi="hi-IN"/>
        </w:rPr>
        <w:t>熟悉文件系统扩展属性</w:t>
      </w:r>
      <w:r>
        <w:rPr>
          <w:lang w:bidi="hi-IN"/>
        </w:rPr>
        <w:t>EA</w:t>
      </w:r>
      <w:r>
        <w:rPr>
          <w:rFonts w:hint="eastAsia"/>
          <w:lang w:bidi="hi-IN"/>
        </w:rPr>
        <w:t>，为</w:t>
      </w:r>
      <w:r>
        <w:rPr>
          <w:lang w:bidi="hi-IN"/>
        </w:rPr>
        <w:t>Ext4</w:t>
      </w:r>
      <w:r>
        <w:rPr>
          <w:rFonts w:hint="eastAsia"/>
          <w:lang w:bidi="hi-IN"/>
        </w:rPr>
        <w:t>文件系统添加扩展属性；</w:t>
      </w:r>
    </w:p>
    <w:p w14:paraId="7F130757" w14:textId="77777777" w:rsidR="00F73C6D" w:rsidRDefault="00F73C6D" w:rsidP="00D837EB">
      <w:pPr>
        <w:pStyle w:val="4a"/>
        <w:numPr>
          <w:ilvl w:val="0"/>
          <w:numId w:val="18"/>
        </w:numPr>
        <w:ind w:left="1446"/>
        <w:rPr>
          <w:lang w:bidi="hi-IN"/>
        </w:rPr>
      </w:pPr>
      <w:r>
        <w:rPr>
          <w:rFonts w:hint="eastAsia"/>
          <w:lang w:bidi="hi-IN"/>
        </w:rPr>
        <w:t>使用文件系统注册</w:t>
      </w:r>
      <w:r>
        <w:rPr>
          <w:lang w:bidi="hi-IN"/>
        </w:rPr>
        <w:t>/</w:t>
      </w:r>
      <w:r>
        <w:rPr>
          <w:rFonts w:hint="eastAsia"/>
          <w:lang w:bidi="hi-IN"/>
        </w:rPr>
        <w:t>注销函数，注册一个自定义文件系统类型；</w:t>
      </w:r>
    </w:p>
    <w:p w14:paraId="180D8A05" w14:textId="77777777" w:rsidR="00F73C6D" w:rsidRDefault="00F73C6D" w:rsidP="00D837EB">
      <w:pPr>
        <w:pStyle w:val="4a"/>
        <w:numPr>
          <w:ilvl w:val="0"/>
          <w:numId w:val="18"/>
        </w:numPr>
        <w:ind w:left="1446"/>
        <w:rPr>
          <w:lang w:bidi="hi-IN"/>
        </w:rPr>
      </w:pPr>
      <w:r>
        <w:rPr>
          <w:rFonts w:hint="eastAsia"/>
          <w:lang w:bidi="hi-IN"/>
        </w:rPr>
        <w:t>编写一个模块，在加载模块时，在</w:t>
      </w:r>
      <w:r>
        <w:rPr>
          <w:lang w:bidi="hi-IN"/>
        </w:rPr>
        <w:t>/proc</w:t>
      </w:r>
      <w:r>
        <w:rPr>
          <w:rFonts w:hint="eastAsia"/>
          <w:lang w:bidi="hi-IN"/>
        </w:rPr>
        <w:t>目录下创建一个名称为</w:t>
      </w:r>
      <w:r>
        <w:rPr>
          <w:lang w:bidi="hi-IN"/>
        </w:rPr>
        <w:t>myproc</w:t>
      </w:r>
      <w:r>
        <w:rPr>
          <w:rFonts w:hint="eastAsia"/>
          <w:lang w:bidi="hi-IN"/>
        </w:rPr>
        <w:t>的目录；</w:t>
      </w:r>
    </w:p>
    <w:p w14:paraId="5A74AD91" w14:textId="77777777" w:rsidR="00F73C6D" w:rsidRDefault="00F73C6D" w:rsidP="00D837EB">
      <w:pPr>
        <w:pStyle w:val="4a"/>
        <w:numPr>
          <w:ilvl w:val="0"/>
          <w:numId w:val="18"/>
        </w:numPr>
        <w:ind w:left="1446"/>
        <w:rPr>
          <w:lang w:bidi="hi-IN"/>
        </w:rPr>
      </w:pPr>
      <w:r>
        <w:rPr>
          <w:rFonts w:hint="eastAsia"/>
          <w:lang w:bidi="hi-IN"/>
        </w:rPr>
        <w:t>编写一个模块，该模块有三个参数：一个为字符串型，两个为整型。两个整型中，一个在</w:t>
      </w:r>
      <w:r>
        <w:rPr>
          <w:lang w:bidi="hi-IN"/>
        </w:rPr>
        <w:t>/sys</w:t>
      </w:r>
      <w:r>
        <w:rPr>
          <w:rFonts w:hint="eastAsia"/>
          <w:lang w:bidi="hi-IN"/>
        </w:rPr>
        <w:t>下不可见。加载模块后，使用</w:t>
      </w:r>
      <w:r>
        <w:rPr>
          <w:lang w:bidi="hi-IN"/>
        </w:rPr>
        <w:t>echo</w:t>
      </w:r>
      <w:r>
        <w:rPr>
          <w:rFonts w:hint="eastAsia"/>
          <w:lang w:bidi="hi-IN"/>
        </w:rPr>
        <w:t>向模块传递参数值来改变指定参数的值。</w:t>
      </w:r>
    </w:p>
    <w:p w14:paraId="49338604" w14:textId="77777777" w:rsidR="00F73C6D" w:rsidRDefault="00F73C6D" w:rsidP="00D837EB">
      <w:pPr>
        <w:pStyle w:val="2"/>
        <w:numPr>
          <w:ilvl w:val="1"/>
          <w:numId w:val="15"/>
        </w:numPr>
        <w:rPr>
          <w:lang w:bidi="hi-IN"/>
        </w:rPr>
      </w:pPr>
      <w:bookmarkStart w:id="88" w:name="_Toc57042960"/>
      <w:r>
        <w:rPr>
          <w:rFonts w:hint="eastAsia"/>
          <w:lang w:bidi="hi-IN"/>
        </w:rPr>
        <w:t>实验目的</w:t>
      </w:r>
      <w:bookmarkEnd w:id="88"/>
    </w:p>
    <w:p w14:paraId="58A92856" w14:textId="77777777" w:rsidR="00F73C6D" w:rsidRDefault="00F73C6D" w:rsidP="00D837EB">
      <w:pPr>
        <w:pStyle w:val="4a"/>
        <w:numPr>
          <w:ilvl w:val="0"/>
          <w:numId w:val="18"/>
        </w:numPr>
        <w:ind w:left="1446"/>
      </w:pPr>
      <w:r>
        <w:rPr>
          <w:rFonts w:hint="eastAsia"/>
        </w:rPr>
        <w:t>正确编写满足功能的源文件，正确编译。</w:t>
      </w:r>
    </w:p>
    <w:p w14:paraId="6C7D3FC2" w14:textId="77777777" w:rsidR="00F73C6D" w:rsidRDefault="00F73C6D" w:rsidP="00D837EB">
      <w:pPr>
        <w:pStyle w:val="4a"/>
        <w:numPr>
          <w:ilvl w:val="0"/>
          <w:numId w:val="18"/>
        </w:numPr>
        <w:ind w:left="1446"/>
      </w:pPr>
      <w:r>
        <w:rPr>
          <w:rFonts w:hint="eastAsia"/>
        </w:rPr>
        <w:t>正常加载、卸载内核模块；且内核模块功能满足任务所述。</w:t>
      </w:r>
    </w:p>
    <w:p w14:paraId="1C03F17C" w14:textId="77777777" w:rsidR="00F73C6D" w:rsidRDefault="00F73C6D" w:rsidP="00D837EB">
      <w:pPr>
        <w:pStyle w:val="4a"/>
        <w:numPr>
          <w:ilvl w:val="0"/>
          <w:numId w:val="18"/>
        </w:numPr>
        <w:ind w:left="1446"/>
        <w:rPr>
          <w:lang w:bidi="hi-IN"/>
        </w:rPr>
      </w:pPr>
      <w:r>
        <w:rPr>
          <w:rFonts w:hint="eastAsia"/>
        </w:rPr>
        <w:t>了解操作系统的内核文件系统管理。</w:t>
      </w:r>
    </w:p>
    <w:p w14:paraId="5E53ED33" w14:textId="77777777" w:rsidR="00F73C6D" w:rsidRDefault="00F73C6D" w:rsidP="00D837EB">
      <w:pPr>
        <w:pStyle w:val="2"/>
        <w:numPr>
          <w:ilvl w:val="1"/>
          <w:numId w:val="15"/>
        </w:numPr>
        <w:rPr>
          <w:lang w:bidi="hi-IN"/>
        </w:rPr>
      </w:pPr>
      <w:bookmarkStart w:id="89" w:name="_Toc57042961"/>
      <w:r>
        <w:rPr>
          <w:rFonts w:hint="eastAsia"/>
          <w:lang w:bidi="hi-IN"/>
        </w:rPr>
        <w:t>实验任务</w:t>
      </w:r>
      <w:bookmarkEnd w:id="89"/>
    </w:p>
    <w:p w14:paraId="54BF9E7C" w14:textId="77777777" w:rsidR="00F73C6D" w:rsidRDefault="00F73C6D" w:rsidP="00D837EB">
      <w:pPr>
        <w:pStyle w:val="3"/>
        <w:numPr>
          <w:ilvl w:val="2"/>
          <w:numId w:val="15"/>
        </w:numPr>
        <w:rPr>
          <w:lang w:bidi="hi-IN"/>
        </w:rPr>
      </w:pPr>
      <w:bookmarkStart w:id="90" w:name="_Toc57042962"/>
      <w:r>
        <w:rPr>
          <w:rFonts w:hint="eastAsia"/>
        </w:rPr>
        <w:t>为</w:t>
      </w:r>
      <w:r>
        <w:t>Ext4</w:t>
      </w:r>
      <w:r>
        <w:rPr>
          <w:rFonts w:hint="eastAsia"/>
        </w:rPr>
        <w:t>文件系统添加扩展属性</w:t>
      </w:r>
      <w:bookmarkEnd w:id="90"/>
    </w:p>
    <w:p w14:paraId="562FD689" w14:textId="77777777" w:rsidR="00F73C6D" w:rsidRDefault="00F73C6D" w:rsidP="00D837EB">
      <w:pPr>
        <w:pStyle w:val="4"/>
        <w:numPr>
          <w:ilvl w:val="3"/>
          <w:numId w:val="15"/>
        </w:numPr>
        <w:rPr>
          <w:rFonts w:hint="default"/>
        </w:rPr>
      </w:pPr>
      <w:r>
        <w:t>相关知识</w:t>
      </w:r>
    </w:p>
    <w:p w14:paraId="0446174C" w14:textId="77777777" w:rsidR="00F73C6D" w:rsidRDefault="00F73C6D" w:rsidP="00F73C6D">
      <w:pPr>
        <w:pStyle w:val="1e"/>
        <w:rPr>
          <w:lang w:bidi="hi-IN"/>
        </w:rPr>
      </w:pPr>
      <w:r>
        <w:rPr>
          <w:lang w:bidi="hi-IN"/>
        </w:rPr>
        <w:t>1</w:t>
      </w:r>
      <w:r>
        <w:rPr>
          <w:rFonts w:hint="eastAsia"/>
          <w:lang w:bidi="hi-IN"/>
        </w:rPr>
        <w:t>、基本概念</w:t>
      </w:r>
    </w:p>
    <w:p w14:paraId="0FF863B4" w14:textId="77777777" w:rsidR="00F73C6D" w:rsidRDefault="00F73C6D" w:rsidP="00F73C6D">
      <w:pPr>
        <w:pStyle w:val="1e"/>
        <w:ind w:firstLineChars="200" w:firstLine="420"/>
      </w:pPr>
      <w:r>
        <w:rPr>
          <w:rFonts w:hint="eastAsia"/>
        </w:rPr>
        <w:t>文件扩展属性（</w:t>
      </w:r>
      <w:r>
        <w:t>xattr-Extended attributes</w:t>
      </w:r>
      <w:r>
        <w:rPr>
          <w:rFonts w:hint="eastAsia"/>
        </w:rPr>
        <w:t>）提供了一种机制，用来将</w:t>
      </w:r>
      <w:r>
        <w:t>key-value</w:t>
      </w:r>
      <w:r>
        <w:rPr>
          <w:rFonts w:hint="eastAsia"/>
        </w:rPr>
        <w:t>键值对永久地关联到文件；让现有的文件系统得以支持在原始设计中未提供的功能。扩展属性是目前</w:t>
      </w:r>
      <w:r>
        <w:rPr>
          <w:rFonts w:hint="eastAsia"/>
        </w:rPr>
        <w:lastRenderedPageBreak/>
        <w:t>流行的</w:t>
      </w:r>
      <w:r>
        <w:t>POSIX</w:t>
      </w:r>
      <w:r>
        <w:rPr>
          <w:rFonts w:hint="eastAsia"/>
        </w:rPr>
        <w:t>文件系统具有的一项特殊的功能，可以给文件、文件夹添加额外的</w:t>
      </w:r>
      <w:r>
        <w:t>Key-value</w:t>
      </w:r>
      <w:r>
        <w:rPr>
          <w:rFonts w:hint="eastAsia"/>
        </w:rPr>
        <w:t>的键值对，键和值都是字符串并且有一定长度的限制</w:t>
      </w:r>
      <w:r>
        <w:t>——</w:t>
      </w:r>
      <w:r>
        <w:rPr>
          <w:rFonts w:hint="eastAsia"/>
        </w:rPr>
        <w:t>定义于</w:t>
      </w:r>
      <w:r>
        <w:t xml:space="preserve">include/uapi/linux/limits.h </w:t>
      </w:r>
      <w:r>
        <w:rPr>
          <w:rFonts w:hint="eastAsia"/>
        </w:rPr>
        <w:t>文件中。在保存</w:t>
      </w:r>
      <w:r>
        <w:t>xattr</w:t>
      </w:r>
      <w:r>
        <w:rPr>
          <w:rFonts w:hint="eastAsia"/>
        </w:rPr>
        <w:t>时，</w:t>
      </w:r>
      <w:r>
        <w:t>key</w:t>
      </w:r>
      <w:r>
        <w:rPr>
          <w:rFonts w:hint="eastAsia"/>
        </w:rPr>
        <w:t>的长度不能超过</w:t>
      </w:r>
      <w:r>
        <w:t>255byte</w:t>
      </w:r>
      <w:r>
        <w:rPr>
          <w:rFonts w:hint="eastAsia"/>
        </w:rPr>
        <w:t>，</w:t>
      </w:r>
      <w:r>
        <w:t>value</w:t>
      </w:r>
      <w:r>
        <w:rPr>
          <w:rFonts w:hint="eastAsia"/>
        </w:rPr>
        <w:t>不能超过</w:t>
      </w:r>
      <w:r>
        <w:t>64k</w:t>
      </w:r>
      <w:r>
        <w:rPr>
          <w:rFonts w:hint="eastAsia"/>
        </w:rPr>
        <w:t>，总的配对数不能超过</w:t>
      </w:r>
      <w:r>
        <w:t>64k</w:t>
      </w:r>
      <w:r>
        <w:rPr>
          <w:rFonts w:hint="eastAsia"/>
        </w:rPr>
        <w:t>。</w:t>
      </w:r>
    </w:p>
    <w:p w14:paraId="4715A07F" w14:textId="77777777" w:rsidR="00F73C6D" w:rsidRDefault="00F73C6D" w:rsidP="00F73C6D">
      <w:pPr>
        <w:pStyle w:val="1e"/>
        <w:ind w:firstLineChars="200" w:firstLine="420"/>
      </w:pPr>
      <w:r>
        <w:t>xattr</w:t>
      </w:r>
      <w:r>
        <w:rPr>
          <w:rFonts w:hint="eastAsia"/>
        </w:rPr>
        <w:t>扩展函数，仅仅作用于</w:t>
      </w:r>
      <w:r>
        <w:t>“</w:t>
      </w:r>
      <w:r>
        <w:rPr>
          <w:rFonts w:hint="eastAsia"/>
        </w:rPr>
        <w:t>支持扩展属性的文件系统</w:t>
      </w:r>
      <w:r>
        <w:t>”</w:t>
      </w:r>
      <w:r>
        <w:rPr>
          <w:rFonts w:hint="eastAsia"/>
        </w:rPr>
        <w:t>，并在挂载文件系统时，需要开启</w:t>
      </w:r>
      <w:r>
        <w:t>xattr</w:t>
      </w:r>
      <w:r>
        <w:rPr>
          <w:rFonts w:hint="eastAsia"/>
        </w:rPr>
        <w:t>。因为扩展属性需要底层文件系统的支持，在使用扩展属性的时候，需要查看文件系统说明文章，看此文件系统是否支持扩展属性，以及对扩展属性命名空间等相关的支持。支持扩展属性常见的文件系统有：</w:t>
      </w:r>
      <w:r>
        <w:t>ext2</w:t>
      </w:r>
      <w:r>
        <w:rPr>
          <w:rFonts w:hint="eastAsia"/>
        </w:rPr>
        <w:t>、</w:t>
      </w:r>
      <w:r>
        <w:t>ext3</w:t>
      </w:r>
      <w:r>
        <w:rPr>
          <w:rFonts w:hint="eastAsia"/>
        </w:rPr>
        <w:t>、</w:t>
      </w:r>
      <w:r>
        <w:t>reiserfs</w:t>
      </w:r>
      <w:r>
        <w:rPr>
          <w:rFonts w:hint="eastAsia"/>
        </w:rPr>
        <w:t>、</w:t>
      </w:r>
      <w:r>
        <w:t>jfs</w:t>
      </w:r>
      <w:r>
        <w:rPr>
          <w:rFonts w:hint="eastAsia"/>
        </w:rPr>
        <w:t>和</w:t>
      </w:r>
      <w:r>
        <w:t>xfs</w:t>
      </w:r>
      <w:r>
        <w:rPr>
          <w:rFonts w:hint="eastAsia"/>
        </w:rPr>
        <w:t>，这些文件系统对于扩展属性的支持都是可选项。</w:t>
      </w:r>
    </w:p>
    <w:p w14:paraId="23BAF324" w14:textId="77777777" w:rsidR="00F73C6D" w:rsidRDefault="00F73C6D" w:rsidP="00F73C6D">
      <w:pPr>
        <w:pStyle w:val="1e"/>
      </w:pPr>
      <w:r>
        <w:t>2</w:t>
      </w:r>
      <w:r>
        <w:rPr>
          <w:rFonts w:hint="eastAsia"/>
        </w:rPr>
        <w:t>、扩展属性名称空间</w:t>
      </w:r>
    </w:p>
    <w:p w14:paraId="560E7F19" w14:textId="77777777" w:rsidR="00F73C6D" w:rsidRDefault="00F73C6D" w:rsidP="00F73C6D">
      <w:pPr>
        <w:pStyle w:val="1e"/>
        <w:ind w:firstLineChars="200" w:firstLine="420"/>
      </w:pPr>
      <w:r>
        <w:rPr>
          <w:rFonts w:hint="eastAsia"/>
        </w:rPr>
        <w:t>扩展属性名称的格式是</w:t>
      </w:r>
      <w:r>
        <w:t>namespace.attribute</w:t>
      </w:r>
      <w:r>
        <w:rPr>
          <w:rFonts w:hint="eastAsia"/>
        </w:rPr>
        <w:t>，名称空间</w:t>
      </w:r>
      <w:r>
        <w:t>namespace</w:t>
      </w:r>
      <w:r>
        <w:rPr>
          <w:rFonts w:hint="eastAsia"/>
        </w:rPr>
        <w:t>是用来定义不同的扩展属性的类。目前有</w:t>
      </w:r>
      <w:r>
        <w:t>security</w:t>
      </w:r>
      <w:r>
        <w:rPr>
          <w:rFonts w:hint="eastAsia"/>
        </w:rPr>
        <w:t>，</w:t>
      </w:r>
      <w:r>
        <w:t>system</w:t>
      </w:r>
      <w:r>
        <w:rPr>
          <w:rFonts w:hint="eastAsia"/>
        </w:rPr>
        <w:t>，</w:t>
      </w:r>
      <w:r>
        <w:t>trusted</w:t>
      </w:r>
      <w:r>
        <w:rPr>
          <w:rFonts w:hint="eastAsia"/>
        </w:rPr>
        <w:t>，</w:t>
      </w:r>
      <w:r>
        <w:t>user</w:t>
      </w:r>
      <w:r>
        <w:rPr>
          <w:rFonts w:hint="eastAsia"/>
        </w:rPr>
        <w:t>四种扩展属性类。</w:t>
      </w:r>
    </w:p>
    <w:p w14:paraId="052EC5D1" w14:textId="77777777" w:rsidR="00F73C6D" w:rsidRDefault="00F73C6D" w:rsidP="00F73C6D">
      <w:pPr>
        <w:pStyle w:val="1e"/>
      </w:pPr>
      <w:r>
        <w:rPr>
          <w:rFonts w:hint="eastAsia"/>
        </w:rPr>
        <w:t>（</w:t>
      </w:r>
      <w:r>
        <w:t>1</w:t>
      </w:r>
      <w:r>
        <w:rPr>
          <w:rFonts w:hint="eastAsia"/>
        </w:rPr>
        <w:t>）扩展的安全属性——</w:t>
      </w:r>
      <w:r>
        <w:t>security</w:t>
      </w:r>
    </w:p>
    <w:p w14:paraId="6E678D55" w14:textId="77777777" w:rsidR="00F73C6D" w:rsidRDefault="00F73C6D" w:rsidP="00F73C6D">
      <w:pPr>
        <w:pStyle w:val="1e"/>
        <w:ind w:firstLineChars="200" w:firstLine="420"/>
      </w:pPr>
      <w:r>
        <w:rPr>
          <w:rFonts w:hint="eastAsia"/>
        </w:rPr>
        <w:t>安全属性名称空间被内核用于安全模块，例如</w:t>
      </w:r>
      <w:r>
        <w:t>SELinux</w:t>
      </w:r>
      <w:r>
        <w:rPr>
          <w:rFonts w:hint="eastAsia"/>
        </w:rPr>
        <w:t>。对安全属性的读和写权限依赖于策略的设定。这策略是由安全模块载入的。如果没有载入安全模块，所有的进程都对安全属性有读权限，写权限只有那些有</w:t>
      </w:r>
      <w:r>
        <w:t>CAP_SYS_ADMIN</w:t>
      </w:r>
      <w:r>
        <w:rPr>
          <w:rFonts w:hint="eastAsia"/>
        </w:rPr>
        <w:t>（允许执行系统管理任务，如加载或卸载文件系统、设置磁盘配额等）的进程才有。</w:t>
      </w:r>
    </w:p>
    <w:p w14:paraId="15A5EEBE" w14:textId="77777777" w:rsidR="00F73C6D" w:rsidRDefault="00F73C6D" w:rsidP="00F73C6D">
      <w:pPr>
        <w:pStyle w:val="1e"/>
      </w:pPr>
      <w:r>
        <w:rPr>
          <w:rFonts w:hint="eastAsia"/>
        </w:rPr>
        <w:t>（</w:t>
      </w:r>
      <w:r>
        <w:t>2</w:t>
      </w:r>
      <w:r>
        <w:rPr>
          <w:rFonts w:hint="eastAsia"/>
        </w:rPr>
        <w:t>）扩展的系统属性——</w:t>
      </w:r>
      <w:r>
        <w:t>system</w:t>
      </w:r>
    </w:p>
    <w:p w14:paraId="19C4A20D" w14:textId="77777777" w:rsidR="00F73C6D" w:rsidRDefault="00F73C6D" w:rsidP="00F73C6D">
      <w:pPr>
        <w:pStyle w:val="1e"/>
        <w:ind w:firstLineChars="200" w:firstLine="420"/>
      </w:pPr>
      <w:r>
        <w:rPr>
          <w:rFonts w:hint="eastAsia"/>
        </w:rPr>
        <w:t>扩展的系统属性被内核用来存储系统对象，比如说</w:t>
      </w:r>
      <w:r>
        <w:t>ACL</w:t>
      </w:r>
      <w:r>
        <w:rPr>
          <w:rFonts w:hint="eastAsia"/>
        </w:rPr>
        <w:t>。对系统属性的读和写权限依赖于策略的设定。</w:t>
      </w:r>
    </w:p>
    <w:p w14:paraId="27899AF3" w14:textId="77777777" w:rsidR="00F73C6D" w:rsidRDefault="00F73C6D" w:rsidP="00F73C6D">
      <w:pPr>
        <w:pStyle w:val="1e"/>
      </w:pPr>
      <w:r>
        <w:rPr>
          <w:rFonts w:hint="eastAsia"/>
        </w:rPr>
        <w:t>（</w:t>
      </w:r>
      <w:r>
        <w:t>3</w:t>
      </w:r>
      <w:r>
        <w:rPr>
          <w:rFonts w:hint="eastAsia"/>
        </w:rPr>
        <w:t>）受信任的扩展属性——</w:t>
      </w:r>
      <w:r>
        <w:t>trusted</w:t>
      </w:r>
    </w:p>
    <w:p w14:paraId="650A2807" w14:textId="77777777" w:rsidR="00F73C6D" w:rsidRDefault="00F73C6D" w:rsidP="00F73C6D">
      <w:pPr>
        <w:pStyle w:val="1e"/>
        <w:ind w:firstLineChars="200" w:firstLine="420"/>
      </w:pPr>
      <w:r>
        <w:rPr>
          <w:rFonts w:hint="eastAsia"/>
        </w:rPr>
        <w:t>受信任的扩展属性只对那些有</w:t>
      </w:r>
      <w:r>
        <w:t>CAP_SYS_ADMIN</w:t>
      </w:r>
      <w:r>
        <w:rPr>
          <w:rFonts w:hint="eastAsia"/>
        </w:rPr>
        <w:t>的进程可见和可获得。这个类中的属性被用来在用户空间中保存一些普通进程无法得到的信息。</w:t>
      </w:r>
    </w:p>
    <w:p w14:paraId="51AE86E2" w14:textId="77777777" w:rsidR="00F73C6D" w:rsidRDefault="00F73C6D" w:rsidP="00F73C6D">
      <w:pPr>
        <w:pStyle w:val="1e"/>
      </w:pPr>
      <w:r>
        <w:rPr>
          <w:rFonts w:hint="eastAsia"/>
        </w:rPr>
        <w:t>（</w:t>
      </w:r>
      <w:r>
        <w:t>4</w:t>
      </w:r>
      <w:r>
        <w:rPr>
          <w:rFonts w:hint="eastAsia"/>
        </w:rPr>
        <w:t>）扩展的用户属性——</w:t>
      </w:r>
      <w:r>
        <w:t>user</w:t>
      </w:r>
    </w:p>
    <w:p w14:paraId="2F796CFC" w14:textId="77777777" w:rsidR="00F73C6D" w:rsidRDefault="00F73C6D" w:rsidP="00F73C6D">
      <w:pPr>
        <w:pStyle w:val="1e"/>
        <w:ind w:firstLineChars="200" w:firstLine="420"/>
      </w:pPr>
      <w:r>
        <w:rPr>
          <w:rFonts w:hint="eastAsia"/>
        </w:rPr>
        <w:t>扩展的用户属性被分配给文件和目录用来存储任意的附加信息，比如</w:t>
      </w:r>
      <w:r>
        <w:t>mime type</w:t>
      </w:r>
      <w:r>
        <w:rPr>
          <w:rFonts w:hint="eastAsia"/>
        </w:rPr>
        <w:t>、字符集或是文件的编码。用户属性的权限由文件权限位来定义。对于普通文件和目录，文件权限位定义文件内容的访问，对于设备文件来说，它们定义对设备的访问。扩展的用户属性只被用于普通的文件和目录，对用户属性的访问被限定于属主和那些对目录有</w:t>
      </w:r>
      <w:r>
        <w:t>sticky</w:t>
      </w:r>
      <w:r>
        <w:rPr>
          <w:rFonts w:hint="eastAsia"/>
        </w:rPr>
        <w:t>位设置的用户。</w:t>
      </w:r>
    </w:p>
    <w:p w14:paraId="6056D410" w14:textId="77777777" w:rsidR="00F73C6D" w:rsidRDefault="00F73C6D" w:rsidP="00F73C6D">
      <w:pPr>
        <w:pStyle w:val="1e"/>
      </w:pPr>
      <w:r>
        <w:t>3</w:t>
      </w:r>
      <w:r>
        <w:rPr>
          <w:rFonts w:hint="eastAsia"/>
        </w:rPr>
        <w:t>、文件系统特殊要求</w:t>
      </w:r>
    </w:p>
    <w:p w14:paraId="7E1265D1" w14:textId="77777777" w:rsidR="00F73C6D" w:rsidRDefault="00F73C6D" w:rsidP="00F73C6D">
      <w:pPr>
        <w:pStyle w:val="1e"/>
        <w:ind w:firstLineChars="200" w:firstLine="420"/>
      </w:pPr>
      <w:r>
        <w:rPr>
          <w:rFonts w:hint="eastAsia"/>
        </w:rPr>
        <w:t>对于</w:t>
      </w:r>
      <w:r>
        <w:t>ext</w:t>
      </w:r>
      <w:r>
        <w:rPr>
          <w:rFonts w:hint="eastAsia"/>
        </w:rPr>
        <w:t>文件系统，为了能使用扩展用户属性，要求文件系统挂载时有</w:t>
      </w:r>
      <w:r>
        <w:t>user_xattr</w:t>
      </w:r>
      <w:r>
        <w:rPr>
          <w:rFonts w:hint="eastAsia"/>
        </w:rPr>
        <w:t>选项。</w:t>
      </w:r>
    </w:p>
    <w:p w14:paraId="22D8F45F" w14:textId="77777777" w:rsidR="00F73C6D" w:rsidRDefault="00F73C6D" w:rsidP="00F73C6D">
      <w:pPr>
        <w:pStyle w:val="1e"/>
        <w:ind w:firstLineChars="200" w:firstLine="420"/>
      </w:pPr>
      <w:r>
        <w:rPr>
          <w:rFonts w:hint="eastAsia"/>
        </w:rPr>
        <w:t>在</w:t>
      </w:r>
      <w:r>
        <w:t>ext</w:t>
      </w:r>
      <w:r>
        <w:rPr>
          <w:rFonts w:hint="eastAsia"/>
        </w:rPr>
        <w:t>文件系统中，每一个扩展属性必须占用一个单独的文件系统块，块大小取决于创建文件系统时的设置。</w:t>
      </w:r>
    </w:p>
    <w:p w14:paraId="78239449" w14:textId="77777777" w:rsidR="00F73C6D" w:rsidRDefault="00F73C6D" w:rsidP="00F73C6D">
      <w:pPr>
        <w:pStyle w:val="1e"/>
      </w:pPr>
      <w:r>
        <w:lastRenderedPageBreak/>
        <w:t>4</w:t>
      </w:r>
      <w:r>
        <w:rPr>
          <w:rFonts w:hint="eastAsia"/>
        </w:rPr>
        <w:t>、文件扩展属性的设置命令</w:t>
      </w:r>
    </w:p>
    <w:p w14:paraId="07FCA212" w14:textId="77777777" w:rsidR="00F73C6D" w:rsidRDefault="00F73C6D" w:rsidP="00F73C6D">
      <w:pPr>
        <w:pStyle w:val="1e"/>
      </w:pPr>
      <w:r>
        <w:rPr>
          <w:rFonts w:hint="eastAsia"/>
        </w:rPr>
        <w:t>（</w:t>
      </w:r>
      <w:r>
        <w:t>1</w:t>
      </w:r>
      <w:r>
        <w:rPr>
          <w:rFonts w:hint="eastAsia"/>
        </w:rPr>
        <w:t>）</w:t>
      </w:r>
      <w:r>
        <w:t>setfattr</w:t>
      </w:r>
      <w:r>
        <w:rPr>
          <w:rFonts w:hint="eastAsia"/>
        </w:rPr>
        <w:t>：设置文件系统对象的扩展属性（无文件系统限制）</w:t>
      </w:r>
    </w:p>
    <w:p w14:paraId="01E22F3C" w14:textId="77777777" w:rsidR="00F73C6D" w:rsidRDefault="00F73C6D" w:rsidP="00F73C6D">
      <w:pPr>
        <w:pStyle w:val="1e"/>
      </w:pPr>
      <w:r>
        <w:rPr>
          <w:rFonts w:hint="eastAsia"/>
        </w:rPr>
        <w:t>语法：</w:t>
      </w:r>
      <w:r>
        <w:t>setfattr [-h] -n name [-v value] pathname...</w:t>
      </w:r>
    </w:p>
    <w:p w14:paraId="5D3AC818" w14:textId="77777777" w:rsidR="00F73C6D" w:rsidRDefault="00F73C6D" w:rsidP="00F73C6D">
      <w:pPr>
        <w:pStyle w:val="1e"/>
      </w:pPr>
      <w:r>
        <w:t xml:space="preserve">      setfattr [-h] -x name pathname...</w:t>
      </w:r>
    </w:p>
    <w:p w14:paraId="331B1C82" w14:textId="77777777" w:rsidR="00F73C6D" w:rsidRDefault="00F73C6D" w:rsidP="00F73C6D">
      <w:pPr>
        <w:pStyle w:val="1e"/>
      </w:pPr>
      <w:r>
        <w:t xml:space="preserve">      setfattr [-h] --restore=file</w:t>
      </w:r>
    </w:p>
    <w:p w14:paraId="32218543" w14:textId="77777777" w:rsidR="00F73C6D" w:rsidRDefault="00F73C6D" w:rsidP="00F73C6D">
      <w:pPr>
        <w:pStyle w:val="1e"/>
      </w:pPr>
      <w:r>
        <w:t>-n name</w:t>
      </w:r>
      <w:r>
        <w:rPr>
          <w:rFonts w:hint="eastAsia"/>
        </w:rPr>
        <w:t>：指定属性名称</w:t>
      </w:r>
    </w:p>
    <w:p w14:paraId="4B02339B" w14:textId="77777777" w:rsidR="00F73C6D" w:rsidRDefault="00F73C6D" w:rsidP="00F73C6D">
      <w:pPr>
        <w:pStyle w:val="1e"/>
      </w:pPr>
      <w:r>
        <w:t>-v value</w:t>
      </w:r>
      <w:r>
        <w:rPr>
          <w:rFonts w:hint="eastAsia"/>
        </w:rPr>
        <w:t>：设置属性值。可以使用三种方法对</w:t>
      </w:r>
      <w:r>
        <w:t>value</w:t>
      </w:r>
      <w:r>
        <w:rPr>
          <w:rFonts w:hint="eastAsia"/>
        </w:rPr>
        <w:t>进行编码：如果给定的字符串用双引号引起来，则将其中的字符串视为文本。在这种情况下，其中的反斜线和双引号需转义。任何控制字符都可以编码为“反斜杠后跟三个数字”作为八进制的</w:t>
      </w:r>
      <w:r>
        <w:t>ASCII</w:t>
      </w:r>
      <w:r>
        <w:rPr>
          <w:rFonts w:hint="eastAsia"/>
        </w:rPr>
        <w:t>码。如果给定的字符串以</w:t>
      </w:r>
      <w:r>
        <w:t>0x</w:t>
      </w:r>
      <w:r>
        <w:rPr>
          <w:rFonts w:hint="eastAsia"/>
        </w:rPr>
        <w:t>开头，则表示一个十六进制数。如果给定的字符串以</w:t>
      </w:r>
      <w:r>
        <w:t>0s</w:t>
      </w:r>
      <w:r>
        <w:rPr>
          <w:rFonts w:hint="eastAsia"/>
        </w:rPr>
        <w:t>开头，则需要</w:t>
      </w:r>
      <w:r>
        <w:t>base64</w:t>
      </w:r>
      <w:r>
        <w:rPr>
          <w:rFonts w:hint="eastAsia"/>
        </w:rPr>
        <w:t>编码。</w:t>
      </w:r>
    </w:p>
    <w:p w14:paraId="2E829A1A" w14:textId="77777777" w:rsidR="00F73C6D" w:rsidRDefault="00F73C6D" w:rsidP="00F73C6D">
      <w:pPr>
        <w:pStyle w:val="1e"/>
      </w:pPr>
      <w:r>
        <w:t>-x name</w:t>
      </w:r>
      <w:r>
        <w:rPr>
          <w:rFonts w:hint="eastAsia"/>
        </w:rPr>
        <w:t>：删除属性</w:t>
      </w:r>
    </w:p>
    <w:p w14:paraId="635E9449" w14:textId="77777777" w:rsidR="00F73C6D" w:rsidRDefault="00F73C6D" w:rsidP="00F73C6D">
      <w:pPr>
        <w:pStyle w:val="1e"/>
      </w:pPr>
      <w:r>
        <w:t>-h</w:t>
      </w:r>
      <w:r>
        <w:rPr>
          <w:rFonts w:hint="eastAsia"/>
        </w:rPr>
        <w:t>：不要遵循符号链接。</w:t>
      </w:r>
      <w:r>
        <w:t xml:space="preserve"> </w:t>
      </w:r>
      <w:r>
        <w:rPr>
          <w:rFonts w:hint="eastAsia"/>
        </w:rPr>
        <w:t>如果路径名是符号链接，则不会遵循它，而是将其本身修改为</w:t>
      </w:r>
      <w:r>
        <w:t>inode</w:t>
      </w:r>
      <w:r>
        <w:rPr>
          <w:rFonts w:hint="eastAsia"/>
        </w:rPr>
        <w:t>。</w:t>
      </w:r>
    </w:p>
    <w:p w14:paraId="3E6BA13E" w14:textId="77777777" w:rsidR="00F73C6D" w:rsidRDefault="00F73C6D" w:rsidP="00F73C6D">
      <w:pPr>
        <w:pStyle w:val="1e"/>
      </w:pPr>
      <w:r>
        <w:t>--version</w:t>
      </w:r>
      <w:r>
        <w:rPr>
          <w:rFonts w:hint="eastAsia"/>
        </w:rPr>
        <w:t>：打印</w:t>
      </w:r>
      <w:r>
        <w:t>setfattr</w:t>
      </w:r>
      <w:r>
        <w:rPr>
          <w:rFonts w:hint="eastAsia"/>
        </w:rPr>
        <w:t>的版本并退出。</w:t>
      </w:r>
    </w:p>
    <w:p w14:paraId="42159081" w14:textId="77777777" w:rsidR="00F73C6D" w:rsidRDefault="00F73C6D" w:rsidP="00F73C6D">
      <w:pPr>
        <w:pStyle w:val="1e"/>
        <w:rPr>
          <w:lang w:val="zh-CN"/>
        </w:rPr>
      </w:pPr>
      <w:r>
        <w:t>--help</w:t>
      </w:r>
      <w:r>
        <w:rPr>
          <w:rFonts w:hint="eastAsia"/>
        </w:rPr>
        <w:t>：打印帮助以解释命令行选项。</w:t>
      </w:r>
    </w:p>
    <w:p w14:paraId="50557B8E" w14:textId="77777777" w:rsidR="00F73C6D" w:rsidRDefault="00F73C6D" w:rsidP="00F73C6D">
      <w:pPr>
        <w:pStyle w:val="1e"/>
      </w:pPr>
      <w:r>
        <w:rPr>
          <w:rFonts w:hint="eastAsia"/>
        </w:rPr>
        <w:t>（</w:t>
      </w:r>
      <w:r>
        <w:t>2</w:t>
      </w:r>
      <w:r>
        <w:rPr>
          <w:rFonts w:hint="eastAsia"/>
        </w:rPr>
        <w:t>）</w:t>
      </w:r>
      <w:r>
        <w:t>getfattr</w:t>
      </w:r>
      <w:r>
        <w:rPr>
          <w:rFonts w:hint="eastAsia"/>
        </w:rPr>
        <w:t>：获取文件系统对象的扩展属性</w:t>
      </w:r>
    </w:p>
    <w:p w14:paraId="7A71D67E" w14:textId="77777777" w:rsidR="00F73C6D" w:rsidRDefault="00F73C6D" w:rsidP="00F73C6D">
      <w:pPr>
        <w:pStyle w:val="1e"/>
      </w:pPr>
      <w:r>
        <w:t>-n name</w:t>
      </w:r>
      <w:r>
        <w:rPr>
          <w:rFonts w:hint="eastAsia"/>
        </w:rPr>
        <w:t>：显示指定名称的属性。</w:t>
      </w:r>
    </w:p>
    <w:p w14:paraId="7C3E8CCA" w14:textId="77777777" w:rsidR="00F73C6D" w:rsidRDefault="00F73C6D" w:rsidP="00F73C6D">
      <w:pPr>
        <w:pStyle w:val="1e"/>
      </w:pPr>
      <w:r>
        <w:t>-d</w:t>
      </w:r>
      <w:r>
        <w:rPr>
          <w:rFonts w:hint="eastAsia"/>
        </w:rPr>
        <w:t>：显示所有属性的值。</w:t>
      </w:r>
    </w:p>
    <w:p w14:paraId="06AC2CAE" w14:textId="77777777" w:rsidR="00F73C6D" w:rsidRDefault="00F73C6D" w:rsidP="00F73C6D">
      <w:pPr>
        <w:pStyle w:val="1e"/>
      </w:pPr>
      <w:r>
        <w:t>-e en</w:t>
      </w:r>
      <w:r>
        <w:rPr>
          <w:rFonts w:hint="eastAsia"/>
        </w:rPr>
        <w:t>：在提取属性之后进行编码，</w:t>
      </w:r>
      <w:r>
        <w:t>en</w:t>
      </w:r>
      <w:r>
        <w:rPr>
          <w:rFonts w:hint="eastAsia"/>
        </w:rPr>
        <w:t>的值为</w:t>
      </w:r>
      <w:r>
        <w:t>text</w:t>
      </w:r>
      <w:r>
        <w:rPr>
          <w:rFonts w:hint="eastAsia"/>
        </w:rPr>
        <w:t>、</w:t>
      </w:r>
      <w:r>
        <w:t>hex</w:t>
      </w:r>
      <w:r>
        <w:rPr>
          <w:rFonts w:hint="eastAsia"/>
        </w:rPr>
        <w:t>和</w:t>
      </w:r>
      <w:r>
        <w:t>base64</w:t>
      </w:r>
      <w:r>
        <w:rPr>
          <w:rFonts w:hint="eastAsia"/>
        </w:rPr>
        <w:t>。</w:t>
      </w:r>
    </w:p>
    <w:p w14:paraId="163AB61A" w14:textId="77777777" w:rsidR="00F73C6D" w:rsidRDefault="00F73C6D" w:rsidP="00F73C6D">
      <w:pPr>
        <w:pStyle w:val="1e"/>
      </w:pPr>
      <w:r>
        <w:t>en= "text"</w:t>
      </w:r>
      <w:r>
        <w:rPr>
          <w:rFonts w:hint="eastAsia"/>
        </w:rPr>
        <w:t>时，编码为文本的字符串的值用双引号（</w:t>
      </w:r>
      <w:r>
        <w:t>“</w:t>
      </w:r>
      <w:r>
        <w:rPr>
          <w:rFonts w:hint="eastAsia"/>
        </w:rPr>
        <w:t>）引起来；</w:t>
      </w:r>
    </w:p>
    <w:p w14:paraId="6568C156" w14:textId="77777777" w:rsidR="00F73C6D" w:rsidRDefault="00F73C6D" w:rsidP="00F73C6D">
      <w:pPr>
        <w:pStyle w:val="1e"/>
      </w:pPr>
      <w:r>
        <w:t>en= "hex"</w:t>
      </w:r>
      <w:r>
        <w:rPr>
          <w:rFonts w:hint="eastAsia"/>
        </w:rPr>
        <w:t>时，编码为十六进制的字符串以</w:t>
      </w:r>
      <w:r>
        <w:t>0x</w:t>
      </w:r>
      <w:r>
        <w:rPr>
          <w:rFonts w:hint="eastAsia"/>
        </w:rPr>
        <w:t>为前缀；</w:t>
      </w:r>
    </w:p>
    <w:p w14:paraId="7ECDDB6D" w14:textId="77777777" w:rsidR="00F73C6D" w:rsidRDefault="00F73C6D" w:rsidP="00F73C6D">
      <w:pPr>
        <w:pStyle w:val="1e"/>
      </w:pPr>
      <w:r>
        <w:t>en= "base64"</w:t>
      </w:r>
      <w:r>
        <w:rPr>
          <w:rFonts w:hint="eastAsia"/>
        </w:rPr>
        <w:t>时，编码为</w:t>
      </w:r>
      <w:r>
        <w:t>base64</w:t>
      </w:r>
      <w:r>
        <w:rPr>
          <w:rFonts w:hint="eastAsia"/>
        </w:rPr>
        <w:t>的字符串以</w:t>
      </w:r>
      <w:r>
        <w:t>0s</w:t>
      </w:r>
      <w:r>
        <w:rPr>
          <w:rFonts w:hint="eastAsia"/>
        </w:rPr>
        <w:t>为前缀。</w:t>
      </w:r>
    </w:p>
    <w:p w14:paraId="3A67E6F9" w14:textId="77777777" w:rsidR="00F73C6D" w:rsidRDefault="00F73C6D" w:rsidP="00F73C6D">
      <w:pPr>
        <w:pStyle w:val="1e"/>
      </w:pPr>
      <w:r>
        <w:t>-m pattern</w:t>
      </w:r>
      <w:r>
        <w:rPr>
          <w:rFonts w:hint="eastAsia"/>
        </w:rPr>
        <w:t>：正则表达式匹配的属性显示。默认匹配为</w:t>
      </w:r>
      <w:r>
        <w:t>'^user\\.'</w:t>
      </w:r>
      <w:r>
        <w:rPr>
          <w:rFonts w:hint="eastAsia"/>
        </w:rPr>
        <w:t>，即匹配</w:t>
      </w:r>
      <w:r>
        <w:t>user</w:t>
      </w:r>
      <w:r>
        <w:rPr>
          <w:rFonts w:hint="eastAsia"/>
        </w:rPr>
        <w:t>名称空间的属性，可以指定为</w:t>
      </w:r>
      <w:r>
        <w:t xml:space="preserve"> '-' </w:t>
      </w:r>
      <w:r>
        <w:rPr>
          <w:rFonts w:hint="eastAsia"/>
        </w:rPr>
        <w:t>或</w:t>
      </w:r>
      <w:r>
        <w:t xml:space="preserve"> '.' </w:t>
      </w:r>
      <w:r>
        <w:rPr>
          <w:rFonts w:hint="eastAsia"/>
        </w:rPr>
        <w:t>匹配所有属性。</w:t>
      </w:r>
    </w:p>
    <w:p w14:paraId="3F14BA65" w14:textId="77777777" w:rsidR="00F73C6D" w:rsidRDefault="00F73C6D" w:rsidP="00F73C6D">
      <w:pPr>
        <w:pStyle w:val="1e"/>
      </w:pPr>
      <w:r>
        <w:t>-R</w:t>
      </w:r>
      <w:r>
        <w:rPr>
          <w:rFonts w:hint="eastAsia"/>
        </w:rPr>
        <w:t>：递归显示。</w:t>
      </w:r>
    </w:p>
    <w:p w14:paraId="193F89AA" w14:textId="77777777" w:rsidR="00F73C6D" w:rsidRDefault="00F73C6D" w:rsidP="00D837EB">
      <w:pPr>
        <w:pStyle w:val="4"/>
        <w:numPr>
          <w:ilvl w:val="3"/>
          <w:numId w:val="15"/>
        </w:numPr>
        <w:rPr>
          <w:rFonts w:hint="default"/>
        </w:rPr>
      </w:pPr>
      <w:r>
        <w:t>实验步骤</w:t>
      </w:r>
    </w:p>
    <w:p w14:paraId="3590F17C" w14:textId="77777777" w:rsidR="00F73C6D" w:rsidRDefault="00F73C6D" w:rsidP="00D837EB">
      <w:pPr>
        <w:pStyle w:val="30"/>
        <w:numPr>
          <w:ilvl w:val="5"/>
          <w:numId w:val="15"/>
        </w:numPr>
        <w:tabs>
          <w:tab w:val="num" w:pos="1418"/>
        </w:tabs>
        <w:ind w:left="1620" w:right="200" w:hanging="425"/>
      </w:pPr>
      <w:r>
        <w:rPr>
          <w:rFonts w:hint="eastAsia"/>
        </w:rPr>
        <w:t>环境准备：为了使用扩展属性，需要安装</w:t>
      </w:r>
      <w:r>
        <w:t>libattr</w:t>
      </w:r>
      <w:r>
        <w:rPr>
          <w:rFonts w:hint="eastAsia"/>
        </w:rPr>
        <w:t>：</w:t>
      </w:r>
    </w:p>
    <w:p w14:paraId="148CFAC4" w14:textId="77777777" w:rsidR="00F73C6D" w:rsidRDefault="00F73C6D" w:rsidP="00F73C6D">
      <w:pPr>
        <w:pStyle w:val="2f2"/>
        <w:shd w:val="clear" w:color="auto" w:fill="D9D9D9" w:themeFill="background1" w:themeFillShade="D9"/>
      </w:pPr>
      <w:r>
        <w:t>dnf install -y libattr</w:t>
      </w:r>
    </w:p>
    <w:p w14:paraId="7F7CE713" w14:textId="77777777" w:rsidR="00F73C6D" w:rsidRDefault="00F73C6D" w:rsidP="00D837EB">
      <w:pPr>
        <w:pStyle w:val="30"/>
        <w:numPr>
          <w:ilvl w:val="5"/>
          <w:numId w:val="15"/>
        </w:numPr>
        <w:tabs>
          <w:tab w:val="num" w:pos="1418"/>
        </w:tabs>
        <w:ind w:left="1620" w:right="200" w:hanging="425"/>
      </w:pPr>
      <w:r>
        <w:rPr>
          <w:rFonts w:hint="eastAsia"/>
        </w:rPr>
        <w:t>查看当前文件系统类型</w:t>
      </w:r>
    </w:p>
    <w:p w14:paraId="75B9B4BE" w14:textId="77777777" w:rsidR="00F73C6D" w:rsidRDefault="00F73C6D" w:rsidP="00F73C6D">
      <w:pPr>
        <w:pStyle w:val="2f2"/>
        <w:shd w:val="clear" w:color="auto" w:fill="D9D9D9" w:themeFill="background1" w:themeFillShade="D9"/>
        <w:rPr>
          <w:lang w:eastAsia="zh-CN"/>
        </w:rPr>
      </w:pPr>
      <w:r>
        <w:rPr>
          <w:lang w:eastAsia="zh-CN"/>
        </w:rPr>
        <w:t>df -Th</w:t>
      </w:r>
    </w:p>
    <w:p w14:paraId="7057CC24" w14:textId="77777777" w:rsidR="00F73C6D" w:rsidRDefault="00F73C6D" w:rsidP="00F73C6D">
      <w:pPr>
        <w:pStyle w:val="1e"/>
      </w:pPr>
      <w:r>
        <w:rPr>
          <w:rFonts w:hint="eastAsia"/>
        </w:rPr>
        <w:t>其中，</w:t>
      </w:r>
      <w:r>
        <w:t xml:space="preserve">-T </w:t>
      </w:r>
      <w:r>
        <w:rPr>
          <w:rFonts w:hint="eastAsia"/>
        </w:rPr>
        <w:t>用于显示文件系统类型；</w:t>
      </w:r>
      <w:r>
        <w:t>-h</w:t>
      </w:r>
      <w:r>
        <w:rPr>
          <w:rFonts w:hint="eastAsia"/>
        </w:rPr>
        <w:t>表示以</w:t>
      </w:r>
      <w:r>
        <w:t>1024</w:t>
      </w:r>
      <w:r>
        <w:rPr>
          <w:rFonts w:hint="eastAsia"/>
        </w:rPr>
        <w:t>的幂为单位显示文件系统大小。</w:t>
      </w:r>
    </w:p>
    <w:p w14:paraId="733F694D" w14:textId="0162E338" w:rsidR="00F73C6D" w:rsidRDefault="00F73C6D" w:rsidP="00F73C6D">
      <w:pPr>
        <w:pStyle w:val="1e"/>
      </w:pPr>
    </w:p>
    <w:p w14:paraId="18FF2BED" w14:textId="49B37F9C" w:rsidR="00D1550F" w:rsidRDefault="00D1550F" w:rsidP="00F73C6D">
      <w:pPr>
        <w:pStyle w:val="1e"/>
      </w:pPr>
      <w:r>
        <w:rPr>
          <w:noProof/>
        </w:rPr>
        <mc:AlternateContent>
          <mc:Choice Requires="wps">
            <w:drawing>
              <wp:anchor distT="0" distB="0" distL="114300" distR="114300" simplePos="0" relativeHeight="251664896" behindDoc="0" locked="0" layoutInCell="1" allowOverlap="1" wp14:anchorId="1D866278" wp14:editId="4DC4A9E8">
                <wp:simplePos x="0" y="0"/>
                <wp:positionH relativeFrom="column">
                  <wp:posOffset>1760717</wp:posOffset>
                </wp:positionH>
                <wp:positionV relativeFrom="paragraph">
                  <wp:posOffset>279538</wp:posOffset>
                </wp:positionV>
                <wp:extent cx="634365" cy="1398104"/>
                <wp:effectExtent l="19050" t="19050" r="13335" b="12065"/>
                <wp:wrapNone/>
                <wp:docPr id="125" name="矩形 125"/>
                <wp:cNvGraphicFramePr/>
                <a:graphic xmlns:a="http://schemas.openxmlformats.org/drawingml/2006/main">
                  <a:graphicData uri="http://schemas.microsoft.com/office/word/2010/wordprocessingShape">
                    <wps:wsp>
                      <wps:cNvSpPr/>
                      <wps:spPr>
                        <a:xfrm>
                          <a:off x="0" y="0"/>
                          <a:ext cx="634365" cy="13981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22C15" id="矩形 125" o:spid="_x0000_s1026" style="position:absolute;left:0;text-align:left;margin-left:138.65pt;margin-top:22pt;width:49.95pt;height:110.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" filled="f" strokecolor="#c7000b" strokeweight="2.25pt"/>
            </w:pict>
          </mc:Fallback>
        </mc:AlternateContent>
      </w:r>
      <w:r w:rsidRPr="00D1550F">
        <w:rPr>
          <w:noProof/>
        </w:rPr>
        <w:drawing>
          <wp:inline distT="0" distB="0" distL="0" distR="0" wp14:anchorId="4F070775" wp14:editId="48348879">
            <wp:extent cx="4696480" cy="1676634"/>
            <wp:effectExtent l="19050" t="19050" r="2794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6480" cy="1676634"/>
                    </a:xfrm>
                    <a:prstGeom prst="rect">
                      <a:avLst/>
                    </a:prstGeom>
                    <a:ln w="12700">
                      <a:solidFill>
                        <a:schemeClr val="bg1">
                          <a:lumMod val="85000"/>
                        </a:schemeClr>
                      </a:solidFill>
                    </a:ln>
                  </pic:spPr>
                </pic:pic>
              </a:graphicData>
            </a:graphic>
          </wp:inline>
        </w:drawing>
      </w:r>
    </w:p>
    <w:p w14:paraId="62B7A249" w14:textId="77777777" w:rsidR="00F73C6D" w:rsidRDefault="00F73C6D" w:rsidP="00F73C6D">
      <w:pPr>
        <w:pStyle w:val="1e"/>
      </w:pPr>
      <w:r>
        <w:rPr>
          <w:rFonts w:hint="eastAsia"/>
        </w:rPr>
        <w:t>可使用</w:t>
      </w:r>
      <w:r>
        <w:t>df --help</w:t>
      </w:r>
      <w:r>
        <w:rPr>
          <w:rFonts w:hint="eastAsia"/>
        </w:rPr>
        <w:t>查看</w:t>
      </w:r>
      <w:r>
        <w:t>df</w:t>
      </w:r>
      <w:r>
        <w:rPr>
          <w:rFonts w:hint="eastAsia"/>
        </w:rPr>
        <w:t>的具体参数及用法。</w:t>
      </w:r>
    </w:p>
    <w:p w14:paraId="39D9B957" w14:textId="77777777" w:rsidR="00F73C6D" w:rsidRDefault="00F73C6D" w:rsidP="00D837EB">
      <w:pPr>
        <w:pStyle w:val="30"/>
        <w:numPr>
          <w:ilvl w:val="5"/>
          <w:numId w:val="15"/>
        </w:numPr>
        <w:tabs>
          <w:tab w:val="num" w:pos="1418"/>
        </w:tabs>
        <w:ind w:left="1620" w:right="200" w:hanging="425"/>
      </w:pPr>
      <w:r>
        <w:rPr>
          <w:rFonts w:hint="eastAsia"/>
        </w:rPr>
        <w:t>检查当前文件系统是否支持文件扩展属性</w:t>
      </w:r>
    </w:p>
    <w:p w14:paraId="70A80AE1" w14:textId="77777777" w:rsidR="00F73C6D" w:rsidRDefault="00F73C6D" w:rsidP="00F73C6D">
      <w:pPr>
        <w:pStyle w:val="1e"/>
      </w:pPr>
      <w:r>
        <w:rPr>
          <w:rFonts w:hint="eastAsia"/>
        </w:rPr>
        <w:t>在</w:t>
      </w:r>
      <w:r>
        <w:t>ext3</w:t>
      </w:r>
      <w:r>
        <w:rPr>
          <w:rFonts w:hint="eastAsia"/>
        </w:rPr>
        <w:t>和</w:t>
      </w:r>
      <w:r>
        <w:t>ext4</w:t>
      </w:r>
      <w:r>
        <w:rPr>
          <w:rFonts w:hint="eastAsia"/>
        </w:rPr>
        <w:t>文件系统上，可通过命令</w:t>
      </w:r>
      <w:r>
        <w:t>tune2fs -l</w:t>
      </w:r>
      <w:r>
        <w:rPr>
          <w:rFonts w:hint="eastAsia"/>
        </w:rPr>
        <w:t>来检查是否支持扩展属性。</w:t>
      </w:r>
    </w:p>
    <w:p w14:paraId="79B6567E" w14:textId="77777777" w:rsidR="00F73C6D" w:rsidRDefault="00F73C6D" w:rsidP="00F73C6D">
      <w:pPr>
        <w:pStyle w:val="1e"/>
      </w:pPr>
      <w:r>
        <w:rPr>
          <w:rFonts w:hint="eastAsia"/>
        </w:rPr>
        <w:t>（</w:t>
      </w:r>
      <w:r>
        <w:t>1</w:t>
      </w:r>
      <w:r>
        <w:rPr>
          <w:rFonts w:hint="eastAsia"/>
        </w:rPr>
        <w:t>）用</w:t>
      </w:r>
      <w:r>
        <w:t xml:space="preserve"> fdisk -l </w:t>
      </w:r>
      <w:r>
        <w:rPr>
          <w:rFonts w:hint="eastAsia"/>
        </w:rPr>
        <w:t>查看硬盘及分区信息</w:t>
      </w:r>
    </w:p>
    <w:p w14:paraId="0CB703F3" w14:textId="1F166E1B" w:rsidR="00D1550F" w:rsidRDefault="00D1550F" w:rsidP="00F73C6D">
      <w:pPr>
        <w:pStyle w:val="1e"/>
        <w:rPr>
          <w:noProof/>
          <w:lang w:val="zh-CN"/>
        </w:rPr>
      </w:pPr>
      <w:r w:rsidRPr="00D1550F">
        <w:rPr>
          <w:noProof/>
        </w:rPr>
        <w:drawing>
          <wp:inline distT="0" distB="0" distL="0" distR="0" wp14:anchorId="3A8AC2B2" wp14:editId="226477A7">
            <wp:extent cx="4515480" cy="1676634"/>
            <wp:effectExtent l="19050" t="19050" r="19050" b="190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5480" cy="1676634"/>
                    </a:xfrm>
                    <a:prstGeom prst="rect">
                      <a:avLst/>
                    </a:prstGeom>
                    <a:ln w="12700">
                      <a:solidFill>
                        <a:schemeClr val="bg1">
                          <a:lumMod val="85000"/>
                        </a:schemeClr>
                      </a:solidFill>
                    </a:ln>
                  </pic:spPr>
                </pic:pic>
              </a:graphicData>
            </a:graphic>
          </wp:inline>
        </w:drawing>
      </w:r>
    </w:p>
    <w:p w14:paraId="0592F113" w14:textId="77777777" w:rsidR="00F73C6D" w:rsidRDefault="00F73C6D" w:rsidP="00F73C6D">
      <w:pPr>
        <w:pStyle w:val="1e"/>
        <w:rPr>
          <w:noProof/>
        </w:rPr>
      </w:pPr>
      <w:r>
        <w:rPr>
          <w:rFonts w:hint="eastAsia"/>
          <w:noProof/>
        </w:rPr>
        <w:t>（</w:t>
      </w:r>
      <w:r>
        <w:rPr>
          <w:noProof/>
        </w:rPr>
        <w:t>2</w:t>
      </w:r>
      <w:r>
        <w:rPr>
          <w:rFonts w:hint="eastAsia"/>
          <w:noProof/>
        </w:rPr>
        <w:t>）用</w:t>
      </w:r>
      <w:r>
        <w:rPr>
          <w:noProof/>
        </w:rPr>
        <w:t xml:space="preserve"> tune2fs -l </w:t>
      </w:r>
      <w:r>
        <w:rPr>
          <w:rFonts w:hint="eastAsia"/>
          <w:noProof/>
        </w:rPr>
        <w:t>显示设备的详细信息</w:t>
      </w:r>
    </w:p>
    <w:p w14:paraId="713725BD" w14:textId="77777777" w:rsidR="00F73C6D" w:rsidRDefault="00F73C6D" w:rsidP="00F73C6D">
      <w:pPr>
        <w:pStyle w:val="1e"/>
        <w:rPr>
          <w:noProof/>
        </w:rPr>
      </w:pPr>
      <w:r>
        <w:rPr>
          <w:noProof/>
        </w:rPr>
        <w:t>tune2fs</w:t>
      </w:r>
      <w:r>
        <w:rPr>
          <w:rFonts w:hint="eastAsia"/>
          <w:noProof/>
        </w:rPr>
        <w:t>命令允许系统管理员在</w:t>
      </w:r>
      <w:r>
        <w:rPr>
          <w:noProof/>
        </w:rPr>
        <w:t>ext2</w:t>
      </w:r>
      <w:r>
        <w:rPr>
          <w:rFonts w:hint="eastAsia"/>
          <w:noProof/>
        </w:rPr>
        <w:t>、</w:t>
      </w:r>
      <w:r>
        <w:rPr>
          <w:noProof/>
        </w:rPr>
        <w:t>ext3</w:t>
      </w:r>
      <w:r>
        <w:rPr>
          <w:rFonts w:hint="eastAsia"/>
          <w:noProof/>
        </w:rPr>
        <w:t>或</w:t>
      </w:r>
      <w:r>
        <w:rPr>
          <w:noProof/>
        </w:rPr>
        <w:t>ext4</w:t>
      </w:r>
      <w:r>
        <w:rPr>
          <w:rFonts w:hint="eastAsia"/>
          <w:noProof/>
        </w:rPr>
        <w:t>文件系统上调整各种可调的文件系统参数。这些选项的当前值可以使用</w:t>
      </w:r>
      <w:r>
        <w:rPr>
          <w:noProof/>
        </w:rPr>
        <w:t>-l</w:t>
      </w:r>
      <w:r>
        <w:rPr>
          <w:rFonts w:hint="eastAsia"/>
          <w:noProof/>
        </w:rPr>
        <w:t>选项显示。</w:t>
      </w:r>
    </w:p>
    <w:p w14:paraId="01CD0508" w14:textId="530C6FA3" w:rsidR="00054337" w:rsidRDefault="00054337" w:rsidP="00054337">
      <w:pPr>
        <w:pStyle w:val="2f2"/>
        <w:shd w:val="clear" w:color="auto" w:fill="D9D9D9" w:themeFill="background1" w:themeFillShade="D9"/>
        <w:rPr>
          <w:lang w:eastAsia="zh-CN"/>
        </w:rPr>
      </w:pPr>
      <w:r>
        <w:rPr>
          <w:lang w:eastAsia="zh-CN"/>
        </w:rPr>
        <w:t># tune2fs -l /dev/vda2 | grep user_xattr</w:t>
      </w:r>
    </w:p>
    <w:p w14:paraId="5CA6137D" w14:textId="3146BDE7" w:rsidR="00054337" w:rsidRDefault="00054337" w:rsidP="00054337">
      <w:pPr>
        <w:pStyle w:val="2f2"/>
        <w:shd w:val="clear" w:color="auto" w:fill="D9D9D9" w:themeFill="background1" w:themeFillShade="D9"/>
        <w:rPr>
          <w:lang w:eastAsia="zh-CN"/>
        </w:rPr>
      </w:pPr>
      <w:r>
        <w:rPr>
          <w:lang w:eastAsia="zh-CN"/>
        </w:rPr>
        <w:t>Default mount options:    user_xattr acl</w:t>
      </w:r>
    </w:p>
    <w:p w14:paraId="4F955711" w14:textId="3EAD1CD1" w:rsidR="00F73C6D" w:rsidRDefault="00F73C6D" w:rsidP="00F73C6D">
      <w:pPr>
        <w:pStyle w:val="1e"/>
        <w:rPr>
          <w:noProof/>
        </w:rPr>
      </w:pPr>
      <w:r>
        <w:rPr>
          <w:rFonts w:hint="eastAsia"/>
          <w:noProof/>
        </w:rPr>
        <w:t>通过检查</w:t>
      </w:r>
      <w:r>
        <w:t>/dev/</w:t>
      </w:r>
      <w:r w:rsidR="00054337">
        <w:t>vda2</w:t>
      </w:r>
      <w:r>
        <w:rPr>
          <w:rFonts w:hint="eastAsia"/>
        </w:rPr>
        <w:t>文件系统参数中的</w:t>
      </w:r>
      <w:r>
        <w:rPr>
          <w:rFonts w:hint="eastAsia"/>
          <w:noProof/>
        </w:rPr>
        <w:t>默认挂载选项</w:t>
      </w:r>
      <w:r>
        <w:rPr>
          <w:noProof/>
        </w:rPr>
        <w:t>“Default mount options”</w:t>
      </w:r>
      <w:r>
        <w:rPr>
          <w:rFonts w:hint="eastAsia"/>
          <w:noProof/>
        </w:rPr>
        <w:t>是否有对应内容；来确定分区设备的文件系统是否支持扩展属性</w:t>
      </w:r>
      <w:r>
        <w:rPr>
          <w:noProof/>
        </w:rPr>
        <w:t>——</w:t>
      </w:r>
      <w:r>
        <w:rPr>
          <w:rFonts w:hint="eastAsia"/>
          <w:noProof/>
        </w:rPr>
        <w:t>上图所示说明，该文件系统支持扩展用户属性</w:t>
      </w:r>
      <w:r>
        <w:rPr>
          <w:noProof/>
        </w:rPr>
        <w:t>user_xattr</w:t>
      </w:r>
      <w:r>
        <w:rPr>
          <w:rFonts w:hint="eastAsia"/>
          <w:noProof/>
        </w:rPr>
        <w:t>、与</w:t>
      </w:r>
      <w:r>
        <w:rPr>
          <w:noProof/>
        </w:rPr>
        <w:t>ACL</w:t>
      </w:r>
      <w:r>
        <w:rPr>
          <w:rFonts w:hint="eastAsia"/>
          <w:noProof/>
        </w:rPr>
        <w:t>权限。</w:t>
      </w:r>
    </w:p>
    <w:p w14:paraId="2F3A13E6" w14:textId="77777777" w:rsidR="00F73C6D" w:rsidRDefault="00F73C6D" w:rsidP="00D837EB">
      <w:pPr>
        <w:pStyle w:val="30"/>
        <w:numPr>
          <w:ilvl w:val="5"/>
          <w:numId w:val="15"/>
        </w:numPr>
        <w:tabs>
          <w:tab w:val="num" w:pos="1418"/>
        </w:tabs>
        <w:ind w:left="1620" w:right="200" w:hanging="425"/>
        <w:rPr>
          <w:noProof/>
        </w:rPr>
      </w:pPr>
      <w:r>
        <w:rPr>
          <w:rFonts w:hint="eastAsia"/>
          <w:noProof/>
        </w:rPr>
        <w:t>创建文件</w:t>
      </w:r>
      <w:r>
        <w:rPr>
          <w:noProof/>
        </w:rPr>
        <w:t>file.txt</w:t>
      </w:r>
      <w:r>
        <w:rPr>
          <w:rFonts w:hint="eastAsia"/>
          <w:noProof/>
        </w:rPr>
        <w:t>，用</w:t>
      </w:r>
      <w:r>
        <w:t>setfattr</w:t>
      </w:r>
      <w:r>
        <w:rPr>
          <w:rFonts w:hint="eastAsia"/>
        </w:rPr>
        <w:t>设置文件系统对象的扩展属性</w:t>
      </w:r>
    </w:p>
    <w:p w14:paraId="621A2788" w14:textId="5CA5C90A"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touch file.txt</w:t>
      </w:r>
    </w:p>
    <w:p w14:paraId="206B8977" w14:textId="2B0F9A26"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setfattr -n user.name -v xattr_test file.txt</w:t>
      </w:r>
    </w:p>
    <w:p w14:paraId="588553C6" w14:textId="681D5B26"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setfattr -n user.city -v "Beijing" file.txt</w:t>
      </w:r>
    </w:p>
    <w:p w14:paraId="0DEBBFF4" w14:textId="077F3B67"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getfattr -d -m . file.txt</w:t>
      </w:r>
    </w:p>
    <w:p w14:paraId="282FB222" w14:textId="77777777" w:rsidR="00F73C6D" w:rsidRDefault="00F73C6D" w:rsidP="00F73C6D">
      <w:pPr>
        <w:pStyle w:val="2f2"/>
        <w:shd w:val="clear" w:color="auto" w:fill="D9D9D9" w:themeFill="background1" w:themeFillShade="D9"/>
        <w:rPr>
          <w:lang w:eastAsia="zh-CN"/>
        </w:rPr>
      </w:pPr>
      <w:r>
        <w:rPr>
          <w:lang w:eastAsia="zh-CN"/>
        </w:rPr>
        <w:t># file: file.txt</w:t>
      </w:r>
    </w:p>
    <w:p w14:paraId="48D1888F" w14:textId="77777777" w:rsidR="00F73C6D" w:rsidRDefault="00F73C6D" w:rsidP="00F73C6D">
      <w:pPr>
        <w:pStyle w:val="2f2"/>
        <w:shd w:val="clear" w:color="auto" w:fill="D9D9D9" w:themeFill="background1" w:themeFillShade="D9"/>
        <w:rPr>
          <w:lang w:eastAsia="zh-CN"/>
        </w:rPr>
      </w:pPr>
      <w:r>
        <w:rPr>
          <w:lang w:eastAsia="zh-CN"/>
        </w:rPr>
        <w:t>security.selinux="unconfined_u:object_r:admin_home_t:s0"</w:t>
      </w:r>
    </w:p>
    <w:p w14:paraId="2970B75C" w14:textId="77777777" w:rsidR="00F73C6D" w:rsidRDefault="00F73C6D" w:rsidP="00F73C6D">
      <w:pPr>
        <w:pStyle w:val="2f2"/>
        <w:shd w:val="clear" w:color="auto" w:fill="D9D9D9" w:themeFill="background1" w:themeFillShade="D9"/>
        <w:rPr>
          <w:lang w:eastAsia="zh-CN"/>
        </w:rPr>
      </w:pPr>
      <w:r>
        <w:rPr>
          <w:lang w:eastAsia="zh-CN"/>
        </w:rPr>
        <w:t>user.city="Beijing"</w:t>
      </w:r>
    </w:p>
    <w:p w14:paraId="6436FCFE" w14:textId="77777777" w:rsidR="00F73C6D" w:rsidRDefault="00F73C6D" w:rsidP="00F73C6D">
      <w:pPr>
        <w:pStyle w:val="2f2"/>
        <w:shd w:val="clear" w:color="auto" w:fill="D9D9D9" w:themeFill="background1" w:themeFillShade="D9"/>
        <w:rPr>
          <w:lang w:eastAsia="zh-CN"/>
        </w:rPr>
      </w:pPr>
      <w:r>
        <w:rPr>
          <w:lang w:eastAsia="zh-CN"/>
        </w:rPr>
        <w:lastRenderedPageBreak/>
        <w:t>user.name="xattr_test"</w:t>
      </w:r>
    </w:p>
    <w:p w14:paraId="2C947B6F" w14:textId="77777777" w:rsidR="00F73C6D" w:rsidRDefault="00F73C6D" w:rsidP="00F73C6D">
      <w:pPr>
        <w:pStyle w:val="1e"/>
        <w:rPr>
          <w:noProof/>
        </w:rPr>
      </w:pPr>
      <w:r>
        <w:rPr>
          <w:rFonts w:hint="eastAsia"/>
          <w:noProof/>
        </w:rPr>
        <w:t>对于不含转义字符</w:t>
      </w:r>
      <w:r>
        <w:rPr>
          <w:noProof/>
        </w:rPr>
        <w:t xml:space="preserve"> \ </w:t>
      </w:r>
      <w:r>
        <w:rPr>
          <w:rFonts w:hint="eastAsia"/>
          <w:noProof/>
        </w:rPr>
        <w:t>的纯文本属性值，有无双引号限定效果一样。</w:t>
      </w:r>
    </w:p>
    <w:p w14:paraId="57501F06" w14:textId="77777777" w:rsidR="00F73C6D" w:rsidRDefault="00F73C6D" w:rsidP="00D837EB">
      <w:pPr>
        <w:pStyle w:val="30"/>
        <w:numPr>
          <w:ilvl w:val="5"/>
          <w:numId w:val="15"/>
        </w:numPr>
        <w:tabs>
          <w:tab w:val="num" w:pos="1418"/>
        </w:tabs>
        <w:ind w:left="1620" w:right="200" w:hanging="425"/>
        <w:rPr>
          <w:noProof/>
        </w:rPr>
      </w:pPr>
      <w:r>
        <w:rPr>
          <w:rFonts w:hint="eastAsia"/>
          <w:noProof/>
        </w:rPr>
        <w:t>设置八进制数属性值</w:t>
      </w:r>
      <w:r>
        <w:rPr>
          <w:noProof/>
        </w:rPr>
        <w:t>“\012”</w:t>
      </w:r>
      <w:r>
        <w:rPr>
          <w:rFonts w:hint="eastAsia"/>
          <w:noProof/>
        </w:rPr>
        <w:t>，最终以八进制数的</w:t>
      </w:r>
      <w:r>
        <w:rPr>
          <w:noProof/>
        </w:rPr>
        <w:t>base64</w:t>
      </w:r>
      <w:r>
        <w:rPr>
          <w:rFonts w:hint="eastAsia"/>
          <w:noProof/>
        </w:rPr>
        <w:t>编码存储。</w:t>
      </w:r>
    </w:p>
    <w:p w14:paraId="37C310E2" w14:textId="77D690A3"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setfattr -n user.age -v "\012" file.txt</w:t>
      </w:r>
    </w:p>
    <w:p w14:paraId="516B7090" w14:textId="738E1BEE"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getfattr -d -m . file.txt</w:t>
      </w:r>
    </w:p>
    <w:p w14:paraId="21CA2293" w14:textId="77777777" w:rsidR="00F73C6D" w:rsidRDefault="00F73C6D" w:rsidP="00F73C6D">
      <w:pPr>
        <w:pStyle w:val="2f2"/>
        <w:shd w:val="clear" w:color="auto" w:fill="D9D9D9" w:themeFill="background1" w:themeFillShade="D9"/>
        <w:rPr>
          <w:lang w:eastAsia="zh-CN"/>
        </w:rPr>
      </w:pPr>
      <w:r>
        <w:rPr>
          <w:lang w:eastAsia="zh-CN"/>
        </w:rPr>
        <w:t># file: file.txt</w:t>
      </w:r>
    </w:p>
    <w:p w14:paraId="629D2835" w14:textId="77777777" w:rsidR="00F73C6D" w:rsidRDefault="00F73C6D" w:rsidP="00F73C6D">
      <w:pPr>
        <w:pStyle w:val="2f2"/>
        <w:shd w:val="clear" w:color="auto" w:fill="D9D9D9" w:themeFill="background1" w:themeFillShade="D9"/>
        <w:rPr>
          <w:lang w:eastAsia="zh-CN"/>
        </w:rPr>
      </w:pPr>
      <w:r>
        <w:rPr>
          <w:lang w:eastAsia="zh-CN"/>
        </w:rPr>
        <w:t>security.selinux="unconfined_u:object_r:admin_home_t:s0"</w:t>
      </w:r>
    </w:p>
    <w:p w14:paraId="421C6C0B" w14:textId="77777777" w:rsidR="00F73C6D" w:rsidRDefault="00F73C6D" w:rsidP="00F73C6D">
      <w:pPr>
        <w:pStyle w:val="2f2"/>
        <w:shd w:val="clear" w:color="auto" w:fill="D9D9D9" w:themeFill="background1" w:themeFillShade="D9"/>
        <w:rPr>
          <w:lang w:eastAsia="zh-CN"/>
        </w:rPr>
      </w:pPr>
      <w:r>
        <w:rPr>
          <w:lang w:eastAsia="zh-CN"/>
        </w:rPr>
        <w:t>user.age=0sCg==</w:t>
      </w:r>
    </w:p>
    <w:p w14:paraId="5769C653" w14:textId="77777777" w:rsidR="00F73C6D" w:rsidRDefault="00F73C6D" w:rsidP="00F73C6D">
      <w:pPr>
        <w:pStyle w:val="2f2"/>
        <w:shd w:val="clear" w:color="auto" w:fill="D9D9D9" w:themeFill="background1" w:themeFillShade="D9"/>
        <w:rPr>
          <w:lang w:eastAsia="zh-CN"/>
        </w:rPr>
      </w:pPr>
      <w:r>
        <w:rPr>
          <w:lang w:eastAsia="zh-CN"/>
        </w:rPr>
        <w:t>user.city="Beijing"</w:t>
      </w:r>
    </w:p>
    <w:p w14:paraId="0FEA4050" w14:textId="77777777" w:rsidR="00F73C6D" w:rsidRDefault="00F73C6D" w:rsidP="00F73C6D">
      <w:pPr>
        <w:pStyle w:val="2f2"/>
        <w:shd w:val="clear" w:color="auto" w:fill="D9D9D9" w:themeFill="background1" w:themeFillShade="D9"/>
        <w:rPr>
          <w:lang w:eastAsia="zh-CN"/>
        </w:rPr>
      </w:pPr>
      <w:r>
        <w:rPr>
          <w:lang w:eastAsia="zh-CN"/>
        </w:rPr>
        <w:t>user.name="xattr_test"</w:t>
      </w:r>
    </w:p>
    <w:p w14:paraId="28B1EE98" w14:textId="77777777" w:rsidR="00F73C6D" w:rsidRDefault="00F73C6D" w:rsidP="00F73C6D">
      <w:pPr>
        <w:pStyle w:val="1e"/>
        <w:rPr>
          <w:noProof/>
        </w:rPr>
      </w:pPr>
      <w:r>
        <w:rPr>
          <w:rFonts w:hint="eastAsia"/>
          <w:noProof/>
        </w:rPr>
        <w:t>对于包含转义字符</w:t>
      </w:r>
      <w:r>
        <w:rPr>
          <w:noProof/>
        </w:rPr>
        <w:t xml:space="preserve"> \ </w:t>
      </w:r>
      <w:r>
        <w:rPr>
          <w:rFonts w:hint="eastAsia"/>
          <w:noProof/>
        </w:rPr>
        <w:t>的文本属性值，无双引号则不对转义符</w:t>
      </w:r>
      <w:r>
        <w:rPr>
          <w:noProof/>
        </w:rPr>
        <w:t xml:space="preserve"> \ </w:t>
      </w:r>
      <w:r>
        <w:rPr>
          <w:rFonts w:hint="eastAsia"/>
          <w:noProof/>
        </w:rPr>
        <w:t>进行转义；有双引号则对其进行转义。</w:t>
      </w:r>
    </w:p>
    <w:p w14:paraId="4D1AF32B" w14:textId="77777777" w:rsidR="00F73C6D" w:rsidRDefault="00F73C6D" w:rsidP="00D837EB">
      <w:pPr>
        <w:pStyle w:val="30"/>
        <w:numPr>
          <w:ilvl w:val="5"/>
          <w:numId w:val="15"/>
        </w:numPr>
        <w:tabs>
          <w:tab w:val="num" w:pos="1418"/>
        </w:tabs>
        <w:ind w:left="1620" w:right="200" w:hanging="425"/>
        <w:rPr>
          <w:noProof/>
        </w:rPr>
      </w:pPr>
      <w:r>
        <w:rPr>
          <w:rFonts w:hint="eastAsia"/>
          <w:noProof/>
        </w:rPr>
        <w:t>设置十六进制数属性值，所设置的数的位数必须为偶数，即</w:t>
      </w:r>
      <w:r>
        <w:rPr>
          <w:noProof/>
        </w:rPr>
        <w:t xml:space="preserve">0x </w:t>
      </w:r>
      <w:r>
        <w:rPr>
          <w:rFonts w:hint="eastAsia"/>
          <w:noProof/>
        </w:rPr>
        <w:t>或</w:t>
      </w:r>
      <w:r>
        <w:rPr>
          <w:noProof/>
        </w:rPr>
        <w:t xml:space="preserve"> 0X</w:t>
      </w:r>
      <w:r>
        <w:rPr>
          <w:rFonts w:hint="eastAsia"/>
          <w:noProof/>
        </w:rPr>
        <w:t>后的数字必须为偶数位，否则出错。</w:t>
      </w:r>
      <w:r>
        <w:rPr>
          <w:noProof/>
        </w:rPr>
        <w:t xml:space="preserve"> </w:t>
      </w:r>
      <w:r>
        <w:rPr>
          <w:rFonts w:hint="eastAsia"/>
          <w:noProof/>
        </w:rPr>
        <w:t>若设置成功，最终以十六进制数的</w:t>
      </w:r>
      <w:r>
        <w:rPr>
          <w:noProof/>
        </w:rPr>
        <w:t>base64</w:t>
      </w:r>
      <w:r>
        <w:rPr>
          <w:rFonts w:hint="eastAsia"/>
          <w:noProof/>
        </w:rPr>
        <w:t>编码存储。</w:t>
      </w:r>
    </w:p>
    <w:p w14:paraId="1DEF8A12" w14:textId="7AEEEA67"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setfattr -n user.hex -v 0x0123 file.txt</w:t>
      </w:r>
    </w:p>
    <w:p w14:paraId="09909907" w14:textId="2B255444"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getfattr -d -m . file.txt</w:t>
      </w:r>
    </w:p>
    <w:p w14:paraId="0B4B55C6" w14:textId="77777777" w:rsidR="00F73C6D" w:rsidRDefault="00F73C6D" w:rsidP="00F73C6D">
      <w:pPr>
        <w:pStyle w:val="2f2"/>
        <w:shd w:val="clear" w:color="auto" w:fill="D9D9D9" w:themeFill="background1" w:themeFillShade="D9"/>
        <w:rPr>
          <w:lang w:eastAsia="zh-CN"/>
        </w:rPr>
      </w:pPr>
      <w:r>
        <w:rPr>
          <w:lang w:eastAsia="zh-CN"/>
        </w:rPr>
        <w:t># file: file.txt</w:t>
      </w:r>
    </w:p>
    <w:p w14:paraId="64263131" w14:textId="77777777" w:rsidR="00F73C6D" w:rsidRDefault="00F73C6D" w:rsidP="00F73C6D">
      <w:pPr>
        <w:pStyle w:val="2f2"/>
        <w:shd w:val="clear" w:color="auto" w:fill="D9D9D9" w:themeFill="background1" w:themeFillShade="D9"/>
        <w:rPr>
          <w:lang w:eastAsia="zh-CN"/>
        </w:rPr>
      </w:pPr>
      <w:r>
        <w:rPr>
          <w:lang w:eastAsia="zh-CN"/>
        </w:rPr>
        <w:t>security.selinux="unconfined_u:object_r:admin_home_t:s0"</w:t>
      </w:r>
    </w:p>
    <w:p w14:paraId="283A21B5" w14:textId="77777777" w:rsidR="00F73C6D" w:rsidRDefault="00F73C6D" w:rsidP="00F73C6D">
      <w:pPr>
        <w:pStyle w:val="2f2"/>
        <w:shd w:val="clear" w:color="auto" w:fill="D9D9D9" w:themeFill="background1" w:themeFillShade="D9"/>
        <w:rPr>
          <w:lang w:eastAsia="zh-CN"/>
        </w:rPr>
      </w:pPr>
      <w:r>
        <w:rPr>
          <w:lang w:eastAsia="zh-CN"/>
        </w:rPr>
        <w:t>user.age=0sCg==</w:t>
      </w:r>
    </w:p>
    <w:p w14:paraId="592BEEB9" w14:textId="77777777" w:rsidR="00F73C6D" w:rsidRDefault="00F73C6D" w:rsidP="00F73C6D">
      <w:pPr>
        <w:pStyle w:val="2f2"/>
        <w:shd w:val="clear" w:color="auto" w:fill="D9D9D9" w:themeFill="background1" w:themeFillShade="D9"/>
        <w:rPr>
          <w:lang w:eastAsia="zh-CN"/>
        </w:rPr>
      </w:pPr>
      <w:r>
        <w:rPr>
          <w:lang w:eastAsia="zh-CN"/>
        </w:rPr>
        <w:t>user.city="Beijing"</w:t>
      </w:r>
    </w:p>
    <w:p w14:paraId="05722479" w14:textId="77777777" w:rsidR="00F73C6D" w:rsidRDefault="00F73C6D" w:rsidP="00F73C6D">
      <w:pPr>
        <w:pStyle w:val="2f2"/>
        <w:shd w:val="clear" w:color="auto" w:fill="D9D9D9" w:themeFill="background1" w:themeFillShade="D9"/>
        <w:rPr>
          <w:lang w:eastAsia="zh-CN"/>
        </w:rPr>
      </w:pPr>
      <w:r>
        <w:rPr>
          <w:lang w:eastAsia="zh-CN"/>
        </w:rPr>
        <w:t>user.hex=0sASM=</w:t>
      </w:r>
    </w:p>
    <w:p w14:paraId="06EDF3B4" w14:textId="77777777" w:rsidR="00F73C6D" w:rsidRDefault="00F73C6D" w:rsidP="00F73C6D">
      <w:pPr>
        <w:pStyle w:val="2f2"/>
        <w:shd w:val="clear" w:color="auto" w:fill="D9D9D9" w:themeFill="background1" w:themeFillShade="D9"/>
        <w:rPr>
          <w:lang w:eastAsia="zh-CN"/>
        </w:rPr>
      </w:pPr>
      <w:r>
        <w:rPr>
          <w:lang w:eastAsia="zh-CN"/>
        </w:rPr>
        <w:t>user.name="xattr_test"</w:t>
      </w:r>
    </w:p>
    <w:p w14:paraId="71AAE747" w14:textId="77777777" w:rsidR="00F73C6D" w:rsidRDefault="00F73C6D" w:rsidP="00D837EB">
      <w:pPr>
        <w:pStyle w:val="30"/>
        <w:numPr>
          <w:ilvl w:val="5"/>
          <w:numId w:val="15"/>
        </w:numPr>
        <w:tabs>
          <w:tab w:val="num" w:pos="1418"/>
        </w:tabs>
        <w:ind w:left="1620" w:right="200" w:hanging="425"/>
        <w:rPr>
          <w:noProof/>
        </w:rPr>
      </w:pPr>
      <w:r>
        <w:rPr>
          <w:rFonts w:hint="eastAsia"/>
          <w:noProof/>
        </w:rPr>
        <w:t>设置</w:t>
      </w:r>
      <w:r>
        <w:rPr>
          <w:noProof/>
        </w:rPr>
        <w:t>base64</w:t>
      </w:r>
      <w:r>
        <w:rPr>
          <w:rFonts w:hint="eastAsia"/>
          <w:noProof/>
        </w:rPr>
        <w:t>编码属性值，所设置的编码必须符合</w:t>
      </w:r>
      <w:r>
        <w:rPr>
          <w:noProof/>
        </w:rPr>
        <w:t>base64</w:t>
      </w:r>
      <w:r>
        <w:rPr>
          <w:rFonts w:hint="eastAsia"/>
          <w:noProof/>
        </w:rPr>
        <w:t>编码，即</w:t>
      </w:r>
      <w:r>
        <w:rPr>
          <w:noProof/>
        </w:rPr>
        <w:t>0s</w:t>
      </w:r>
      <w:r>
        <w:rPr>
          <w:rFonts w:hint="eastAsia"/>
          <w:noProof/>
        </w:rPr>
        <w:t>后的编码字符串必须符合</w:t>
      </w:r>
      <w:r>
        <w:rPr>
          <w:noProof/>
        </w:rPr>
        <w:t>base64</w:t>
      </w:r>
      <w:r>
        <w:rPr>
          <w:rFonts w:hint="eastAsia"/>
          <w:noProof/>
        </w:rPr>
        <w:t>编码，否则出错。</w:t>
      </w:r>
      <w:r>
        <w:rPr>
          <w:noProof/>
        </w:rPr>
        <w:t xml:space="preserve"> </w:t>
      </w:r>
      <w:r>
        <w:rPr>
          <w:rFonts w:hint="eastAsia"/>
          <w:noProof/>
        </w:rPr>
        <w:t>若设置成功，最终以</w:t>
      </w:r>
      <w:r>
        <w:rPr>
          <w:noProof/>
        </w:rPr>
        <w:t>base64</w:t>
      </w:r>
      <w:r>
        <w:rPr>
          <w:rFonts w:hint="eastAsia"/>
          <w:noProof/>
        </w:rPr>
        <w:t>编码对应的文本信息存储。</w:t>
      </w:r>
    </w:p>
    <w:p w14:paraId="4477730C" w14:textId="77DC6CD9"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 </w:t>
      </w:r>
      <w:r>
        <w:rPr>
          <w:b/>
          <w:lang w:eastAsia="zh-CN"/>
        </w:rPr>
        <w:t>setfattr -n user.base64 -v 0sSGVsbG8gV29ybGQh file.txt</w:t>
      </w:r>
    </w:p>
    <w:p w14:paraId="35856EB3" w14:textId="273F3229"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getfattr -d -m . file.txt</w:t>
      </w:r>
    </w:p>
    <w:p w14:paraId="5AF48C9D" w14:textId="77777777" w:rsidR="00F73C6D" w:rsidRDefault="00F73C6D" w:rsidP="00F73C6D">
      <w:pPr>
        <w:pStyle w:val="2f2"/>
        <w:shd w:val="clear" w:color="auto" w:fill="D9D9D9" w:themeFill="background1" w:themeFillShade="D9"/>
        <w:rPr>
          <w:lang w:eastAsia="zh-CN"/>
        </w:rPr>
      </w:pPr>
      <w:r>
        <w:rPr>
          <w:lang w:eastAsia="zh-CN"/>
        </w:rPr>
        <w:t># file: file.txt</w:t>
      </w:r>
    </w:p>
    <w:p w14:paraId="72C336BA" w14:textId="77777777" w:rsidR="00F73C6D" w:rsidRDefault="00F73C6D" w:rsidP="00F73C6D">
      <w:pPr>
        <w:pStyle w:val="2f2"/>
        <w:shd w:val="clear" w:color="auto" w:fill="D9D9D9" w:themeFill="background1" w:themeFillShade="D9"/>
        <w:rPr>
          <w:lang w:eastAsia="zh-CN"/>
        </w:rPr>
      </w:pPr>
      <w:r>
        <w:rPr>
          <w:lang w:eastAsia="zh-CN"/>
        </w:rPr>
        <w:t>security.selinux="unconfined_u:object_r:admin_home_t:s0"</w:t>
      </w:r>
    </w:p>
    <w:p w14:paraId="461779A7" w14:textId="77777777" w:rsidR="00F73C6D" w:rsidRDefault="00F73C6D" w:rsidP="00F73C6D">
      <w:pPr>
        <w:pStyle w:val="2f2"/>
        <w:shd w:val="clear" w:color="auto" w:fill="D9D9D9" w:themeFill="background1" w:themeFillShade="D9"/>
        <w:rPr>
          <w:lang w:eastAsia="zh-CN"/>
        </w:rPr>
      </w:pPr>
      <w:r>
        <w:rPr>
          <w:lang w:eastAsia="zh-CN"/>
        </w:rPr>
        <w:t>user.age=0sCg==</w:t>
      </w:r>
    </w:p>
    <w:p w14:paraId="0DA2CDB8" w14:textId="77777777" w:rsidR="00F73C6D" w:rsidRDefault="00F73C6D" w:rsidP="00F73C6D">
      <w:pPr>
        <w:pStyle w:val="2f2"/>
        <w:shd w:val="clear" w:color="auto" w:fill="D9D9D9" w:themeFill="background1" w:themeFillShade="D9"/>
        <w:rPr>
          <w:lang w:eastAsia="zh-CN"/>
        </w:rPr>
      </w:pPr>
      <w:r>
        <w:rPr>
          <w:lang w:eastAsia="zh-CN"/>
        </w:rPr>
        <w:t>user.base64="Hello World!"</w:t>
      </w:r>
    </w:p>
    <w:p w14:paraId="39BABB59" w14:textId="77777777" w:rsidR="00F73C6D" w:rsidRDefault="00F73C6D" w:rsidP="00F73C6D">
      <w:pPr>
        <w:pStyle w:val="2f2"/>
        <w:shd w:val="clear" w:color="auto" w:fill="D9D9D9" w:themeFill="background1" w:themeFillShade="D9"/>
        <w:rPr>
          <w:lang w:eastAsia="zh-CN"/>
        </w:rPr>
      </w:pPr>
      <w:r>
        <w:rPr>
          <w:lang w:eastAsia="zh-CN"/>
        </w:rPr>
        <w:t>user.city="Beijing"</w:t>
      </w:r>
    </w:p>
    <w:p w14:paraId="4BB22551" w14:textId="77777777" w:rsidR="00F73C6D" w:rsidRDefault="00F73C6D" w:rsidP="00F73C6D">
      <w:pPr>
        <w:pStyle w:val="2f2"/>
        <w:shd w:val="clear" w:color="auto" w:fill="D9D9D9" w:themeFill="background1" w:themeFillShade="D9"/>
        <w:rPr>
          <w:lang w:eastAsia="zh-CN"/>
        </w:rPr>
      </w:pPr>
      <w:r>
        <w:rPr>
          <w:lang w:eastAsia="zh-CN"/>
        </w:rPr>
        <w:t>user.hex=0sASM=</w:t>
      </w:r>
    </w:p>
    <w:p w14:paraId="0C4E620E" w14:textId="77777777" w:rsidR="00F73C6D" w:rsidRDefault="00F73C6D" w:rsidP="00F73C6D">
      <w:pPr>
        <w:pStyle w:val="2f2"/>
        <w:shd w:val="clear" w:color="auto" w:fill="D9D9D9" w:themeFill="background1" w:themeFillShade="D9"/>
        <w:rPr>
          <w:lang w:eastAsia="zh-CN"/>
        </w:rPr>
      </w:pPr>
      <w:r>
        <w:rPr>
          <w:lang w:eastAsia="zh-CN"/>
        </w:rPr>
        <w:t>user.name="xattr_test"</w:t>
      </w:r>
    </w:p>
    <w:p w14:paraId="36146D75" w14:textId="77777777" w:rsidR="00F73C6D" w:rsidRDefault="00F73C6D" w:rsidP="00F73C6D">
      <w:pPr>
        <w:pStyle w:val="1e"/>
      </w:pPr>
      <w:r>
        <w:rPr>
          <w:noProof/>
        </w:rPr>
        <w:t>tips</w:t>
      </w:r>
      <w:r>
        <w:rPr>
          <w:rFonts w:hint="eastAsia"/>
          <w:noProof/>
        </w:rPr>
        <w:t>：可在</w:t>
      </w:r>
      <w:hyperlink r:id="rId52" w:history="1">
        <w:r>
          <w:rPr>
            <w:rStyle w:val="ad"/>
            <w:noProof/>
          </w:rPr>
          <w:t>https://base64.us/</w:t>
        </w:r>
      </w:hyperlink>
      <w:r>
        <w:rPr>
          <w:noProof/>
        </w:rPr>
        <w:t xml:space="preserve"> </w:t>
      </w:r>
      <w:r>
        <w:rPr>
          <w:rFonts w:hint="eastAsia"/>
          <w:noProof/>
        </w:rPr>
        <w:t>中，将需要设置的属性值进行</w:t>
      </w:r>
      <w:r>
        <w:rPr>
          <w:noProof/>
        </w:rPr>
        <w:t>base64</w:t>
      </w:r>
      <w:r>
        <w:rPr>
          <w:rFonts w:hint="eastAsia"/>
          <w:noProof/>
        </w:rPr>
        <w:t>编码后，再使用</w:t>
      </w:r>
      <w:r>
        <w:rPr>
          <w:noProof/>
        </w:rPr>
        <w:t>setfattr</w:t>
      </w:r>
      <w:r>
        <w:rPr>
          <w:rFonts w:hint="eastAsia"/>
          <w:noProof/>
        </w:rPr>
        <w:t>命令设置，注意设置时需在</w:t>
      </w:r>
      <w:r>
        <w:rPr>
          <w:noProof/>
        </w:rPr>
        <w:t>base64</w:t>
      </w:r>
      <w:r>
        <w:rPr>
          <w:rFonts w:hint="eastAsia"/>
          <w:noProof/>
        </w:rPr>
        <w:t>编码前加</w:t>
      </w:r>
      <w:r>
        <w:rPr>
          <w:noProof/>
        </w:rPr>
        <w:t>0s</w:t>
      </w:r>
      <w:r>
        <w:rPr>
          <w:rFonts w:hint="eastAsia"/>
          <w:noProof/>
        </w:rPr>
        <w:t>前缀。</w:t>
      </w:r>
    </w:p>
    <w:p w14:paraId="48B7E816" w14:textId="77777777" w:rsidR="00F73C6D" w:rsidRDefault="00F73C6D" w:rsidP="00D837EB">
      <w:pPr>
        <w:pStyle w:val="30"/>
        <w:numPr>
          <w:ilvl w:val="5"/>
          <w:numId w:val="15"/>
        </w:numPr>
        <w:tabs>
          <w:tab w:val="num" w:pos="1418"/>
        </w:tabs>
        <w:ind w:left="1620" w:right="200" w:hanging="425"/>
      </w:pPr>
      <w:r>
        <w:rPr>
          <w:rFonts w:hint="eastAsia"/>
        </w:rPr>
        <w:t>用</w:t>
      </w:r>
      <w:r>
        <w:t>getfattr</w:t>
      </w:r>
      <w:r>
        <w:rPr>
          <w:rFonts w:hint="eastAsia"/>
        </w:rPr>
        <w:t>编码设置。</w:t>
      </w:r>
    </w:p>
    <w:p w14:paraId="524F71E0" w14:textId="77777777" w:rsidR="00F73C6D" w:rsidRDefault="00F73C6D" w:rsidP="00F73C6D">
      <w:pPr>
        <w:pStyle w:val="1e"/>
      </w:pPr>
      <w:r>
        <w:rPr>
          <w:rFonts w:hint="eastAsia"/>
        </w:rPr>
        <w:t>保持原编码设置：</w:t>
      </w:r>
    </w:p>
    <w:p w14:paraId="4CD08F11" w14:textId="064648C3" w:rsidR="00F73C6D" w:rsidRDefault="00F73C6D" w:rsidP="00F73C6D">
      <w:pPr>
        <w:pStyle w:val="2f2"/>
        <w:shd w:val="clear" w:color="auto" w:fill="D9D9D9" w:themeFill="background1" w:themeFillShade="D9"/>
        <w:rPr>
          <w:b/>
          <w:lang w:eastAsia="zh-CN"/>
        </w:rPr>
      </w:pPr>
      <w:r>
        <w:rPr>
          <w:lang w:eastAsia="zh-CN"/>
        </w:rPr>
        <w:lastRenderedPageBreak/>
        <w:t>[</w:t>
      </w:r>
      <w:r w:rsidR="000A3D30">
        <w:rPr>
          <w:lang w:eastAsia="zh-CN"/>
        </w:rPr>
        <w:t>root@openEuler</w:t>
      </w:r>
      <w:r>
        <w:rPr>
          <w:lang w:eastAsia="zh-CN"/>
        </w:rPr>
        <w:t xml:space="preserve"> task1]# </w:t>
      </w:r>
      <w:r>
        <w:rPr>
          <w:b/>
          <w:lang w:eastAsia="zh-CN"/>
        </w:rPr>
        <w:t>getfattr -d -m . file.txt</w:t>
      </w:r>
    </w:p>
    <w:p w14:paraId="780D6034" w14:textId="77777777" w:rsidR="00F73C6D" w:rsidRDefault="00F73C6D" w:rsidP="00F73C6D">
      <w:pPr>
        <w:pStyle w:val="2f2"/>
        <w:shd w:val="clear" w:color="auto" w:fill="D9D9D9" w:themeFill="background1" w:themeFillShade="D9"/>
        <w:rPr>
          <w:lang w:eastAsia="zh-CN"/>
        </w:rPr>
      </w:pPr>
      <w:r>
        <w:rPr>
          <w:lang w:eastAsia="zh-CN"/>
        </w:rPr>
        <w:t># file: file.txt</w:t>
      </w:r>
    </w:p>
    <w:p w14:paraId="3430B3B6" w14:textId="77777777" w:rsidR="00F73C6D" w:rsidRDefault="00F73C6D" w:rsidP="00F73C6D">
      <w:pPr>
        <w:pStyle w:val="2f2"/>
        <w:shd w:val="clear" w:color="auto" w:fill="D9D9D9" w:themeFill="background1" w:themeFillShade="D9"/>
        <w:rPr>
          <w:lang w:eastAsia="zh-CN"/>
        </w:rPr>
      </w:pPr>
      <w:r>
        <w:rPr>
          <w:lang w:eastAsia="zh-CN"/>
        </w:rPr>
        <w:t>security.selinux="unconfined_u:object_r:admin_home_t:s0"</w:t>
      </w:r>
    </w:p>
    <w:p w14:paraId="4B6B1AAB" w14:textId="77777777" w:rsidR="00F73C6D" w:rsidRDefault="00F73C6D" w:rsidP="00F73C6D">
      <w:pPr>
        <w:pStyle w:val="2f2"/>
        <w:shd w:val="clear" w:color="auto" w:fill="D9D9D9" w:themeFill="background1" w:themeFillShade="D9"/>
        <w:rPr>
          <w:lang w:eastAsia="zh-CN"/>
        </w:rPr>
      </w:pPr>
      <w:r>
        <w:rPr>
          <w:lang w:eastAsia="zh-CN"/>
        </w:rPr>
        <w:t>user.age=0sCg==</w:t>
      </w:r>
    </w:p>
    <w:p w14:paraId="66EAEBE2" w14:textId="77777777" w:rsidR="00F73C6D" w:rsidRDefault="00F73C6D" w:rsidP="00F73C6D">
      <w:pPr>
        <w:pStyle w:val="2f2"/>
        <w:shd w:val="clear" w:color="auto" w:fill="D9D9D9" w:themeFill="background1" w:themeFillShade="D9"/>
        <w:rPr>
          <w:lang w:eastAsia="zh-CN"/>
        </w:rPr>
      </w:pPr>
      <w:r>
        <w:rPr>
          <w:lang w:eastAsia="zh-CN"/>
        </w:rPr>
        <w:t>user.base64="Hello World!"</w:t>
      </w:r>
    </w:p>
    <w:p w14:paraId="5D682E2B" w14:textId="77777777" w:rsidR="00F73C6D" w:rsidRDefault="00F73C6D" w:rsidP="00F73C6D">
      <w:pPr>
        <w:pStyle w:val="2f2"/>
        <w:shd w:val="clear" w:color="auto" w:fill="D9D9D9" w:themeFill="background1" w:themeFillShade="D9"/>
        <w:rPr>
          <w:lang w:eastAsia="zh-CN"/>
        </w:rPr>
      </w:pPr>
      <w:r>
        <w:rPr>
          <w:lang w:eastAsia="zh-CN"/>
        </w:rPr>
        <w:t>user.city="Beijing"</w:t>
      </w:r>
    </w:p>
    <w:p w14:paraId="00C00523" w14:textId="77777777" w:rsidR="00F73C6D" w:rsidRDefault="00F73C6D" w:rsidP="00F73C6D">
      <w:pPr>
        <w:pStyle w:val="2f2"/>
        <w:shd w:val="clear" w:color="auto" w:fill="D9D9D9" w:themeFill="background1" w:themeFillShade="D9"/>
        <w:rPr>
          <w:lang w:eastAsia="zh-CN"/>
        </w:rPr>
      </w:pPr>
      <w:r>
        <w:rPr>
          <w:lang w:eastAsia="zh-CN"/>
        </w:rPr>
        <w:t>user.hex=0sASM=</w:t>
      </w:r>
    </w:p>
    <w:p w14:paraId="6191B733" w14:textId="77777777" w:rsidR="00F73C6D" w:rsidRDefault="00F73C6D" w:rsidP="00F73C6D">
      <w:pPr>
        <w:pStyle w:val="2f2"/>
        <w:shd w:val="clear" w:color="auto" w:fill="D9D9D9" w:themeFill="background1" w:themeFillShade="D9"/>
        <w:rPr>
          <w:lang w:eastAsia="zh-CN"/>
        </w:rPr>
      </w:pPr>
      <w:r>
        <w:rPr>
          <w:lang w:eastAsia="zh-CN"/>
        </w:rPr>
        <w:t>user.name="xattr_test"</w:t>
      </w:r>
    </w:p>
    <w:p w14:paraId="2E2E152B" w14:textId="77777777" w:rsidR="00F73C6D" w:rsidRDefault="00F73C6D" w:rsidP="00F73C6D">
      <w:pPr>
        <w:pStyle w:val="1e"/>
      </w:pPr>
      <w:r>
        <w:rPr>
          <w:rFonts w:hint="eastAsia"/>
        </w:rPr>
        <w:t>对属性设置</w:t>
      </w:r>
      <w:r>
        <w:t>text</w:t>
      </w:r>
      <w:r>
        <w:rPr>
          <w:rFonts w:hint="eastAsia"/>
        </w:rPr>
        <w:t>编码时，结果如下：</w:t>
      </w:r>
    </w:p>
    <w:p w14:paraId="38EED84E" w14:textId="3A08A0BB"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getfattr -d -e text file.txt</w:t>
      </w:r>
    </w:p>
    <w:p w14:paraId="3DECFF54" w14:textId="77777777" w:rsidR="00F73C6D" w:rsidRDefault="00F73C6D" w:rsidP="00F73C6D">
      <w:pPr>
        <w:pStyle w:val="2f2"/>
        <w:shd w:val="clear" w:color="auto" w:fill="D9D9D9" w:themeFill="background1" w:themeFillShade="D9"/>
        <w:rPr>
          <w:lang w:eastAsia="zh-CN"/>
        </w:rPr>
      </w:pPr>
      <w:r>
        <w:rPr>
          <w:lang w:eastAsia="zh-CN"/>
        </w:rPr>
        <w:t># file: file.txt</w:t>
      </w:r>
    </w:p>
    <w:p w14:paraId="480C0EEF" w14:textId="77777777" w:rsidR="00F73C6D" w:rsidRDefault="00F73C6D" w:rsidP="00F73C6D">
      <w:pPr>
        <w:pStyle w:val="2f2"/>
        <w:shd w:val="clear" w:color="auto" w:fill="D9D9D9" w:themeFill="background1" w:themeFillShade="D9"/>
        <w:rPr>
          <w:lang w:eastAsia="zh-CN"/>
        </w:rPr>
      </w:pPr>
      <w:r>
        <w:rPr>
          <w:lang w:eastAsia="zh-CN"/>
        </w:rPr>
        <w:t>user.age="\012"</w:t>
      </w:r>
    </w:p>
    <w:p w14:paraId="11A5C35D" w14:textId="77777777" w:rsidR="00F73C6D" w:rsidRDefault="00F73C6D" w:rsidP="00F73C6D">
      <w:pPr>
        <w:pStyle w:val="2f2"/>
        <w:shd w:val="clear" w:color="auto" w:fill="D9D9D9" w:themeFill="background1" w:themeFillShade="D9"/>
        <w:rPr>
          <w:lang w:eastAsia="zh-CN"/>
        </w:rPr>
      </w:pPr>
      <w:r>
        <w:rPr>
          <w:lang w:eastAsia="zh-CN"/>
        </w:rPr>
        <w:t>user.base64="Hello World!"</w:t>
      </w:r>
    </w:p>
    <w:p w14:paraId="1F4486C7" w14:textId="77777777" w:rsidR="00F73C6D" w:rsidRDefault="00F73C6D" w:rsidP="00F73C6D">
      <w:pPr>
        <w:pStyle w:val="2f2"/>
        <w:shd w:val="clear" w:color="auto" w:fill="D9D9D9" w:themeFill="background1" w:themeFillShade="D9"/>
        <w:rPr>
          <w:lang w:eastAsia="zh-CN"/>
        </w:rPr>
      </w:pPr>
      <w:r>
        <w:rPr>
          <w:lang w:eastAsia="zh-CN"/>
        </w:rPr>
        <w:t>user.city="Beijing"</w:t>
      </w:r>
    </w:p>
    <w:p w14:paraId="22F3386B" w14:textId="77777777" w:rsidR="00F73C6D" w:rsidRDefault="00F73C6D" w:rsidP="00F73C6D">
      <w:pPr>
        <w:pStyle w:val="2f2"/>
        <w:shd w:val="clear" w:color="auto" w:fill="D9D9D9" w:themeFill="background1" w:themeFillShade="D9"/>
        <w:rPr>
          <w:lang w:eastAsia="zh-CN"/>
        </w:rPr>
      </w:pPr>
      <w:r>
        <w:rPr>
          <w:lang w:eastAsia="zh-CN"/>
        </w:rPr>
        <w:t>user.hex="#"</w:t>
      </w:r>
    </w:p>
    <w:p w14:paraId="67C81638" w14:textId="77777777" w:rsidR="00F73C6D" w:rsidRDefault="00F73C6D" w:rsidP="00F73C6D">
      <w:pPr>
        <w:pStyle w:val="2f2"/>
        <w:shd w:val="clear" w:color="auto" w:fill="D9D9D9" w:themeFill="background1" w:themeFillShade="D9"/>
        <w:rPr>
          <w:lang w:eastAsia="zh-CN"/>
        </w:rPr>
      </w:pPr>
      <w:r>
        <w:rPr>
          <w:lang w:eastAsia="zh-CN"/>
        </w:rPr>
        <w:t>user.name="xattr_test"</w:t>
      </w:r>
    </w:p>
    <w:p w14:paraId="020948C6" w14:textId="77777777" w:rsidR="00F73C6D" w:rsidRDefault="00F73C6D" w:rsidP="00F73C6D">
      <w:pPr>
        <w:pStyle w:val="1e"/>
      </w:pPr>
      <w:r>
        <w:rPr>
          <w:rFonts w:hint="eastAsia"/>
          <w:noProof/>
        </w:rPr>
        <w:t>对</w:t>
      </w:r>
      <w:r>
        <w:rPr>
          <w:rFonts w:hint="eastAsia"/>
        </w:rPr>
        <w:t>属性设置</w:t>
      </w:r>
      <w:r>
        <w:t>hex</w:t>
      </w:r>
      <w:r>
        <w:rPr>
          <w:rFonts w:hint="eastAsia"/>
        </w:rPr>
        <w:t>编码：</w:t>
      </w:r>
    </w:p>
    <w:p w14:paraId="39399305" w14:textId="55236D38"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getfattr -d -e hex file.txt</w:t>
      </w:r>
    </w:p>
    <w:p w14:paraId="70C9FE68" w14:textId="77777777" w:rsidR="00F73C6D" w:rsidRDefault="00F73C6D" w:rsidP="00F73C6D">
      <w:pPr>
        <w:pStyle w:val="2f2"/>
        <w:shd w:val="clear" w:color="auto" w:fill="D9D9D9" w:themeFill="background1" w:themeFillShade="D9"/>
        <w:rPr>
          <w:lang w:eastAsia="zh-CN"/>
        </w:rPr>
      </w:pPr>
      <w:r>
        <w:rPr>
          <w:lang w:eastAsia="zh-CN"/>
        </w:rPr>
        <w:t># file: file.txt</w:t>
      </w:r>
    </w:p>
    <w:p w14:paraId="1031D997" w14:textId="77777777" w:rsidR="00F73C6D" w:rsidRDefault="00F73C6D" w:rsidP="00F73C6D">
      <w:pPr>
        <w:pStyle w:val="2f2"/>
        <w:shd w:val="clear" w:color="auto" w:fill="D9D9D9" w:themeFill="background1" w:themeFillShade="D9"/>
        <w:rPr>
          <w:lang w:eastAsia="zh-CN"/>
        </w:rPr>
      </w:pPr>
      <w:r>
        <w:rPr>
          <w:lang w:eastAsia="zh-CN"/>
        </w:rPr>
        <w:t>user.age=0x0a</w:t>
      </w:r>
    </w:p>
    <w:p w14:paraId="6375286E" w14:textId="77777777" w:rsidR="00F73C6D" w:rsidRDefault="00F73C6D" w:rsidP="00F73C6D">
      <w:pPr>
        <w:pStyle w:val="2f2"/>
        <w:shd w:val="clear" w:color="auto" w:fill="D9D9D9" w:themeFill="background1" w:themeFillShade="D9"/>
        <w:rPr>
          <w:lang w:eastAsia="zh-CN"/>
        </w:rPr>
      </w:pPr>
      <w:r>
        <w:rPr>
          <w:lang w:eastAsia="zh-CN"/>
        </w:rPr>
        <w:t>user.base64=0x48656c6c6f20576f726c6421</w:t>
      </w:r>
    </w:p>
    <w:p w14:paraId="209CF51B" w14:textId="77777777" w:rsidR="00F73C6D" w:rsidRDefault="00F73C6D" w:rsidP="00F73C6D">
      <w:pPr>
        <w:pStyle w:val="2f2"/>
        <w:shd w:val="clear" w:color="auto" w:fill="D9D9D9" w:themeFill="background1" w:themeFillShade="D9"/>
        <w:rPr>
          <w:lang w:eastAsia="zh-CN"/>
        </w:rPr>
      </w:pPr>
      <w:r>
        <w:rPr>
          <w:lang w:eastAsia="zh-CN"/>
        </w:rPr>
        <w:t>user.city=0x4265696a696e67</w:t>
      </w:r>
    </w:p>
    <w:p w14:paraId="4073CAED" w14:textId="77777777" w:rsidR="00F73C6D" w:rsidRDefault="00F73C6D" w:rsidP="00F73C6D">
      <w:pPr>
        <w:pStyle w:val="2f2"/>
        <w:shd w:val="clear" w:color="auto" w:fill="D9D9D9" w:themeFill="background1" w:themeFillShade="D9"/>
        <w:rPr>
          <w:lang w:eastAsia="zh-CN"/>
        </w:rPr>
      </w:pPr>
      <w:r>
        <w:rPr>
          <w:lang w:eastAsia="zh-CN"/>
        </w:rPr>
        <w:t>user.hex=0x0123</w:t>
      </w:r>
    </w:p>
    <w:p w14:paraId="353CAFD4" w14:textId="77777777" w:rsidR="00F73C6D" w:rsidRDefault="00F73C6D" w:rsidP="00F73C6D">
      <w:pPr>
        <w:pStyle w:val="2f2"/>
        <w:shd w:val="clear" w:color="auto" w:fill="D9D9D9" w:themeFill="background1" w:themeFillShade="D9"/>
        <w:rPr>
          <w:lang w:eastAsia="zh-CN"/>
        </w:rPr>
      </w:pPr>
      <w:r>
        <w:rPr>
          <w:lang w:eastAsia="zh-CN"/>
        </w:rPr>
        <w:t>user.name=0x78617474725f74657374</w:t>
      </w:r>
    </w:p>
    <w:p w14:paraId="743227A9" w14:textId="77777777" w:rsidR="00F73C6D" w:rsidRDefault="00F73C6D" w:rsidP="00F73C6D">
      <w:pPr>
        <w:pStyle w:val="1e"/>
        <w:rPr>
          <w:noProof/>
        </w:rPr>
      </w:pPr>
      <w:r>
        <w:rPr>
          <w:noProof/>
        </w:rPr>
        <w:t xml:space="preserve">user.age </w:t>
      </w:r>
      <w:r>
        <w:rPr>
          <w:rFonts w:hint="eastAsia"/>
          <w:noProof/>
        </w:rPr>
        <w:t>的属性值由八进制变成了十六进制；</w:t>
      </w:r>
      <w:r>
        <w:rPr>
          <w:noProof/>
        </w:rPr>
        <w:t xml:space="preserve">user.hex </w:t>
      </w:r>
      <w:r>
        <w:rPr>
          <w:rFonts w:hint="eastAsia"/>
          <w:noProof/>
        </w:rPr>
        <w:t>的属性值还原成了最初设置的原值；</w:t>
      </w:r>
      <w:r>
        <w:rPr>
          <w:noProof/>
        </w:rPr>
        <w:t>user.name</w:t>
      </w:r>
      <w:r>
        <w:rPr>
          <w:rFonts w:hint="eastAsia"/>
          <w:noProof/>
        </w:rPr>
        <w:t>、</w:t>
      </w:r>
      <w:r>
        <w:rPr>
          <w:noProof/>
        </w:rPr>
        <w:t>user.city</w:t>
      </w:r>
      <w:r>
        <w:rPr>
          <w:rFonts w:hint="eastAsia"/>
          <w:noProof/>
        </w:rPr>
        <w:t>、</w:t>
      </w:r>
      <w:r>
        <w:rPr>
          <w:noProof/>
        </w:rPr>
        <w:t>user.base64</w:t>
      </w:r>
      <w:r>
        <w:rPr>
          <w:rFonts w:hint="eastAsia"/>
          <w:noProof/>
        </w:rPr>
        <w:t>的属性值都转化为对应的十六进制值。</w:t>
      </w:r>
    </w:p>
    <w:p w14:paraId="432881D2" w14:textId="77777777" w:rsidR="00F73C6D" w:rsidRDefault="00F73C6D" w:rsidP="00F73C6D">
      <w:pPr>
        <w:pStyle w:val="1e"/>
      </w:pPr>
      <w:r>
        <w:rPr>
          <w:rFonts w:hint="eastAsia"/>
        </w:rPr>
        <w:t>对属性设置</w:t>
      </w:r>
      <w:r>
        <w:t>base64</w:t>
      </w:r>
      <w:r>
        <w:rPr>
          <w:rFonts w:hint="eastAsia"/>
        </w:rPr>
        <w:t>编码：</w:t>
      </w:r>
    </w:p>
    <w:p w14:paraId="04091FD9" w14:textId="6C93B462"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getfattr -d -e base64 file.txt</w:t>
      </w:r>
    </w:p>
    <w:p w14:paraId="6D17710A" w14:textId="77777777" w:rsidR="00F73C6D" w:rsidRDefault="00F73C6D" w:rsidP="00F73C6D">
      <w:pPr>
        <w:pStyle w:val="2f2"/>
        <w:shd w:val="clear" w:color="auto" w:fill="D9D9D9" w:themeFill="background1" w:themeFillShade="D9"/>
        <w:rPr>
          <w:lang w:eastAsia="zh-CN"/>
        </w:rPr>
      </w:pPr>
      <w:r>
        <w:rPr>
          <w:lang w:eastAsia="zh-CN"/>
        </w:rPr>
        <w:t># file: file.txt</w:t>
      </w:r>
    </w:p>
    <w:p w14:paraId="37588917" w14:textId="77777777" w:rsidR="00F73C6D" w:rsidRDefault="00F73C6D" w:rsidP="00F73C6D">
      <w:pPr>
        <w:pStyle w:val="2f2"/>
        <w:shd w:val="clear" w:color="auto" w:fill="D9D9D9" w:themeFill="background1" w:themeFillShade="D9"/>
        <w:rPr>
          <w:lang w:eastAsia="zh-CN"/>
        </w:rPr>
      </w:pPr>
      <w:r>
        <w:rPr>
          <w:lang w:eastAsia="zh-CN"/>
        </w:rPr>
        <w:t>user.age=0sCg==</w:t>
      </w:r>
    </w:p>
    <w:p w14:paraId="5A9005F4" w14:textId="77777777" w:rsidR="00F73C6D" w:rsidRDefault="00F73C6D" w:rsidP="00F73C6D">
      <w:pPr>
        <w:pStyle w:val="2f2"/>
        <w:shd w:val="clear" w:color="auto" w:fill="D9D9D9" w:themeFill="background1" w:themeFillShade="D9"/>
        <w:rPr>
          <w:lang w:eastAsia="zh-CN"/>
        </w:rPr>
      </w:pPr>
      <w:r>
        <w:rPr>
          <w:lang w:eastAsia="zh-CN"/>
        </w:rPr>
        <w:t>user.base64=0sSGVsbG8gV29ybGQh</w:t>
      </w:r>
    </w:p>
    <w:p w14:paraId="6241503C" w14:textId="77777777" w:rsidR="00F73C6D" w:rsidRDefault="00F73C6D" w:rsidP="00F73C6D">
      <w:pPr>
        <w:pStyle w:val="2f2"/>
        <w:shd w:val="clear" w:color="auto" w:fill="D9D9D9" w:themeFill="background1" w:themeFillShade="D9"/>
        <w:rPr>
          <w:lang w:eastAsia="zh-CN"/>
        </w:rPr>
      </w:pPr>
      <w:r>
        <w:rPr>
          <w:lang w:eastAsia="zh-CN"/>
        </w:rPr>
        <w:t>user.city=0sQmVpamluZw==</w:t>
      </w:r>
    </w:p>
    <w:p w14:paraId="7EAFEB87" w14:textId="77777777" w:rsidR="00F73C6D" w:rsidRDefault="00F73C6D" w:rsidP="00F73C6D">
      <w:pPr>
        <w:pStyle w:val="2f2"/>
        <w:shd w:val="clear" w:color="auto" w:fill="D9D9D9" w:themeFill="background1" w:themeFillShade="D9"/>
        <w:rPr>
          <w:lang w:eastAsia="zh-CN"/>
        </w:rPr>
      </w:pPr>
      <w:r>
        <w:rPr>
          <w:lang w:eastAsia="zh-CN"/>
        </w:rPr>
        <w:t>user.hex=0sASM=</w:t>
      </w:r>
    </w:p>
    <w:p w14:paraId="3DEBA32A" w14:textId="77777777" w:rsidR="00F73C6D" w:rsidRDefault="00F73C6D" w:rsidP="00F73C6D">
      <w:pPr>
        <w:pStyle w:val="2f2"/>
        <w:shd w:val="clear" w:color="auto" w:fill="D9D9D9" w:themeFill="background1" w:themeFillShade="D9"/>
        <w:rPr>
          <w:lang w:eastAsia="zh-CN"/>
        </w:rPr>
      </w:pPr>
      <w:r>
        <w:rPr>
          <w:lang w:eastAsia="zh-CN"/>
        </w:rPr>
        <w:t>user.name=0seGF0dHJfdGVzdA==</w:t>
      </w:r>
    </w:p>
    <w:p w14:paraId="13DF4552" w14:textId="77777777" w:rsidR="00F73C6D" w:rsidRDefault="00F73C6D" w:rsidP="00F73C6D">
      <w:pPr>
        <w:pStyle w:val="1e"/>
        <w:rPr>
          <w:noProof/>
        </w:rPr>
      </w:pPr>
      <w:r>
        <w:rPr>
          <w:noProof/>
        </w:rPr>
        <w:t xml:space="preserve">user.age </w:t>
      </w:r>
      <w:r>
        <w:rPr>
          <w:rFonts w:hint="eastAsia"/>
          <w:noProof/>
        </w:rPr>
        <w:t>与</w:t>
      </w:r>
      <w:r>
        <w:rPr>
          <w:noProof/>
        </w:rPr>
        <w:t>user.hex</w:t>
      </w:r>
      <w:r>
        <w:rPr>
          <w:rFonts w:hint="eastAsia"/>
          <w:noProof/>
        </w:rPr>
        <w:t>的属性值都保留最初的</w:t>
      </w:r>
      <w:r>
        <w:rPr>
          <w:noProof/>
        </w:rPr>
        <w:t xml:space="preserve"> base64</w:t>
      </w:r>
      <w:r>
        <w:rPr>
          <w:rFonts w:hint="eastAsia"/>
          <w:noProof/>
        </w:rPr>
        <w:t>编码存储；</w:t>
      </w:r>
      <w:r>
        <w:rPr>
          <w:noProof/>
        </w:rPr>
        <w:t>user.name</w:t>
      </w:r>
      <w:r>
        <w:rPr>
          <w:rFonts w:hint="eastAsia"/>
          <w:noProof/>
        </w:rPr>
        <w:t>、</w:t>
      </w:r>
      <w:r>
        <w:rPr>
          <w:noProof/>
        </w:rPr>
        <w:t>user.city</w:t>
      </w:r>
      <w:r>
        <w:rPr>
          <w:rFonts w:hint="eastAsia"/>
          <w:noProof/>
        </w:rPr>
        <w:t>、</w:t>
      </w:r>
      <w:r>
        <w:rPr>
          <w:noProof/>
        </w:rPr>
        <w:t>user.base64</w:t>
      </w:r>
      <w:r>
        <w:rPr>
          <w:rFonts w:hint="eastAsia"/>
          <w:noProof/>
        </w:rPr>
        <w:t>的属性值都转化为对应的</w:t>
      </w:r>
      <w:r>
        <w:rPr>
          <w:noProof/>
        </w:rPr>
        <w:t>base64</w:t>
      </w:r>
      <w:r>
        <w:rPr>
          <w:rFonts w:hint="eastAsia"/>
          <w:noProof/>
        </w:rPr>
        <w:t>编码值。</w:t>
      </w:r>
      <w:r>
        <w:rPr>
          <w:noProof/>
        </w:rPr>
        <w:t xml:space="preserve"> </w:t>
      </w:r>
    </w:p>
    <w:p w14:paraId="77732411" w14:textId="77777777" w:rsidR="00F73C6D" w:rsidRDefault="00F73C6D" w:rsidP="00D837EB">
      <w:pPr>
        <w:pStyle w:val="3"/>
        <w:numPr>
          <w:ilvl w:val="2"/>
          <w:numId w:val="15"/>
        </w:numPr>
      </w:pPr>
      <w:bookmarkStart w:id="91" w:name="_Toc57042963"/>
      <w:r>
        <w:rPr>
          <w:rFonts w:hint="eastAsia"/>
        </w:rPr>
        <w:t>注册一个自定义的文件系统类型</w:t>
      </w:r>
      <w:bookmarkEnd w:id="91"/>
    </w:p>
    <w:p w14:paraId="173B92BE" w14:textId="77777777" w:rsidR="00F73C6D" w:rsidRDefault="00F73C6D" w:rsidP="00D837EB">
      <w:pPr>
        <w:pStyle w:val="4"/>
        <w:numPr>
          <w:ilvl w:val="3"/>
          <w:numId w:val="15"/>
        </w:numPr>
        <w:rPr>
          <w:rFonts w:hint="default"/>
        </w:rPr>
      </w:pPr>
      <w:r>
        <w:t>相关知识</w:t>
      </w:r>
    </w:p>
    <w:p w14:paraId="63795285" w14:textId="77777777" w:rsidR="00F73C6D" w:rsidRDefault="00F73C6D" w:rsidP="00F73C6D">
      <w:pPr>
        <w:pStyle w:val="1e"/>
        <w:ind w:firstLineChars="200" w:firstLine="420"/>
      </w:pPr>
      <w:r>
        <w:rPr>
          <w:rFonts w:hint="eastAsia"/>
        </w:rPr>
        <w:t>通常，用户在为自己的系统编译内核时可以把</w:t>
      </w:r>
      <w:r>
        <w:t>Linux</w:t>
      </w:r>
      <w:r>
        <w:rPr>
          <w:rFonts w:hint="eastAsia"/>
        </w:rPr>
        <w:t>配置为能够识别所有需要的文件系统。但是，文件系统的源代码实际上要么包含在内核映像中，要么作为一个模块被动态装入。</w:t>
      </w:r>
      <w:r>
        <w:lastRenderedPageBreak/>
        <w:t>VFS</w:t>
      </w:r>
      <w:r>
        <w:rPr>
          <w:rFonts w:hint="eastAsia"/>
        </w:rPr>
        <w:t>必须对目前已在内核中的所有文件系统类型进行跟踪，这是通过进行文件系统类型注册来实现的。</w:t>
      </w:r>
    </w:p>
    <w:p w14:paraId="405FADCE" w14:textId="77777777" w:rsidR="00F73C6D" w:rsidRDefault="00F73C6D" w:rsidP="00F73C6D">
      <w:pPr>
        <w:pStyle w:val="1e"/>
      </w:pPr>
      <w:r>
        <w:rPr>
          <w:rFonts w:hint="eastAsia"/>
        </w:rPr>
        <w:t>注册函数</w:t>
      </w:r>
      <w:r>
        <w:t>register_filesystem/</w:t>
      </w:r>
      <w:r>
        <w:rPr>
          <w:rFonts w:hint="eastAsia"/>
        </w:rPr>
        <w:t>注销函数</w:t>
      </w:r>
      <w:r>
        <w:t>unregister_filesystem</w:t>
      </w:r>
      <w:r>
        <w:rPr>
          <w:rFonts w:hint="eastAsia"/>
        </w:rPr>
        <w:t>：</w:t>
      </w:r>
    </w:p>
    <w:p w14:paraId="319B8A7C" w14:textId="77777777" w:rsidR="00F73C6D" w:rsidRDefault="00F73C6D" w:rsidP="00F73C6D">
      <w:pPr>
        <w:pStyle w:val="1e"/>
        <w:ind w:firstLineChars="200" w:firstLine="420"/>
      </w:pPr>
      <w:r>
        <w:rPr>
          <w:rFonts w:hint="eastAsia"/>
        </w:rPr>
        <w:t>两个函数分别用于文件系统类型的注册和注销，都只有一个参数，即代表文件系统类型的一个指向</w:t>
      </w:r>
      <w:r>
        <w:t>file_system_type</w:t>
      </w:r>
      <w:r>
        <w:rPr>
          <w:rFonts w:hint="eastAsia"/>
        </w:rPr>
        <w:t>对象的指针。</w:t>
      </w:r>
    </w:p>
    <w:p w14:paraId="371C77F0" w14:textId="77777777" w:rsidR="00F73C6D" w:rsidRDefault="00F73C6D" w:rsidP="00F73C6D">
      <w:pPr>
        <w:pStyle w:val="1e"/>
      </w:pPr>
      <w:r>
        <w:t>1</w:t>
      </w:r>
      <w:r>
        <w:rPr>
          <w:rFonts w:hint="eastAsia"/>
        </w:rPr>
        <w:t>、头文件：</w:t>
      </w:r>
      <w:r>
        <w:t>&lt;linux/fs.h&gt;</w:t>
      </w:r>
    </w:p>
    <w:p w14:paraId="5A31F133" w14:textId="77777777" w:rsidR="00F73C6D" w:rsidRDefault="00F73C6D" w:rsidP="00F73C6D">
      <w:pPr>
        <w:pStyle w:val="1e"/>
      </w:pPr>
      <w:r>
        <w:t>2</w:t>
      </w:r>
      <w:r>
        <w:rPr>
          <w:rFonts w:hint="eastAsia"/>
        </w:rPr>
        <w:t>、函数原型：两个函数的原型分别为：</w:t>
      </w:r>
    </w:p>
    <w:p w14:paraId="48FF2883" w14:textId="77777777" w:rsidR="00F73C6D" w:rsidRDefault="00F73C6D" w:rsidP="00F73C6D">
      <w:pPr>
        <w:pStyle w:val="2f2"/>
      </w:pPr>
      <w:r>
        <w:t>int register_filesystem(struct file_system_type *)</w:t>
      </w:r>
      <w:r>
        <w:rPr>
          <w:rFonts w:hint="eastAsia"/>
        </w:rPr>
        <w:t>；</w:t>
      </w:r>
    </w:p>
    <w:p w14:paraId="7FC21482" w14:textId="77777777" w:rsidR="00F73C6D" w:rsidRDefault="00F73C6D" w:rsidP="00F73C6D">
      <w:pPr>
        <w:pStyle w:val="2f2"/>
      </w:pPr>
      <w:r>
        <w:t>int unregister_filesystem(struct file_system_type * )</w:t>
      </w:r>
      <w:r>
        <w:rPr>
          <w:rFonts w:hint="eastAsia"/>
        </w:rPr>
        <w:t>；</w:t>
      </w:r>
    </w:p>
    <w:p w14:paraId="5399C725" w14:textId="77777777" w:rsidR="00F73C6D" w:rsidRDefault="00F73C6D" w:rsidP="00F73C6D">
      <w:pPr>
        <w:pStyle w:val="1e"/>
      </w:pPr>
      <w:r>
        <w:t>3</w:t>
      </w:r>
      <w:r>
        <w:rPr>
          <w:rFonts w:hint="eastAsia"/>
        </w:rPr>
        <w:t>、返回值：函数执行成功时，返回</w:t>
      </w:r>
      <w:r>
        <w:t>0</w:t>
      </w:r>
      <w:r>
        <w:rPr>
          <w:rFonts w:hint="eastAsia"/>
        </w:rPr>
        <w:t>；否则，返回一个错误值。</w:t>
      </w:r>
    </w:p>
    <w:p w14:paraId="4D79C376" w14:textId="77777777" w:rsidR="00F73C6D" w:rsidRDefault="00F73C6D" w:rsidP="00F73C6D">
      <w:pPr>
        <w:pStyle w:val="1e"/>
      </w:pPr>
      <w:r>
        <w:t>4</w:t>
      </w:r>
      <w:r>
        <w:rPr>
          <w:rFonts w:hint="eastAsia"/>
        </w:rPr>
        <w:t>、参数说明：</w:t>
      </w:r>
    </w:p>
    <w:p w14:paraId="534C6AB8" w14:textId="77777777" w:rsidR="00F73C6D" w:rsidRDefault="00F73C6D" w:rsidP="00F73C6D">
      <w:pPr>
        <w:pStyle w:val="1e"/>
        <w:ind w:firstLineChars="200" w:firstLine="420"/>
      </w:pPr>
      <w:r>
        <w:rPr>
          <w:rFonts w:hint="eastAsia"/>
        </w:rPr>
        <w:t>每个注册的文件系统都用一个类型为</w:t>
      </w:r>
      <w:r>
        <w:t>file_system_type</w:t>
      </w:r>
      <w:r>
        <w:rPr>
          <w:rFonts w:hint="eastAsia"/>
        </w:rPr>
        <w:t>的对象来表示。</w:t>
      </w:r>
    </w:p>
    <w:p w14:paraId="35A7016A" w14:textId="77777777" w:rsidR="00F73C6D" w:rsidRDefault="00F73C6D" w:rsidP="00F73C6D">
      <w:pPr>
        <w:pStyle w:val="1e"/>
        <w:ind w:firstLineChars="200" w:firstLine="420"/>
      </w:pPr>
      <w:r>
        <w:rPr>
          <w:rFonts w:hint="eastAsia"/>
        </w:rPr>
        <w:t>文件系统对</w:t>
      </w:r>
      <w:r>
        <w:t>file_system_type</w:t>
      </w:r>
      <w:r>
        <w:rPr>
          <w:rFonts w:hint="eastAsia"/>
        </w:rPr>
        <w:t>结构体的填充：</w:t>
      </w:r>
    </w:p>
    <w:p w14:paraId="62EE20EA" w14:textId="77777777" w:rsidR="00F73C6D" w:rsidRDefault="00F73C6D" w:rsidP="00F73C6D">
      <w:pPr>
        <w:pStyle w:val="1e"/>
      </w:pPr>
      <w:r>
        <w:t>1</w:t>
      </w:r>
      <w:r>
        <w:rPr>
          <w:rFonts w:hint="eastAsia"/>
        </w:rPr>
        <w:t>）</w:t>
      </w:r>
      <w:r>
        <w:t>ext4fs</w:t>
      </w:r>
      <w:r>
        <w:rPr>
          <w:rFonts w:hint="eastAsia"/>
        </w:rPr>
        <w:t>文件系统对这个结构体的填充（</w:t>
      </w:r>
      <w:r>
        <w:t>fs/ext4/super.c</w:t>
      </w:r>
      <w:r>
        <w:rPr>
          <w:rFonts w:hint="eastAsia"/>
        </w:rPr>
        <w:t>）：</w:t>
      </w:r>
    </w:p>
    <w:p w14:paraId="64718FF1" w14:textId="49E254F4" w:rsidR="00F73C6D" w:rsidRDefault="00F73C6D" w:rsidP="00F73C6D">
      <w:pPr>
        <w:pStyle w:val="1e"/>
      </w:pPr>
      <w:r>
        <w:rPr>
          <w:noProof/>
        </w:rPr>
        <w:drawing>
          <wp:inline distT="0" distB="0" distL="0" distR="0" wp14:anchorId="3C722706" wp14:editId="211F53E6">
            <wp:extent cx="3227705" cy="1105535"/>
            <wp:effectExtent l="19050" t="19050" r="1079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7705" cy="1105535"/>
                    </a:xfrm>
                    <a:prstGeom prst="rect">
                      <a:avLst/>
                    </a:prstGeom>
                    <a:noFill/>
                    <a:ln w="12700" cmpd="sng">
                      <a:solidFill>
                        <a:srgbClr val="000000"/>
                      </a:solidFill>
                      <a:miter lim="800000"/>
                      <a:headEnd/>
                      <a:tailEnd/>
                    </a:ln>
                    <a:effectLst/>
                  </pic:spPr>
                </pic:pic>
              </a:graphicData>
            </a:graphic>
          </wp:inline>
        </w:drawing>
      </w:r>
    </w:p>
    <w:p w14:paraId="73ABEFB5" w14:textId="77777777" w:rsidR="00F73C6D" w:rsidRDefault="00F73C6D" w:rsidP="00F73C6D">
      <w:pPr>
        <w:pStyle w:val="1e"/>
      </w:pPr>
      <w:r>
        <w:t>2</w:t>
      </w:r>
      <w:r>
        <w:rPr>
          <w:rFonts w:hint="eastAsia"/>
        </w:rPr>
        <w:t>）</w:t>
      </w:r>
      <w:r>
        <w:t>ramfs</w:t>
      </w:r>
      <w:r>
        <w:rPr>
          <w:rFonts w:hint="eastAsia"/>
        </w:rPr>
        <w:t>文件系统对这个结构体的填充（</w:t>
      </w:r>
      <w:r>
        <w:t>fs/ramfs/inode.c</w:t>
      </w:r>
      <w:r>
        <w:rPr>
          <w:rFonts w:hint="eastAsia"/>
        </w:rPr>
        <w:t>）：</w:t>
      </w:r>
    </w:p>
    <w:p w14:paraId="2617E6D2" w14:textId="7F3695BE" w:rsidR="00F73C6D" w:rsidRDefault="00F73C6D" w:rsidP="00F73C6D">
      <w:pPr>
        <w:pStyle w:val="1e"/>
      </w:pPr>
      <w:r>
        <w:rPr>
          <w:noProof/>
        </w:rPr>
        <w:drawing>
          <wp:inline distT="0" distB="0" distL="0" distR="0" wp14:anchorId="024FD358" wp14:editId="3F5A1DD0">
            <wp:extent cx="3241040" cy="825500"/>
            <wp:effectExtent l="19050" t="19050" r="1651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1040" cy="825500"/>
                    </a:xfrm>
                    <a:prstGeom prst="rect">
                      <a:avLst/>
                    </a:prstGeom>
                    <a:noFill/>
                    <a:ln w="12700" cmpd="sng">
                      <a:solidFill>
                        <a:srgbClr val="000000"/>
                      </a:solidFill>
                      <a:miter lim="800000"/>
                      <a:headEnd/>
                      <a:tailEnd/>
                    </a:ln>
                    <a:effectLst/>
                  </pic:spPr>
                </pic:pic>
              </a:graphicData>
            </a:graphic>
          </wp:inline>
        </w:drawing>
      </w:r>
    </w:p>
    <w:p w14:paraId="7DFEC7B3" w14:textId="77777777" w:rsidR="00F73C6D" w:rsidRDefault="00F73C6D" w:rsidP="00F73C6D">
      <w:pPr>
        <w:pStyle w:val="1e"/>
      </w:pPr>
      <w:r>
        <w:rPr>
          <w:rFonts w:hint="eastAsia"/>
        </w:rPr>
        <w:t>可见，一般文件系统的实现，实现这几个字段即可；其它的由内核利用或者填充。</w:t>
      </w:r>
    </w:p>
    <w:p w14:paraId="32400DD2" w14:textId="77777777" w:rsidR="00F73C6D" w:rsidRDefault="00F73C6D" w:rsidP="00D837EB">
      <w:pPr>
        <w:pStyle w:val="4"/>
        <w:numPr>
          <w:ilvl w:val="3"/>
          <w:numId w:val="15"/>
        </w:numPr>
        <w:rPr>
          <w:rFonts w:hint="default"/>
        </w:rPr>
      </w:pPr>
      <w:r>
        <w:t>实验步骤</w:t>
      </w:r>
    </w:p>
    <w:p w14:paraId="5E5F0B6D" w14:textId="77777777" w:rsidR="00F73C6D" w:rsidRDefault="00F73C6D" w:rsidP="00D837EB">
      <w:pPr>
        <w:pStyle w:val="30"/>
        <w:numPr>
          <w:ilvl w:val="5"/>
          <w:numId w:val="15"/>
        </w:numPr>
        <w:tabs>
          <w:tab w:val="num" w:pos="1418"/>
        </w:tabs>
        <w:ind w:left="1620" w:right="200" w:hanging="425"/>
        <w:rPr>
          <w:lang w:eastAsia="x-none"/>
        </w:rPr>
      </w:pPr>
      <w:r>
        <w:rPr>
          <w:rFonts w:hint="eastAsia"/>
        </w:rPr>
        <w:t>查看系统中已经注册的文件系统类型</w:t>
      </w:r>
    </w:p>
    <w:p w14:paraId="7F464224" w14:textId="77777777" w:rsidR="00F73C6D" w:rsidRDefault="00F73C6D" w:rsidP="00F73C6D">
      <w:pPr>
        <w:pStyle w:val="2f2"/>
        <w:shd w:val="clear" w:color="auto" w:fill="D9D9D9" w:themeFill="background1" w:themeFillShade="D9"/>
        <w:rPr>
          <w:lang w:eastAsia="zh-CN"/>
        </w:rPr>
      </w:pPr>
      <w:r>
        <w:rPr>
          <w:lang w:eastAsia="zh-CN"/>
        </w:rPr>
        <w:t>cat /proc/filesystems</w:t>
      </w:r>
    </w:p>
    <w:p w14:paraId="45644E59"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tasks_k/7/task2</w:t>
      </w:r>
      <w:r>
        <w:rPr>
          <w:rFonts w:hint="eastAsia"/>
        </w:rPr>
        <w:t>目录下。</w:t>
      </w:r>
    </w:p>
    <w:p w14:paraId="341E7C22" w14:textId="23704CDE"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tasks_k/7/task2</w:t>
      </w:r>
    </w:p>
    <w:p w14:paraId="108CE8FD" w14:textId="3F54C4D8"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ls</w:t>
      </w:r>
    </w:p>
    <w:p w14:paraId="08D2F413" w14:textId="77777777" w:rsidR="00F73C6D" w:rsidRDefault="00F73C6D" w:rsidP="00F73C6D">
      <w:pPr>
        <w:pStyle w:val="2f2"/>
        <w:shd w:val="clear" w:color="auto" w:fill="D9D9D9" w:themeFill="background1" w:themeFillShade="D9"/>
        <w:rPr>
          <w:lang w:eastAsia="zh-CN"/>
        </w:rPr>
      </w:pPr>
      <w:r>
        <w:rPr>
          <w:lang w:eastAsia="zh-CN"/>
        </w:rPr>
        <w:t>Makefile  register_newfs.c</w:t>
      </w:r>
    </w:p>
    <w:p w14:paraId="1FEA3F4B" w14:textId="77777777" w:rsidR="00F73C6D" w:rsidRDefault="00F73C6D" w:rsidP="00D837EB">
      <w:pPr>
        <w:pStyle w:val="30"/>
        <w:numPr>
          <w:ilvl w:val="5"/>
          <w:numId w:val="15"/>
        </w:numPr>
        <w:tabs>
          <w:tab w:val="num" w:pos="1418"/>
        </w:tabs>
        <w:ind w:left="1620" w:right="200" w:hanging="425"/>
      </w:pPr>
      <w:r>
        <w:rPr>
          <w:rFonts w:hint="eastAsia"/>
        </w:rPr>
        <w:lastRenderedPageBreak/>
        <w:t>编译源文件。</w:t>
      </w:r>
    </w:p>
    <w:p w14:paraId="788AD12C" w14:textId="3D230CD6"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make</w:t>
      </w:r>
    </w:p>
    <w:p w14:paraId="00877648" w14:textId="77777777" w:rsidR="00F73C6D" w:rsidRDefault="00F73C6D" w:rsidP="00F73C6D">
      <w:pPr>
        <w:pStyle w:val="2f2"/>
        <w:shd w:val="clear" w:color="auto" w:fill="D9D9D9" w:themeFill="background1" w:themeFillShade="D9"/>
        <w:rPr>
          <w:lang w:eastAsia="zh-CN"/>
        </w:rPr>
      </w:pPr>
      <w:r>
        <w:rPr>
          <w:lang w:eastAsia="zh-CN"/>
        </w:rPr>
        <w:t>make -C /root/kernel M=/root/tasks_k/7/task2 modules</w:t>
      </w:r>
    </w:p>
    <w:p w14:paraId="67D14DD8"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63A43F52" w14:textId="77777777" w:rsidR="00F73C6D" w:rsidRDefault="00F73C6D" w:rsidP="00F73C6D">
      <w:pPr>
        <w:pStyle w:val="2f2"/>
        <w:shd w:val="clear" w:color="auto" w:fill="D9D9D9" w:themeFill="background1" w:themeFillShade="D9"/>
        <w:rPr>
          <w:lang w:eastAsia="zh-CN"/>
        </w:rPr>
      </w:pPr>
      <w:r>
        <w:rPr>
          <w:lang w:eastAsia="zh-CN"/>
        </w:rPr>
        <w:t xml:space="preserve">  CC [M]  /root/tasks_k/7/task2/register_newfs.o</w:t>
      </w:r>
    </w:p>
    <w:p w14:paraId="2F1E08A7"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2E3EBCAB"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37D8C955" w14:textId="77777777" w:rsidR="00F73C6D" w:rsidRDefault="00F73C6D" w:rsidP="00F73C6D">
      <w:pPr>
        <w:pStyle w:val="2f2"/>
        <w:shd w:val="clear" w:color="auto" w:fill="D9D9D9" w:themeFill="background1" w:themeFillShade="D9"/>
        <w:rPr>
          <w:lang w:eastAsia="zh-CN"/>
        </w:rPr>
      </w:pPr>
      <w:r>
        <w:rPr>
          <w:lang w:eastAsia="zh-CN"/>
        </w:rPr>
        <w:t xml:space="preserve">  CC      /root/tasks_k/7/task2/register_newfs.mod.o</w:t>
      </w:r>
    </w:p>
    <w:p w14:paraId="12B09A39" w14:textId="77777777" w:rsidR="00F73C6D" w:rsidRDefault="00F73C6D" w:rsidP="00F73C6D">
      <w:pPr>
        <w:pStyle w:val="2f2"/>
        <w:shd w:val="clear" w:color="auto" w:fill="D9D9D9" w:themeFill="background1" w:themeFillShade="D9"/>
        <w:rPr>
          <w:lang w:eastAsia="zh-CN"/>
        </w:rPr>
      </w:pPr>
      <w:r>
        <w:rPr>
          <w:lang w:eastAsia="zh-CN"/>
        </w:rPr>
        <w:t xml:space="preserve">  LD [M]  /root/tasks_k/7/task2/register_newfs.ko</w:t>
      </w:r>
    </w:p>
    <w:p w14:paraId="1C19361B"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0E3D6288" w14:textId="77777777" w:rsidR="00F73C6D" w:rsidRDefault="00F73C6D" w:rsidP="00D837EB">
      <w:pPr>
        <w:pStyle w:val="30"/>
        <w:numPr>
          <w:ilvl w:val="5"/>
          <w:numId w:val="15"/>
        </w:numPr>
        <w:tabs>
          <w:tab w:val="num" w:pos="1418"/>
        </w:tabs>
        <w:ind w:left="1620" w:right="200" w:hanging="425"/>
      </w:pPr>
      <w:r>
        <w:rPr>
          <w:rFonts w:hint="eastAsia"/>
        </w:rPr>
        <w:t>对比加载内核模块前后的文件系统结果。</w:t>
      </w:r>
    </w:p>
    <w:p w14:paraId="63F9C223" w14:textId="767B160B"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task2]# </w:t>
      </w:r>
      <w:r>
        <w:rPr>
          <w:b/>
          <w:lang w:eastAsia="zh-CN"/>
        </w:rPr>
        <w:t>cat /proc/filesystems | grep myfs</w:t>
      </w:r>
    </w:p>
    <w:p w14:paraId="7F99A488" w14:textId="6B7FCF30"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insmod register_newfs.ko</w:t>
      </w:r>
    </w:p>
    <w:p w14:paraId="444A0438" w14:textId="20A3AABB"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cat /proc/filesystems | grep myfs</w:t>
      </w:r>
    </w:p>
    <w:p w14:paraId="6690BA46" w14:textId="77777777" w:rsidR="00F73C6D" w:rsidRDefault="00F73C6D" w:rsidP="00F73C6D">
      <w:pPr>
        <w:pStyle w:val="2f2"/>
        <w:shd w:val="clear" w:color="auto" w:fill="D9D9D9" w:themeFill="background1" w:themeFillShade="D9"/>
        <w:rPr>
          <w:lang w:eastAsia="zh-CN"/>
        </w:rPr>
      </w:pPr>
      <w:r>
        <w:rPr>
          <w:lang w:eastAsia="zh-CN"/>
        </w:rPr>
        <w:t>nodev   myfs</w:t>
      </w:r>
    </w:p>
    <w:p w14:paraId="5946F8C7"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12C2D2F9" w14:textId="508E0F3D"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rmmod register_newfs</w:t>
      </w:r>
    </w:p>
    <w:p w14:paraId="5724446A" w14:textId="05AE91F2"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cat /proc/filesystems | grep myfs</w:t>
      </w:r>
    </w:p>
    <w:p w14:paraId="25618BEC" w14:textId="46A6A242"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task2]# </w:t>
      </w:r>
      <w:r>
        <w:rPr>
          <w:b/>
          <w:lang w:eastAsia="zh-CN"/>
        </w:rPr>
        <w:t>dmesg | tail -n2</w:t>
      </w:r>
    </w:p>
    <w:p w14:paraId="2A41A86A" w14:textId="77777777" w:rsidR="00F73C6D" w:rsidRDefault="00F73C6D" w:rsidP="00F73C6D">
      <w:pPr>
        <w:pStyle w:val="2f2"/>
        <w:shd w:val="clear" w:color="auto" w:fill="D9D9D9" w:themeFill="background1" w:themeFillShade="D9"/>
        <w:rPr>
          <w:lang w:eastAsia="zh-CN"/>
        </w:rPr>
      </w:pPr>
      <w:r>
        <w:rPr>
          <w:lang w:eastAsia="zh-CN"/>
        </w:rPr>
        <w:t>[114719.268797] Start register_newfs module...</w:t>
      </w:r>
    </w:p>
    <w:p w14:paraId="33E6AF85" w14:textId="77777777" w:rsidR="00F73C6D" w:rsidRDefault="00F73C6D" w:rsidP="00F73C6D">
      <w:pPr>
        <w:pStyle w:val="2f2"/>
        <w:shd w:val="clear" w:color="auto" w:fill="D9D9D9" w:themeFill="background1" w:themeFillShade="D9"/>
        <w:rPr>
          <w:lang w:eastAsia="zh-CN"/>
        </w:rPr>
      </w:pPr>
      <w:r>
        <w:rPr>
          <w:lang w:eastAsia="zh-CN"/>
        </w:rPr>
        <w:t>[114726.442879] Exit register_newfs module...</w:t>
      </w:r>
    </w:p>
    <w:p w14:paraId="33E83FF5" w14:textId="77777777" w:rsidR="00F73C6D" w:rsidRDefault="00F73C6D" w:rsidP="00F73C6D">
      <w:pPr>
        <w:pStyle w:val="1e"/>
        <w:rPr>
          <w:noProof/>
        </w:rPr>
      </w:pPr>
      <w:r>
        <w:rPr>
          <w:rFonts w:hint="eastAsia"/>
          <w:noProof/>
        </w:rPr>
        <w:t>由实验结果可见：</w:t>
      </w:r>
    </w:p>
    <w:p w14:paraId="6FEA6E25" w14:textId="77777777" w:rsidR="00F73C6D" w:rsidRDefault="00F73C6D" w:rsidP="00F73C6D">
      <w:pPr>
        <w:pStyle w:val="1e"/>
        <w:ind w:firstLineChars="200" w:firstLine="420"/>
        <w:rPr>
          <w:noProof/>
        </w:rPr>
      </w:pPr>
      <w:r>
        <w:rPr>
          <w:rFonts w:hint="eastAsia"/>
          <w:noProof/>
        </w:rPr>
        <w:t>当未加载内核模块时，当前系统中无自定义的文件系统“</w:t>
      </w:r>
      <w:r>
        <w:rPr>
          <w:noProof/>
        </w:rPr>
        <w:t>myfs</w:t>
      </w:r>
      <w:r>
        <w:rPr>
          <w:rFonts w:hint="eastAsia"/>
          <w:noProof/>
        </w:rPr>
        <w:t>”；当加载内核模块时，当前系统中可打印出自定义的文件系统“</w:t>
      </w:r>
      <w:r>
        <w:rPr>
          <w:noProof/>
        </w:rPr>
        <w:t>myfs</w:t>
      </w:r>
      <w:r>
        <w:rPr>
          <w:rFonts w:hint="eastAsia"/>
          <w:noProof/>
        </w:rPr>
        <w:t>”；当卸载内核模块时，当前系统中无自定义的文件系统“</w:t>
      </w:r>
      <w:r>
        <w:rPr>
          <w:noProof/>
        </w:rPr>
        <w:t>myfs</w:t>
      </w:r>
      <w:r>
        <w:rPr>
          <w:rFonts w:hint="eastAsia"/>
          <w:noProof/>
        </w:rPr>
        <w:t>”。</w:t>
      </w:r>
    </w:p>
    <w:p w14:paraId="0F9080F9" w14:textId="77777777" w:rsidR="00F73C6D" w:rsidRDefault="00F73C6D" w:rsidP="00D837EB">
      <w:pPr>
        <w:pStyle w:val="3"/>
        <w:numPr>
          <w:ilvl w:val="2"/>
          <w:numId w:val="15"/>
        </w:numPr>
      </w:pPr>
      <w:bookmarkStart w:id="92" w:name="_Toc57042964"/>
      <w:r>
        <w:rPr>
          <w:rFonts w:hint="eastAsia"/>
        </w:rPr>
        <w:t>在</w:t>
      </w:r>
      <w:r>
        <w:t>/proc</w:t>
      </w:r>
      <w:r>
        <w:rPr>
          <w:rFonts w:hint="eastAsia"/>
        </w:rPr>
        <w:t>下创建目录</w:t>
      </w:r>
      <w:bookmarkEnd w:id="92"/>
    </w:p>
    <w:p w14:paraId="35B089EE" w14:textId="77777777" w:rsidR="00F73C6D" w:rsidRDefault="00F73C6D" w:rsidP="00D837EB">
      <w:pPr>
        <w:pStyle w:val="4"/>
        <w:numPr>
          <w:ilvl w:val="3"/>
          <w:numId w:val="15"/>
        </w:numPr>
        <w:rPr>
          <w:rFonts w:hint="default"/>
        </w:rPr>
      </w:pPr>
      <w:r>
        <w:t>相关知识</w:t>
      </w:r>
    </w:p>
    <w:p w14:paraId="50A82F26" w14:textId="77777777" w:rsidR="00F73C6D" w:rsidRDefault="00F73C6D" w:rsidP="00F73C6D">
      <w:pPr>
        <w:pStyle w:val="1e"/>
      </w:pPr>
      <w:r>
        <w:rPr>
          <w:rFonts w:hint="eastAsia"/>
        </w:rPr>
        <w:t>一、</w:t>
      </w:r>
      <w:r>
        <w:t>proc</w:t>
      </w:r>
      <w:r>
        <w:rPr>
          <w:rFonts w:hint="eastAsia"/>
        </w:rPr>
        <w:t>文件系统</w:t>
      </w:r>
    </w:p>
    <w:p w14:paraId="5F25ADC7" w14:textId="77777777" w:rsidR="00F73C6D" w:rsidRDefault="00F73C6D" w:rsidP="00F73C6D">
      <w:pPr>
        <w:pStyle w:val="1e"/>
        <w:ind w:firstLineChars="200" w:firstLine="420"/>
      </w:pPr>
      <w:r>
        <w:t>Linux</w:t>
      </w:r>
      <w:r>
        <w:rPr>
          <w:rFonts w:hint="eastAsia"/>
        </w:rPr>
        <w:t>系统上的</w:t>
      </w:r>
      <w:r>
        <w:t>/proc</w:t>
      </w:r>
      <w:r>
        <w:rPr>
          <w:rFonts w:hint="eastAsia"/>
        </w:rPr>
        <w:t>目录是一种文件系统，即</w:t>
      </w:r>
      <w:r>
        <w:t>proc</w:t>
      </w:r>
      <w:r>
        <w:rPr>
          <w:rFonts w:hint="eastAsia"/>
        </w:rPr>
        <w:t>文件系统。与其它常见的文件系统不同的是，</w:t>
      </w:r>
      <w:r>
        <w:t>/proc</w:t>
      </w:r>
      <w:r>
        <w:rPr>
          <w:rFonts w:hint="eastAsia"/>
        </w:rPr>
        <w:t>是一种伪文件系统（也即虚拟文件系统），存储的是当前内核运行状态的一系列特殊文件，用户可以通过这些文件查看有关系统硬件及当前正在运行进程的信息，甚至可以通过更改其中某些文件来改变内核的运行状态。</w:t>
      </w:r>
    </w:p>
    <w:p w14:paraId="4388977D" w14:textId="77777777" w:rsidR="00F73C6D" w:rsidRDefault="00F73C6D" w:rsidP="00F73C6D">
      <w:pPr>
        <w:pStyle w:val="1e"/>
        <w:ind w:firstLineChars="200" w:firstLine="420"/>
      </w:pPr>
      <w:r>
        <w:rPr>
          <w:rFonts w:hint="eastAsia"/>
        </w:rPr>
        <w:t>基于</w:t>
      </w:r>
      <w:r>
        <w:t>/proc</w:t>
      </w:r>
      <w:r>
        <w:rPr>
          <w:rFonts w:hint="eastAsia"/>
        </w:rPr>
        <w:t>文件系统如上所述的特殊性，其内的文件也常被称作虚拟文件，并具有一些独特的特点。例如，其中有些文件虽然使用查看命令查看时会返回大量信息，但文件本身的大小却会显示为</w:t>
      </w:r>
      <w:r>
        <w:t>0</w:t>
      </w:r>
      <w:r>
        <w:rPr>
          <w:rFonts w:hint="eastAsia"/>
        </w:rPr>
        <w:t>字节。此外，这些特殊文件中大多数文件的时间及日期属性通常为当前系统时间和日期，这跟它们随时会被刷新（存储于</w:t>
      </w:r>
      <w:r>
        <w:t>RAM</w:t>
      </w:r>
      <w:r>
        <w:rPr>
          <w:rFonts w:hint="eastAsia"/>
        </w:rPr>
        <w:t>中）有关。</w:t>
      </w:r>
    </w:p>
    <w:p w14:paraId="6A287B56" w14:textId="77777777" w:rsidR="00F73C6D" w:rsidRDefault="00F73C6D" w:rsidP="00F73C6D">
      <w:pPr>
        <w:pStyle w:val="1e"/>
        <w:ind w:firstLineChars="200" w:firstLine="420"/>
      </w:pPr>
      <w:r>
        <w:rPr>
          <w:rFonts w:hint="eastAsia"/>
        </w:rPr>
        <w:lastRenderedPageBreak/>
        <w:t>为了查看及使用上的方便，这些文件通常会按照相关性进行分类存储于不同的目录甚至子目录中，如</w:t>
      </w:r>
      <w:r>
        <w:t>/proc/scsi</w:t>
      </w:r>
      <w:r>
        <w:rPr>
          <w:rFonts w:hint="eastAsia"/>
        </w:rPr>
        <w:t>目录中存储的就是当前系统上所有</w:t>
      </w:r>
      <w:r>
        <w:t>SCSI</w:t>
      </w:r>
      <w:r>
        <w:rPr>
          <w:rFonts w:hint="eastAsia"/>
        </w:rPr>
        <w:t>设备的相关信息，</w:t>
      </w:r>
      <w:r>
        <w:t>/proc/N</w:t>
      </w:r>
      <w:r>
        <w:rPr>
          <w:rFonts w:hint="eastAsia"/>
        </w:rPr>
        <w:t>中存储的则是系统当前正在运行的进程的相关信息，其中</w:t>
      </w:r>
      <w:r>
        <w:t>N</w:t>
      </w:r>
      <w:r>
        <w:rPr>
          <w:rFonts w:hint="eastAsia"/>
        </w:rPr>
        <w:t>为正在运行的进程</w:t>
      </w:r>
      <w:r>
        <w:t>PID</w:t>
      </w:r>
      <w:r>
        <w:rPr>
          <w:rFonts w:hint="eastAsia"/>
        </w:rPr>
        <w:t>（在某进程结束后其相关目录则会消失）。</w:t>
      </w:r>
    </w:p>
    <w:p w14:paraId="2E1085C8" w14:textId="77777777" w:rsidR="00F73C6D" w:rsidRDefault="00F73C6D" w:rsidP="00F73C6D">
      <w:pPr>
        <w:pStyle w:val="1e"/>
        <w:ind w:firstLineChars="200" w:firstLine="420"/>
      </w:pPr>
      <w:r>
        <w:rPr>
          <w:rFonts w:hint="eastAsia"/>
        </w:rPr>
        <w:t>大多数虚拟文件可以使用文件查看命令如</w:t>
      </w:r>
      <w:r>
        <w:t>cat</w:t>
      </w:r>
      <w:r>
        <w:rPr>
          <w:rFonts w:hint="eastAsia"/>
        </w:rPr>
        <w:t>、</w:t>
      </w:r>
      <w:r>
        <w:t>more</w:t>
      </w:r>
      <w:r>
        <w:rPr>
          <w:rFonts w:hint="eastAsia"/>
        </w:rPr>
        <w:t>或者</w:t>
      </w:r>
      <w:r>
        <w:t>less</w:t>
      </w:r>
      <w:r>
        <w:rPr>
          <w:rFonts w:hint="eastAsia"/>
        </w:rPr>
        <w:t>进行查看，有些文件信息表述的内容可以一目了然，但也有文件的信息却不怎么具有可读性。不过，这些可读性较差的文件在使用一些命令如</w:t>
      </w:r>
      <w:r>
        <w:t>apm</w:t>
      </w:r>
      <w:r>
        <w:rPr>
          <w:rFonts w:hint="eastAsia"/>
        </w:rPr>
        <w:t>、</w:t>
      </w:r>
      <w:r>
        <w:t>free</w:t>
      </w:r>
      <w:r>
        <w:rPr>
          <w:rFonts w:hint="eastAsia"/>
        </w:rPr>
        <w:t>、</w:t>
      </w:r>
      <w:r>
        <w:t>lspci</w:t>
      </w:r>
      <w:r>
        <w:rPr>
          <w:rFonts w:hint="eastAsia"/>
        </w:rPr>
        <w:t>或</w:t>
      </w:r>
      <w:r>
        <w:t>top</w:t>
      </w:r>
      <w:r>
        <w:rPr>
          <w:rFonts w:hint="eastAsia"/>
        </w:rPr>
        <w:t>查看时却可以有着不错的表现。</w:t>
      </w:r>
    </w:p>
    <w:p w14:paraId="4AE926F1" w14:textId="77777777" w:rsidR="00F73C6D" w:rsidRDefault="00F73C6D" w:rsidP="00F73C6D">
      <w:pPr>
        <w:pStyle w:val="1e"/>
      </w:pPr>
      <w:r>
        <w:rPr>
          <w:rFonts w:hint="eastAsia"/>
        </w:rPr>
        <w:t>二、</w:t>
      </w:r>
      <w:r>
        <w:t xml:space="preserve">/proc </w:t>
      </w:r>
      <w:r>
        <w:rPr>
          <w:rFonts w:hint="eastAsia"/>
        </w:rPr>
        <w:t>目录中的目录操作函数</w:t>
      </w:r>
    </w:p>
    <w:p w14:paraId="6D87CADB" w14:textId="77777777" w:rsidR="00F73C6D" w:rsidRDefault="00F73C6D" w:rsidP="00F73C6D">
      <w:pPr>
        <w:pStyle w:val="1e"/>
      </w:pPr>
      <w:r>
        <w:t>1</w:t>
      </w:r>
      <w:r>
        <w:rPr>
          <w:rFonts w:hint="eastAsia"/>
        </w:rPr>
        <w:t>、</w:t>
      </w:r>
      <w:r>
        <w:t>proc_mkdir()</w:t>
      </w:r>
    </w:p>
    <w:p w14:paraId="0D7E3590" w14:textId="77777777" w:rsidR="00F73C6D" w:rsidRDefault="00F73C6D" w:rsidP="00F73C6D">
      <w:pPr>
        <w:pStyle w:val="1e"/>
      </w:pPr>
      <w:r>
        <w:rPr>
          <w:rFonts w:hint="eastAsia"/>
        </w:rPr>
        <w:t>功能：用于在</w:t>
      </w:r>
      <w:r>
        <w:t>/proc</w:t>
      </w:r>
      <w:r>
        <w:rPr>
          <w:rFonts w:hint="eastAsia"/>
        </w:rPr>
        <w:t>目录中添加一个目录。</w:t>
      </w:r>
    </w:p>
    <w:p w14:paraId="3DD98E7C" w14:textId="77777777" w:rsidR="00F73C6D" w:rsidRDefault="00F73C6D" w:rsidP="00F73C6D">
      <w:pPr>
        <w:pStyle w:val="1e"/>
      </w:pPr>
      <w:r>
        <w:rPr>
          <w:rFonts w:hint="eastAsia"/>
        </w:rPr>
        <w:t>头文件：</w:t>
      </w:r>
      <w:r>
        <w:t>linux/proc_fs.h</w:t>
      </w:r>
    </w:p>
    <w:p w14:paraId="5E3BF539" w14:textId="77777777" w:rsidR="00F73C6D" w:rsidRDefault="00F73C6D" w:rsidP="00F73C6D">
      <w:pPr>
        <w:pStyle w:val="1e"/>
      </w:pPr>
      <w:r>
        <w:rPr>
          <w:rFonts w:hint="eastAsia"/>
        </w:rPr>
        <w:t>函数原型为：</w:t>
      </w:r>
      <w:r>
        <w:t>static inline struct proc_dir_entry *proc_mkdir(const char *name, struct proc_dir_entry *parent)</w:t>
      </w:r>
    </w:p>
    <w:p w14:paraId="3D3B852B" w14:textId="77777777" w:rsidR="00F73C6D" w:rsidRDefault="00F73C6D" w:rsidP="00F73C6D">
      <w:pPr>
        <w:pStyle w:val="1e"/>
      </w:pPr>
      <w:r>
        <w:rPr>
          <w:rFonts w:hint="eastAsia"/>
        </w:rPr>
        <w:t>参数说明：</w:t>
      </w:r>
    </w:p>
    <w:p w14:paraId="2F7086F5" w14:textId="77777777" w:rsidR="00F73C6D" w:rsidRDefault="00F73C6D" w:rsidP="00F73C6D">
      <w:pPr>
        <w:pStyle w:val="1e"/>
        <w:ind w:firstLineChars="200" w:firstLine="420"/>
      </w:pPr>
      <w:r>
        <w:t>name</w:t>
      </w:r>
      <w:r>
        <w:tab/>
      </w:r>
      <w:r>
        <w:rPr>
          <w:rFonts w:hint="eastAsia"/>
        </w:rPr>
        <w:t>建立的目录的名称</w:t>
      </w:r>
    </w:p>
    <w:p w14:paraId="0AF631A9" w14:textId="77777777" w:rsidR="00F73C6D" w:rsidRDefault="00F73C6D" w:rsidP="00F73C6D">
      <w:pPr>
        <w:pStyle w:val="1e"/>
        <w:ind w:firstLineChars="200" w:firstLine="420"/>
      </w:pPr>
      <w:r>
        <w:t>parent</w:t>
      </w:r>
      <w:r>
        <w:tab/>
      </w:r>
      <w:r>
        <w:rPr>
          <w:rFonts w:hint="eastAsia"/>
        </w:rPr>
        <w:t>父目录指针。如果为</w:t>
      </w:r>
      <w:r>
        <w:t>NULL</w:t>
      </w:r>
      <w:r>
        <w:rPr>
          <w:rFonts w:hint="eastAsia"/>
        </w:rPr>
        <w:t>，则在</w:t>
      </w:r>
      <w:r>
        <w:t xml:space="preserve"> /proc</w:t>
      </w:r>
      <w:r>
        <w:rPr>
          <w:rFonts w:hint="eastAsia"/>
        </w:rPr>
        <w:t>目录下建立。</w:t>
      </w:r>
    </w:p>
    <w:p w14:paraId="21DBCCE7" w14:textId="77777777" w:rsidR="00F73C6D" w:rsidRDefault="00F73C6D" w:rsidP="00F73C6D">
      <w:pPr>
        <w:pStyle w:val="1e"/>
      </w:pPr>
      <w:r>
        <w:rPr>
          <w:rFonts w:hint="eastAsia"/>
        </w:rPr>
        <w:t>返回值：成功时返回创建的目录的指针；失败时返回</w:t>
      </w:r>
      <w:r>
        <w:t>NULL</w:t>
      </w:r>
      <w:r>
        <w:rPr>
          <w:rFonts w:hint="eastAsia"/>
        </w:rPr>
        <w:t>。</w:t>
      </w:r>
    </w:p>
    <w:p w14:paraId="08508FB7" w14:textId="77777777" w:rsidR="00F73C6D" w:rsidRDefault="00F73C6D" w:rsidP="00F73C6D">
      <w:pPr>
        <w:pStyle w:val="1e"/>
      </w:pPr>
      <w:r>
        <w:t>2</w:t>
      </w:r>
      <w:r>
        <w:rPr>
          <w:rFonts w:hint="eastAsia"/>
        </w:rPr>
        <w:t>、</w:t>
      </w:r>
      <w:r>
        <w:t>proc_dir_entry</w:t>
      </w:r>
      <w:r>
        <w:rPr>
          <w:rFonts w:hint="eastAsia"/>
        </w:rPr>
        <w:t>结构体</w:t>
      </w:r>
      <w:r>
        <w:t xml:space="preserve"> </w:t>
      </w:r>
    </w:p>
    <w:p w14:paraId="15A61223" w14:textId="77777777" w:rsidR="00F73C6D" w:rsidRDefault="00F73C6D" w:rsidP="00F73C6D">
      <w:pPr>
        <w:pStyle w:val="1e"/>
      </w:pPr>
      <w:r>
        <w:rPr>
          <w:rFonts w:hint="eastAsia"/>
        </w:rPr>
        <w:t>头文件：定义于</w:t>
      </w:r>
      <w:r>
        <w:t>fs/proc/internal.h</w:t>
      </w:r>
      <w:r>
        <w:rPr>
          <w:rFonts w:hint="eastAsia"/>
        </w:rPr>
        <w:t>，使用时添加</w:t>
      </w:r>
      <w:r>
        <w:t>linux/proc_fs.h</w:t>
      </w:r>
      <w:r>
        <w:rPr>
          <w:rFonts w:hint="eastAsia"/>
        </w:rPr>
        <w:t>即可。</w:t>
      </w:r>
    </w:p>
    <w:p w14:paraId="1F12741A" w14:textId="77777777" w:rsidR="00F73C6D" w:rsidRDefault="00F73C6D" w:rsidP="00F73C6D">
      <w:pPr>
        <w:pStyle w:val="1e"/>
      </w:pPr>
      <w:r>
        <w:rPr>
          <w:rFonts w:hint="eastAsia"/>
        </w:rPr>
        <w:t>结构体对</w:t>
      </w:r>
      <w:r>
        <w:t>proc</w:t>
      </w:r>
      <w:r>
        <w:rPr>
          <w:rFonts w:hint="eastAsia"/>
        </w:rPr>
        <w:t>文件系统目录项的对象做了定义。分为三个部分：</w:t>
      </w:r>
    </w:p>
    <w:p w14:paraId="21FCC371" w14:textId="77777777" w:rsidR="00F73C6D" w:rsidRDefault="00F73C6D" w:rsidP="00F73C6D">
      <w:pPr>
        <w:pStyle w:val="1e"/>
        <w:ind w:firstLineChars="200" w:firstLine="420"/>
      </w:pPr>
      <w:r>
        <w:t>proc</w:t>
      </w:r>
      <w:r>
        <w:rPr>
          <w:rFonts w:hint="eastAsia"/>
        </w:rPr>
        <w:t>目录项的属性，例如：</w:t>
      </w:r>
      <w:r>
        <w:t>low_ino</w:t>
      </w:r>
      <w:r>
        <w:rPr>
          <w:rFonts w:hint="eastAsia"/>
        </w:rPr>
        <w:t>此目录项对应的索引节点的值；</w:t>
      </w:r>
      <w:r>
        <w:t>mode</w:t>
      </w:r>
      <w:r>
        <w:tab/>
      </w:r>
      <w:r>
        <w:rPr>
          <w:rFonts w:hint="eastAsia"/>
        </w:rPr>
        <w:t>对应的索引节点的类型和权限模式；</w:t>
      </w:r>
      <w:r>
        <w:t>size</w:t>
      </w:r>
      <w:r>
        <w:rPr>
          <w:rFonts w:hint="eastAsia"/>
        </w:rPr>
        <w:t>对应的索引节点的大小；</w:t>
      </w:r>
      <w:r>
        <w:t>name</w:t>
      </w:r>
      <w:r>
        <w:rPr>
          <w:rFonts w:hint="eastAsia"/>
        </w:rPr>
        <w:t>目录项的名称；</w:t>
      </w:r>
    </w:p>
    <w:p w14:paraId="78E29027" w14:textId="77777777" w:rsidR="00F73C6D" w:rsidRDefault="00F73C6D" w:rsidP="00F73C6D">
      <w:pPr>
        <w:pStyle w:val="1e"/>
        <w:ind w:firstLineChars="200" w:firstLine="420"/>
      </w:pPr>
      <w:r>
        <w:t>proc</w:t>
      </w:r>
      <w:r>
        <w:rPr>
          <w:rFonts w:hint="eastAsia"/>
        </w:rPr>
        <w:t>目录项的方法，例如：</w:t>
      </w:r>
      <w:r>
        <w:t>proc_iops</w:t>
      </w:r>
      <w:r>
        <w:rPr>
          <w:rFonts w:hint="eastAsia"/>
        </w:rPr>
        <w:t>索引节点的操作的集合；</w:t>
      </w:r>
      <w:r>
        <w:t>proc_fops</w:t>
      </w:r>
      <w:r>
        <w:rPr>
          <w:rFonts w:hint="eastAsia"/>
        </w:rPr>
        <w:t>文件操作的集合；</w:t>
      </w:r>
    </w:p>
    <w:p w14:paraId="26C11AA9" w14:textId="77777777" w:rsidR="00F73C6D" w:rsidRDefault="00F73C6D" w:rsidP="00F73C6D">
      <w:pPr>
        <w:pStyle w:val="1e"/>
        <w:ind w:firstLineChars="200" w:firstLine="420"/>
      </w:pPr>
      <w:r>
        <w:t>linux</w:t>
      </w:r>
      <w:r>
        <w:rPr>
          <w:rFonts w:hint="eastAsia"/>
        </w:rPr>
        <w:t>内核使用的属性，例如</w:t>
      </w:r>
      <w:r>
        <w:t>in_use</w:t>
      </w:r>
      <w:r>
        <w:rPr>
          <w:rFonts w:hint="eastAsia"/>
        </w:rPr>
        <w:t>，</w:t>
      </w:r>
      <w:r>
        <w:t>pde_unload_lock</w:t>
      </w:r>
      <w:r>
        <w:rPr>
          <w:rFonts w:hint="eastAsia"/>
        </w:rPr>
        <w:t>等等。</w:t>
      </w:r>
    </w:p>
    <w:p w14:paraId="59288DD9" w14:textId="77777777" w:rsidR="00F73C6D" w:rsidRDefault="00F73C6D" w:rsidP="00F73C6D">
      <w:pPr>
        <w:pStyle w:val="1e"/>
      </w:pPr>
      <w:r>
        <w:t>3</w:t>
      </w:r>
      <w:r>
        <w:rPr>
          <w:rFonts w:hint="eastAsia"/>
        </w:rPr>
        <w:t>、</w:t>
      </w:r>
      <w:r>
        <w:t>proc_remove()</w:t>
      </w:r>
    </w:p>
    <w:p w14:paraId="03D6B07A" w14:textId="77777777" w:rsidR="00F73C6D" w:rsidRDefault="00F73C6D" w:rsidP="00F73C6D">
      <w:pPr>
        <w:pStyle w:val="1e"/>
      </w:pPr>
      <w:r>
        <w:rPr>
          <w:rFonts w:hint="eastAsia"/>
        </w:rPr>
        <w:t>功能：用于移除</w:t>
      </w:r>
      <w:r>
        <w:t xml:space="preserve"> /proc</w:t>
      </w:r>
      <w:r>
        <w:rPr>
          <w:rFonts w:hint="eastAsia"/>
        </w:rPr>
        <w:t>目录下的一个目录及其子目录</w:t>
      </w:r>
    </w:p>
    <w:p w14:paraId="5E3CE859" w14:textId="77777777" w:rsidR="00F73C6D" w:rsidRDefault="00F73C6D" w:rsidP="00F73C6D">
      <w:pPr>
        <w:pStyle w:val="1e"/>
      </w:pPr>
      <w:r>
        <w:rPr>
          <w:rFonts w:hint="eastAsia"/>
        </w:rPr>
        <w:t>函数原型为：</w:t>
      </w:r>
      <w:r>
        <w:t>static inline void proc_remove(struct proc_dir_entry *de)</w:t>
      </w:r>
    </w:p>
    <w:p w14:paraId="61AA88BA" w14:textId="77777777" w:rsidR="00F73C6D" w:rsidRDefault="00F73C6D" w:rsidP="00F73C6D">
      <w:pPr>
        <w:pStyle w:val="1e"/>
      </w:pPr>
      <w:r>
        <w:rPr>
          <w:rFonts w:hint="eastAsia"/>
        </w:rPr>
        <w:t>参数为要删除的目录的指针（即</w:t>
      </w:r>
      <w:r>
        <w:t>proc_mkdir()</w:t>
      </w:r>
      <w:r>
        <w:rPr>
          <w:rFonts w:hint="eastAsia"/>
        </w:rPr>
        <w:t>函数的返回值）。</w:t>
      </w:r>
    </w:p>
    <w:p w14:paraId="664C4513" w14:textId="77777777" w:rsidR="00F73C6D" w:rsidRDefault="00F73C6D" w:rsidP="00D837EB">
      <w:pPr>
        <w:pStyle w:val="4"/>
        <w:numPr>
          <w:ilvl w:val="3"/>
          <w:numId w:val="15"/>
        </w:numPr>
        <w:rPr>
          <w:rFonts w:hint="default"/>
        </w:rPr>
      </w:pPr>
      <w:r>
        <w:lastRenderedPageBreak/>
        <w:t>实验步骤</w:t>
      </w:r>
    </w:p>
    <w:p w14:paraId="1702CD43"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tasks_k/7/task3</w:t>
      </w:r>
      <w:r>
        <w:rPr>
          <w:rFonts w:hint="eastAsia"/>
        </w:rPr>
        <w:t>目录下。</w:t>
      </w:r>
    </w:p>
    <w:p w14:paraId="61893145" w14:textId="3016F126"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tasks_k/7/task3</w:t>
      </w:r>
    </w:p>
    <w:p w14:paraId="67340B2A" w14:textId="316626C6"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ls</w:t>
      </w:r>
    </w:p>
    <w:p w14:paraId="529D4810" w14:textId="77777777" w:rsidR="00F73C6D" w:rsidRDefault="00F73C6D" w:rsidP="00F73C6D">
      <w:pPr>
        <w:pStyle w:val="2f2"/>
        <w:shd w:val="clear" w:color="auto" w:fill="D9D9D9" w:themeFill="background1" w:themeFillShade="D9"/>
        <w:rPr>
          <w:lang w:eastAsia="zh-CN"/>
        </w:rPr>
      </w:pPr>
      <w:r>
        <w:rPr>
          <w:lang w:eastAsia="zh-CN"/>
        </w:rPr>
        <w:t>Makefile  proc_mkdir.c</w:t>
      </w:r>
    </w:p>
    <w:p w14:paraId="76E266AD" w14:textId="77777777" w:rsidR="00F73C6D" w:rsidRDefault="00F73C6D" w:rsidP="00D837EB">
      <w:pPr>
        <w:pStyle w:val="30"/>
        <w:numPr>
          <w:ilvl w:val="5"/>
          <w:numId w:val="15"/>
        </w:numPr>
        <w:tabs>
          <w:tab w:val="num" w:pos="1418"/>
        </w:tabs>
        <w:ind w:left="1620" w:right="200" w:hanging="425"/>
      </w:pPr>
      <w:r>
        <w:rPr>
          <w:rFonts w:hint="eastAsia"/>
        </w:rPr>
        <w:t>编译源文件</w:t>
      </w:r>
      <w:r>
        <w:t>.</w:t>
      </w:r>
    </w:p>
    <w:p w14:paraId="6689E505" w14:textId="55C20811"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make</w:t>
      </w:r>
    </w:p>
    <w:p w14:paraId="5323D97E" w14:textId="77777777" w:rsidR="00F73C6D" w:rsidRDefault="00F73C6D" w:rsidP="00F73C6D">
      <w:pPr>
        <w:pStyle w:val="2f2"/>
        <w:shd w:val="clear" w:color="auto" w:fill="D9D9D9" w:themeFill="background1" w:themeFillShade="D9"/>
        <w:rPr>
          <w:lang w:eastAsia="zh-CN"/>
        </w:rPr>
      </w:pPr>
      <w:r>
        <w:rPr>
          <w:lang w:eastAsia="zh-CN"/>
        </w:rPr>
        <w:t>make -C /root/kernel M=/root/tasks_k/7/task3 modules</w:t>
      </w:r>
    </w:p>
    <w:p w14:paraId="215B8719"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4F5A9921" w14:textId="77777777" w:rsidR="00F73C6D" w:rsidRDefault="00F73C6D" w:rsidP="00F73C6D">
      <w:pPr>
        <w:pStyle w:val="2f2"/>
        <w:shd w:val="clear" w:color="auto" w:fill="D9D9D9" w:themeFill="background1" w:themeFillShade="D9"/>
        <w:rPr>
          <w:lang w:eastAsia="zh-CN"/>
        </w:rPr>
      </w:pPr>
      <w:r>
        <w:rPr>
          <w:lang w:eastAsia="zh-CN"/>
        </w:rPr>
        <w:t xml:space="preserve">  CC [M]  /root/tasks_k/7/task3/proc_mkdir.o</w:t>
      </w:r>
    </w:p>
    <w:p w14:paraId="61B17907"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707CECEA"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0399B204" w14:textId="77777777" w:rsidR="00F73C6D" w:rsidRDefault="00F73C6D" w:rsidP="00F73C6D">
      <w:pPr>
        <w:pStyle w:val="2f2"/>
        <w:shd w:val="clear" w:color="auto" w:fill="D9D9D9" w:themeFill="background1" w:themeFillShade="D9"/>
        <w:rPr>
          <w:lang w:eastAsia="zh-CN"/>
        </w:rPr>
      </w:pPr>
      <w:r>
        <w:rPr>
          <w:lang w:eastAsia="zh-CN"/>
        </w:rPr>
        <w:t xml:space="preserve">  CC      /root/tasks_k/7/task3/proc_mkdir.mod.o</w:t>
      </w:r>
    </w:p>
    <w:p w14:paraId="3A4EF13C" w14:textId="77777777" w:rsidR="00F73C6D" w:rsidRDefault="00F73C6D" w:rsidP="00F73C6D">
      <w:pPr>
        <w:pStyle w:val="2f2"/>
        <w:shd w:val="clear" w:color="auto" w:fill="D9D9D9" w:themeFill="background1" w:themeFillShade="D9"/>
        <w:rPr>
          <w:lang w:eastAsia="zh-CN"/>
        </w:rPr>
      </w:pPr>
      <w:r>
        <w:rPr>
          <w:lang w:eastAsia="zh-CN"/>
        </w:rPr>
        <w:t xml:space="preserve">  LD [M]  /root/tasks_k/7/task3/proc_mkdir.ko</w:t>
      </w:r>
    </w:p>
    <w:p w14:paraId="018963F7"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0ECCB40E" w14:textId="77777777" w:rsidR="00F73C6D" w:rsidRDefault="00F73C6D" w:rsidP="00D837EB">
      <w:pPr>
        <w:pStyle w:val="30"/>
        <w:numPr>
          <w:ilvl w:val="5"/>
          <w:numId w:val="15"/>
        </w:numPr>
        <w:tabs>
          <w:tab w:val="num" w:pos="1418"/>
        </w:tabs>
        <w:ind w:left="1620" w:right="200" w:hanging="425"/>
      </w:pPr>
      <w:r>
        <w:rPr>
          <w:rFonts w:hint="eastAsia"/>
        </w:rPr>
        <w:t>对比加载内核模块前后的文件系统结果</w:t>
      </w:r>
      <w:r>
        <w:t>.</w:t>
      </w:r>
    </w:p>
    <w:p w14:paraId="5E242ED7" w14:textId="46E9F70A"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find /proc/ -name myproc</w:t>
      </w:r>
    </w:p>
    <w:p w14:paraId="2D25C476" w14:textId="405A517F"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insmod proc_mkdir.ko</w:t>
      </w:r>
    </w:p>
    <w:p w14:paraId="1CEEB6A4" w14:textId="51DB8169"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find /proc/ -name myproc</w:t>
      </w:r>
    </w:p>
    <w:p w14:paraId="0CE167E8" w14:textId="77777777" w:rsidR="00F73C6D" w:rsidRDefault="00F73C6D" w:rsidP="00F73C6D">
      <w:pPr>
        <w:pStyle w:val="2f2"/>
        <w:shd w:val="clear" w:color="auto" w:fill="D9D9D9" w:themeFill="background1" w:themeFillShade="D9"/>
        <w:rPr>
          <w:lang w:eastAsia="zh-CN"/>
        </w:rPr>
      </w:pPr>
      <w:r>
        <w:rPr>
          <w:lang w:eastAsia="zh-CN"/>
        </w:rPr>
        <w:t>/proc/myproc</w:t>
      </w:r>
    </w:p>
    <w:p w14:paraId="3E5BD6D8"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r>
        <w:t>.</w:t>
      </w:r>
    </w:p>
    <w:p w14:paraId="644DF2B6" w14:textId="453C7FBC"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rmmod proc_mkdir</w:t>
      </w:r>
    </w:p>
    <w:p w14:paraId="1D650C95" w14:textId="598CD973"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find /proc/ -name myproc</w:t>
      </w:r>
    </w:p>
    <w:p w14:paraId="48A06926" w14:textId="237F0D15"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dmesg | tail -n2</w:t>
      </w:r>
    </w:p>
    <w:p w14:paraId="4CEEB969" w14:textId="77777777" w:rsidR="00F73C6D" w:rsidRDefault="00F73C6D" w:rsidP="00F73C6D">
      <w:pPr>
        <w:pStyle w:val="2f2"/>
        <w:shd w:val="clear" w:color="auto" w:fill="D9D9D9" w:themeFill="background1" w:themeFillShade="D9"/>
        <w:rPr>
          <w:lang w:eastAsia="zh-CN"/>
        </w:rPr>
      </w:pPr>
      <w:r>
        <w:rPr>
          <w:lang w:eastAsia="zh-CN"/>
        </w:rPr>
        <w:t>[115355.971491] Start proc_mkdir module...</w:t>
      </w:r>
    </w:p>
    <w:p w14:paraId="7D4BCC7B" w14:textId="77777777" w:rsidR="00F73C6D" w:rsidRDefault="00F73C6D" w:rsidP="00F73C6D">
      <w:pPr>
        <w:pStyle w:val="2f2"/>
        <w:shd w:val="clear" w:color="auto" w:fill="D9D9D9" w:themeFill="background1" w:themeFillShade="D9"/>
        <w:rPr>
          <w:lang w:eastAsia="zh-CN"/>
        </w:rPr>
      </w:pPr>
      <w:r>
        <w:rPr>
          <w:lang w:eastAsia="zh-CN"/>
        </w:rPr>
        <w:t>[115370.638388] Exit proc_mkdir module...</w:t>
      </w:r>
    </w:p>
    <w:p w14:paraId="5FF074A1" w14:textId="77777777" w:rsidR="00F73C6D" w:rsidRDefault="00F73C6D" w:rsidP="00F73C6D">
      <w:pPr>
        <w:pStyle w:val="1e"/>
        <w:rPr>
          <w:noProof/>
        </w:rPr>
      </w:pPr>
      <w:r>
        <w:rPr>
          <w:rFonts w:hint="eastAsia"/>
          <w:noProof/>
        </w:rPr>
        <w:t>由实验结果可见：</w:t>
      </w:r>
    </w:p>
    <w:p w14:paraId="26B73EB3" w14:textId="77777777" w:rsidR="00F73C6D" w:rsidRDefault="00F73C6D" w:rsidP="00F73C6D">
      <w:pPr>
        <w:pStyle w:val="1e"/>
        <w:ind w:firstLineChars="200" w:firstLine="420"/>
        <w:rPr>
          <w:noProof/>
          <w:lang w:val="zh-CN"/>
        </w:rPr>
      </w:pPr>
      <w:r>
        <w:rPr>
          <w:rFonts w:hint="eastAsia"/>
          <w:noProof/>
        </w:rPr>
        <w:t>当未加载内核模块时，</w:t>
      </w:r>
      <w:r>
        <w:rPr>
          <w:noProof/>
        </w:rPr>
        <w:t>/proc</w:t>
      </w:r>
      <w:r>
        <w:rPr>
          <w:rFonts w:hint="eastAsia"/>
          <w:noProof/>
        </w:rPr>
        <w:t>下无</w:t>
      </w:r>
      <w:r>
        <w:rPr>
          <w:noProof/>
        </w:rPr>
        <w:t>myproc</w:t>
      </w:r>
      <w:r>
        <w:rPr>
          <w:rFonts w:hint="eastAsia"/>
          <w:noProof/>
        </w:rPr>
        <w:t>目录；当加载内核模块后，</w:t>
      </w:r>
      <w:r>
        <w:rPr>
          <w:noProof/>
        </w:rPr>
        <w:t>/proc</w:t>
      </w:r>
      <w:r>
        <w:rPr>
          <w:rFonts w:hint="eastAsia"/>
          <w:noProof/>
        </w:rPr>
        <w:t>下可查找到</w:t>
      </w:r>
      <w:r>
        <w:rPr>
          <w:noProof/>
        </w:rPr>
        <w:t>myproc</w:t>
      </w:r>
      <w:r>
        <w:rPr>
          <w:rFonts w:hint="eastAsia"/>
          <w:noProof/>
        </w:rPr>
        <w:t>目录。当卸载内核模块后，</w:t>
      </w:r>
      <w:r>
        <w:rPr>
          <w:noProof/>
        </w:rPr>
        <w:t>/proc</w:t>
      </w:r>
      <w:r>
        <w:rPr>
          <w:rFonts w:hint="eastAsia"/>
          <w:noProof/>
        </w:rPr>
        <w:t>下无</w:t>
      </w:r>
      <w:r>
        <w:rPr>
          <w:noProof/>
        </w:rPr>
        <w:t>myproc</w:t>
      </w:r>
      <w:r>
        <w:rPr>
          <w:rFonts w:hint="eastAsia"/>
          <w:noProof/>
        </w:rPr>
        <w:t>目录。</w:t>
      </w:r>
    </w:p>
    <w:p w14:paraId="5EED1651" w14:textId="77777777" w:rsidR="00F73C6D" w:rsidRDefault="00F73C6D" w:rsidP="00D837EB">
      <w:pPr>
        <w:pStyle w:val="3"/>
        <w:numPr>
          <w:ilvl w:val="2"/>
          <w:numId w:val="15"/>
        </w:numPr>
      </w:pPr>
      <w:bookmarkStart w:id="93" w:name="_Toc57042965"/>
      <w:r>
        <w:rPr>
          <w:rFonts w:hint="eastAsia"/>
        </w:rPr>
        <w:t>使用</w:t>
      </w:r>
      <w:r>
        <w:t>sysfs</w:t>
      </w:r>
      <w:r>
        <w:rPr>
          <w:rFonts w:hint="eastAsia"/>
        </w:rPr>
        <w:t>文件系统传递内核模块参数</w:t>
      </w:r>
      <w:bookmarkEnd w:id="93"/>
    </w:p>
    <w:p w14:paraId="487E1198" w14:textId="77777777" w:rsidR="00F73C6D" w:rsidRDefault="00F73C6D" w:rsidP="00D837EB">
      <w:pPr>
        <w:pStyle w:val="4"/>
        <w:numPr>
          <w:ilvl w:val="3"/>
          <w:numId w:val="15"/>
        </w:numPr>
        <w:rPr>
          <w:rFonts w:hint="default"/>
        </w:rPr>
      </w:pPr>
      <w:r>
        <w:t>相关知识</w:t>
      </w:r>
    </w:p>
    <w:p w14:paraId="2775CAD6" w14:textId="77777777" w:rsidR="00F73C6D" w:rsidRDefault="00F73C6D" w:rsidP="00F73C6D">
      <w:pPr>
        <w:pStyle w:val="1e"/>
      </w:pPr>
      <w:r>
        <w:rPr>
          <w:rFonts w:hint="eastAsia"/>
        </w:rPr>
        <w:t>一、</w:t>
      </w:r>
      <w:r>
        <w:t>sysfs</w:t>
      </w:r>
      <w:r>
        <w:rPr>
          <w:rFonts w:hint="eastAsia"/>
        </w:rPr>
        <w:t>文件系统</w:t>
      </w:r>
    </w:p>
    <w:p w14:paraId="6CF34CAE" w14:textId="77777777" w:rsidR="00F73C6D" w:rsidRDefault="00F73C6D" w:rsidP="00F73C6D">
      <w:pPr>
        <w:pStyle w:val="1e"/>
      </w:pPr>
      <w:r>
        <w:t>1</w:t>
      </w:r>
      <w:r>
        <w:rPr>
          <w:rFonts w:hint="eastAsia"/>
        </w:rPr>
        <w:t>、基本概念</w:t>
      </w:r>
    </w:p>
    <w:p w14:paraId="4CD1A05A" w14:textId="77777777" w:rsidR="00F73C6D" w:rsidRDefault="00F73C6D" w:rsidP="00F73C6D">
      <w:pPr>
        <w:pStyle w:val="1e"/>
        <w:ind w:firstLineChars="200" w:firstLine="420"/>
      </w:pPr>
      <w:r>
        <w:rPr>
          <w:rFonts w:hint="eastAsia"/>
        </w:rPr>
        <w:lastRenderedPageBreak/>
        <w:t>内核子系统或设备驱动可以直接编译到内核，也可以编译成模块。如果编译到内核，可以通过内核启动参数来向它们传递参数；如果编译成模块，则可以通过命令行在插入模块时传递参数，或者在运行时，通过</w:t>
      </w:r>
      <w:r>
        <w:t>sysfs</w:t>
      </w:r>
      <w:r>
        <w:rPr>
          <w:rFonts w:hint="eastAsia"/>
        </w:rPr>
        <w:t>来设置或读取模块数据。</w:t>
      </w:r>
    </w:p>
    <w:p w14:paraId="21018154" w14:textId="77777777" w:rsidR="00F73C6D" w:rsidRDefault="00F73C6D" w:rsidP="00F73C6D">
      <w:pPr>
        <w:pStyle w:val="1e"/>
        <w:ind w:firstLineChars="200" w:firstLine="420"/>
      </w:pPr>
      <w:r>
        <w:t>sysfs</w:t>
      </w:r>
      <w:r>
        <w:rPr>
          <w:rFonts w:hint="eastAsia"/>
        </w:rPr>
        <w:t>是一个基于内存的虚拟文件系统，可以看成与</w:t>
      </w:r>
      <w:r>
        <w:t>proc</w:t>
      </w:r>
      <w:r>
        <w:rPr>
          <w:rFonts w:hint="eastAsia"/>
        </w:rPr>
        <w:t>、</w:t>
      </w:r>
      <w:r>
        <w:t>devfs</w:t>
      </w:r>
      <w:r>
        <w:rPr>
          <w:rFonts w:hint="eastAsia"/>
        </w:rPr>
        <w:t>和</w:t>
      </w:r>
      <w:r>
        <w:t>devpty</w:t>
      </w:r>
      <w:r>
        <w:rPr>
          <w:rFonts w:hint="eastAsia"/>
        </w:rPr>
        <w:t>同类别的文件系统；它的作用是将内核信息以文件的方式提供给用户程序使用。</w:t>
      </w:r>
      <w:r>
        <w:t>sysfs</w:t>
      </w:r>
      <w:r>
        <w:rPr>
          <w:rFonts w:hint="eastAsia"/>
        </w:rPr>
        <w:t>文件系统要求总是被挂载在</w:t>
      </w:r>
      <w:r>
        <w:t>/sys</w:t>
      </w:r>
      <w:r>
        <w:rPr>
          <w:rFonts w:hint="eastAsia"/>
        </w:rPr>
        <w:t>挂载点上，这个文件系统不仅可以把设备（</w:t>
      </w:r>
      <w:r>
        <w:t>devices</w:t>
      </w:r>
      <w:r>
        <w:rPr>
          <w:rFonts w:hint="eastAsia"/>
        </w:rPr>
        <w:t>）和驱动程序（</w:t>
      </w:r>
      <w:r>
        <w:t>drivers</w:t>
      </w:r>
      <w:r>
        <w:rPr>
          <w:rFonts w:hint="eastAsia"/>
        </w:rPr>
        <w:t>）的信息从内核输出到用户空间，也可以用来对设备和驱动程序做设置。</w:t>
      </w:r>
    </w:p>
    <w:p w14:paraId="51CB24D1" w14:textId="77777777" w:rsidR="00F73C6D" w:rsidRDefault="00F73C6D" w:rsidP="00F73C6D">
      <w:pPr>
        <w:pStyle w:val="1e"/>
        <w:ind w:firstLineChars="200" w:firstLine="420"/>
      </w:pPr>
      <w:r>
        <w:t>sysfs</w:t>
      </w:r>
      <w:r>
        <w:rPr>
          <w:rFonts w:hint="eastAsia"/>
        </w:rPr>
        <w:t>提供一种机制，使得可以显式地描述内核对象、对象属性及对象间关系。</w:t>
      </w:r>
      <w:r>
        <w:t>sysfs</w:t>
      </w:r>
      <w:r>
        <w:rPr>
          <w:rFonts w:hint="eastAsia"/>
        </w:rPr>
        <w:t>有两组接口，一组针对内核，用于将设备映射到文件系统中；另一组针对用户程序，用于读取或操作这些设备。下表描述了内核中的</w:t>
      </w:r>
      <w:r>
        <w:t>sysfs</w:t>
      </w:r>
      <w:r>
        <w:rPr>
          <w:rFonts w:hint="eastAsia"/>
        </w:rPr>
        <w:t>要素及其在用户空间的表现：</w:t>
      </w:r>
    </w:p>
    <w:tbl>
      <w:tblPr>
        <w:tblW w:w="0" w:type="auto"/>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2836"/>
      </w:tblGrid>
      <w:tr w:rsidR="00F73C6D" w14:paraId="515058AE" w14:textId="77777777" w:rsidTr="00F73C6D">
        <w:tc>
          <w:tcPr>
            <w:tcW w:w="49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5053B1" w14:textId="77777777" w:rsidR="00F73C6D" w:rsidRDefault="00F73C6D">
            <w:pPr>
              <w:pStyle w:val="5a"/>
            </w:pPr>
            <w:r>
              <w:t>sysfs</w:t>
            </w:r>
            <w:r>
              <w:rPr>
                <w:rFonts w:hint="eastAsia"/>
              </w:rPr>
              <w:t>在内核中的组成要素</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A7B17A" w14:textId="77777777" w:rsidR="00F73C6D" w:rsidRDefault="00F73C6D">
            <w:pPr>
              <w:pStyle w:val="5a"/>
            </w:pPr>
            <w:r>
              <w:rPr>
                <w:rFonts w:hint="eastAsia"/>
              </w:rPr>
              <w:t>在用户空间的显示</w:t>
            </w:r>
          </w:p>
        </w:tc>
      </w:tr>
      <w:tr w:rsidR="00F73C6D" w14:paraId="70F47291" w14:textId="77777777" w:rsidTr="00F73C6D">
        <w:tc>
          <w:tcPr>
            <w:tcW w:w="4927" w:type="dxa"/>
            <w:tcBorders>
              <w:top w:val="single" w:sz="4" w:space="0" w:color="auto"/>
              <w:left w:val="single" w:sz="4" w:space="0" w:color="auto"/>
              <w:bottom w:val="single" w:sz="4" w:space="0" w:color="auto"/>
              <w:right w:val="single" w:sz="4" w:space="0" w:color="auto"/>
            </w:tcBorders>
            <w:hideMark/>
          </w:tcPr>
          <w:p w14:paraId="1266F05E" w14:textId="77777777" w:rsidR="00F73C6D" w:rsidRDefault="00F73C6D">
            <w:pPr>
              <w:pStyle w:val="5a"/>
            </w:pPr>
            <w:r>
              <w:rPr>
                <w:rFonts w:hint="eastAsia"/>
              </w:rPr>
              <w:t>内核对象（</w:t>
            </w:r>
            <w:r>
              <w:t>kobject</w:t>
            </w:r>
            <w:r>
              <w:rPr>
                <w:rFonts w:hint="eastAsia"/>
              </w:rPr>
              <w:t>）</w:t>
            </w:r>
          </w:p>
        </w:tc>
        <w:tc>
          <w:tcPr>
            <w:tcW w:w="2836" w:type="dxa"/>
            <w:tcBorders>
              <w:top w:val="single" w:sz="4" w:space="0" w:color="auto"/>
              <w:left w:val="single" w:sz="4" w:space="0" w:color="auto"/>
              <w:bottom w:val="single" w:sz="4" w:space="0" w:color="auto"/>
              <w:right w:val="single" w:sz="4" w:space="0" w:color="auto"/>
            </w:tcBorders>
            <w:hideMark/>
          </w:tcPr>
          <w:p w14:paraId="122001DF" w14:textId="77777777" w:rsidR="00F73C6D" w:rsidRDefault="00F73C6D">
            <w:pPr>
              <w:pStyle w:val="5a"/>
            </w:pPr>
            <w:r>
              <w:rPr>
                <w:rFonts w:hint="eastAsia"/>
              </w:rPr>
              <w:t>目录</w:t>
            </w:r>
          </w:p>
        </w:tc>
      </w:tr>
      <w:tr w:rsidR="00F73C6D" w14:paraId="26FDE4DC" w14:textId="77777777" w:rsidTr="00F73C6D">
        <w:tc>
          <w:tcPr>
            <w:tcW w:w="4927" w:type="dxa"/>
            <w:tcBorders>
              <w:top w:val="single" w:sz="4" w:space="0" w:color="auto"/>
              <w:left w:val="single" w:sz="4" w:space="0" w:color="auto"/>
              <w:bottom w:val="single" w:sz="4" w:space="0" w:color="auto"/>
              <w:right w:val="single" w:sz="4" w:space="0" w:color="auto"/>
            </w:tcBorders>
            <w:hideMark/>
          </w:tcPr>
          <w:p w14:paraId="6CDC2B78" w14:textId="77777777" w:rsidR="00F73C6D" w:rsidRDefault="00F73C6D">
            <w:pPr>
              <w:pStyle w:val="5a"/>
            </w:pPr>
            <w:r>
              <w:rPr>
                <w:rFonts w:hint="eastAsia"/>
              </w:rPr>
              <w:t>对象属性（</w:t>
            </w:r>
            <w:r>
              <w:t>attribute</w:t>
            </w:r>
            <w:r>
              <w:rPr>
                <w:rFonts w:hint="eastAsia"/>
              </w:rPr>
              <w:t>）</w:t>
            </w:r>
          </w:p>
        </w:tc>
        <w:tc>
          <w:tcPr>
            <w:tcW w:w="2836" w:type="dxa"/>
            <w:tcBorders>
              <w:top w:val="single" w:sz="4" w:space="0" w:color="auto"/>
              <w:left w:val="single" w:sz="4" w:space="0" w:color="auto"/>
              <w:bottom w:val="single" w:sz="4" w:space="0" w:color="auto"/>
              <w:right w:val="single" w:sz="4" w:space="0" w:color="auto"/>
            </w:tcBorders>
            <w:hideMark/>
          </w:tcPr>
          <w:p w14:paraId="557C921A" w14:textId="77777777" w:rsidR="00F73C6D" w:rsidRDefault="00F73C6D">
            <w:pPr>
              <w:pStyle w:val="5a"/>
            </w:pPr>
            <w:r>
              <w:rPr>
                <w:rFonts w:hint="eastAsia"/>
              </w:rPr>
              <w:t>文件</w:t>
            </w:r>
          </w:p>
        </w:tc>
      </w:tr>
      <w:tr w:rsidR="00F73C6D" w14:paraId="6F417CB7" w14:textId="77777777" w:rsidTr="00F73C6D">
        <w:tc>
          <w:tcPr>
            <w:tcW w:w="4927" w:type="dxa"/>
            <w:tcBorders>
              <w:top w:val="single" w:sz="4" w:space="0" w:color="auto"/>
              <w:left w:val="single" w:sz="4" w:space="0" w:color="auto"/>
              <w:bottom w:val="single" w:sz="4" w:space="0" w:color="auto"/>
              <w:right w:val="single" w:sz="4" w:space="0" w:color="auto"/>
            </w:tcBorders>
            <w:hideMark/>
          </w:tcPr>
          <w:p w14:paraId="75419799" w14:textId="77777777" w:rsidR="00F73C6D" w:rsidRDefault="00F73C6D">
            <w:pPr>
              <w:pStyle w:val="5a"/>
            </w:pPr>
            <w:r>
              <w:rPr>
                <w:rFonts w:hint="eastAsia"/>
              </w:rPr>
              <w:t>对象关系（</w:t>
            </w:r>
            <w:r>
              <w:t>relationship</w:t>
            </w:r>
            <w:r>
              <w:rPr>
                <w:rFonts w:hint="eastAsia"/>
              </w:rPr>
              <w:t>）</w:t>
            </w:r>
          </w:p>
        </w:tc>
        <w:tc>
          <w:tcPr>
            <w:tcW w:w="2836" w:type="dxa"/>
            <w:tcBorders>
              <w:top w:val="single" w:sz="4" w:space="0" w:color="auto"/>
              <w:left w:val="single" w:sz="4" w:space="0" w:color="auto"/>
              <w:bottom w:val="single" w:sz="4" w:space="0" w:color="auto"/>
              <w:right w:val="single" w:sz="4" w:space="0" w:color="auto"/>
            </w:tcBorders>
            <w:hideMark/>
          </w:tcPr>
          <w:p w14:paraId="7061B3F4" w14:textId="77777777" w:rsidR="00F73C6D" w:rsidRDefault="00F73C6D">
            <w:pPr>
              <w:pStyle w:val="5a"/>
            </w:pPr>
            <w:r>
              <w:rPr>
                <w:rFonts w:hint="eastAsia"/>
              </w:rPr>
              <w:t>链接（</w:t>
            </w:r>
            <w:r>
              <w:t>Symbolic Link</w:t>
            </w:r>
            <w:r>
              <w:rPr>
                <w:rFonts w:hint="eastAsia"/>
              </w:rPr>
              <w:t>）</w:t>
            </w:r>
          </w:p>
        </w:tc>
      </w:tr>
    </w:tbl>
    <w:p w14:paraId="3E5A7A08" w14:textId="77777777" w:rsidR="00F73C6D" w:rsidRDefault="00F73C6D" w:rsidP="00F73C6D">
      <w:pPr>
        <w:pStyle w:val="1e"/>
        <w:rPr>
          <w:rFonts w:cs="Huawei Sans"/>
        </w:rPr>
      </w:pPr>
      <w:r>
        <w:t>2</w:t>
      </w:r>
      <w:r>
        <w:rPr>
          <w:rFonts w:hint="eastAsia"/>
        </w:rPr>
        <w:t>、</w:t>
      </w:r>
      <w:r>
        <w:t xml:space="preserve">sysfs </w:t>
      </w:r>
      <w:r>
        <w:rPr>
          <w:rFonts w:hint="eastAsia"/>
        </w:rPr>
        <w:t>与</w:t>
      </w:r>
      <w:r>
        <w:t xml:space="preserve"> sysctl</w:t>
      </w:r>
      <w:r>
        <w:rPr>
          <w:rFonts w:hint="eastAsia"/>
        </w:rPr>
        <w:t>区别</w:t>
      </w:r>
    </w:p>
    <w:p w14:paraId="300860FF" w14:textId="77777777" w:rsidR="00F73C6D" w:rsidRDefault="00F73C6D" w:rsidP="00F73C6D">
      <w:pPr>
        <w:pStyle w:val="1e"/>
      </w:pPr>
      <w:r>
        <w:t>sysctl</w:t>
      </w:r>
      <w:r>
        <w:rPr>
          <w:rFonts w:hint="eastAsia"/>
        </w:rPr>
        <w:t>：是内核的一些控制参数，其目的是方便用户对内核的行为进行控制；</w:t>
      </w:r>
    </w:p>
    <w:p w14:paraId="4C7DD32E" w14:textId="77777777" w:rsidR="00F73C6D" w:rsidRDefault="00F73C6D" w:rsidP="00F73C6D">
      <w:pPr>
        <w:pStyle w:val="1e"/>
      </w:pPr>
      <w:r>
        <w:t>sysfs</w:t>
      </w:r>
      <w:r>
        <w:rPr>
          <w:rFonts w:hint="eastAsia"/>
        </w:rPr>
        <w:t>：仅仅是把内核的</w:t>
      </w:r>
      <w:r>
        <w:t>kobject</w:t>
      </w:r>
      <w:r>
        <w:rPr>
          <w:rFonts w:hint="eastAsia"/>
        </w:rPr>
        <w:t>对象的层次关系与属性开放给用户查看，因此</w:t>
      </w:r>
      <w:r>
        <w:t>sysfs</w:t>
      </w:r>
      <w:r>
        <w:rPr>
          <w:rFonts w:hint="eastAsia"/>
        </w:rPr>
        <w:t>的绝大部分是只读的，模块作为一个</w:t>
      </w:r>
      <w:r>
        <w:t>kobject</w:t>
      </w:r>
      <w:r>
        <w:rPr>
          <w:rFonts w:hint="eastAsia"/>
        </w:rPr>
        <w:t>也被出口到</w:t>
      </w:r>
      <w:r>
        <w:t>sysfs</w:t>
      </w:r>
      <w:r>
        <w:rPr>
          <w:rFonts w:hint="eastAsia"/>
        </w:rPr>
        <w:t>，模块参数则是作为模块属性出口的，内核实现者为模块的使用提供了更灵活的方式，允许用户设置模块参数在</w:t>
      </w:r>
      <w:r>
        <w:t>sysfs</w:t>
      </w:r>
      <w:r>
        <w:rPr>
          <w:rFonts w:hint="eastAsia"/>
        </w:rPr>
        <w:t>的可见性并允许用户在编写模块时设置这些参数在</w:t>
      </w:r>
      <w:r>
        <w:t>sysfs</w:t>
      </w:r>
      <w:r>
        <w:rPr>
          <w:rFonts w:hint="eastAsia"/>
        </w:rPr>
        <w:t>下的访问权限，然后用户就可以通过</w:t>
      </w:r>
      <w:r>
        <w:t>sysfs</w:t>
      </w:r>
      <w:r>
        <w:rPr>
          <w:rFonts w:hint="eastAsia"/>
        </w:rPr>
        <w:t>来查看和设置模块参数，从而使得用户能在模块运行时控制模块行为。</w:t>
      </w:r>
    </w:p>
    <w:p w14:paraId="121B5C90" w14:textId="77777777" w:rsidR="00F73C6D" w:rsidRDefault="00F73C6D" w:rsidP="00F73C6D">
      <w:pPr>
        <w:pStyle w:val="1e"/>
      </w:pPr>
      <w:r>
        <w:rPr>
          <w:rFonts w:hint="eastAsia"/>
        </w:rPr>
        <w:t>二、</w:t>
      </w:r>
      <w:r>
        <w:t>module_param</w:t>
      </w:r>
      <w:r>
        <w:rPr>
          <w:rFonts w:hint="eastAsia"/>
        </w:rPr>
        <w:t>宏</w:t>
      </w:r>
    </w:p>
    <w:p w14:paraId="3EBAB36A" w14:textId="77777777" w:rsidR="00F73C6D" w:rsidRDefault="00F73C6D" w:rsidP="00F73C6D">
      <w:pPr>
        <w:pStyle w:val="1e"/>
        <w:ind w:firstLineChars="200" w:firstLine="420"/>
      </w:pPr>
      <w:r>
        <w:rPr>
          <w:rFonts w:hint="eastAsia"/>
        </w:rPr>
        <w:t>对于模块而言，声明为</w:t>
      </w:r>
      <w:r>
        <w:t>static</w:t>
      </w:r>
      <w:r>
        <w:rPr>
          <w:rFonts w:hint="eastAsia"/>
        </w:rPr>
        <w:t>的变量都可以通过命令行来设置，但要想在</w:t>
      </w:r>
      <w:r>
        <w:t>sysfs</w:t>
      </w:r>
      <w:r>
        <w:rPr>
          <w:rFonts w:hint="eastAsia"/>
        </w:rPr>
        <w:t>下可见，必须通过宏</w:t>
      </w:r>
      <w:r>
        <w:t>module_param</w:t>
      </w:r>
      <w:r>
        <w:rPr>
          <w:rFonts w:hint="eastAsia"/>
        </w:rPr>
        <w:t>来显式声明。</w:t>
      </w:r>
    </w:p>
    <w:p w14:paraId="1B81BEB4" w14:textId="77777777" w:rsidR="00F73C6D" w:rsidRDefault="00F73C6D" w:rsidP="00F73C6D">
      <w:pPr>
        <w:pStyle w:val="1e"/>
      </w:pPr>
      <w:r>
        <w:t>module_param</w:t>
      </w:r>
      <w:r>
        <w:rPr>
          <w:rFonts w:hint="eastAsia"/>
        </w:rPr>
        <w:t>宏有三个参数：</w:t>
      </w:r>
    </w:p>
    <w:p w14:paraId="5B7DC705" w14:textId="77777777" w:rsidR="00F73C6D" w:rsidRDefault="00F73C6D" w:rsidP="00F73C6D">
      <w:pPr>
        <w:pStyle w:val="1e"/>
      </w:pPr>
      <w:r>
        <w:rPr>
          <w:rFonts w:hint="eastAsia"/>
        </w:rPr>
        <w:t>第一个为参数名，即已经定义的变量名；</w:t>
      </w:r>
    </w:p>
    <w:p w14:paraId="0348FD89" w14:textId="77777777" w:rsidR="00F73C6D" w:rsidRDefault="00F73C6D" w:rsidP="00F73C6D">
      <w:pPr>
        <w:pStyle w:val="1e"/>
      </w:pPr>
      <w:r>
        <w:rPr>
          <w:rFonts w:hint="eastAsia"/>
        </w:rPr>
        <w:t>第二个参数则为变量类型，可用的类型有</w:t>
      </w:r>
      <w:r>
        <w:t>byte</w:t>
      </w:r>
      <w:r>
        <w:rPr>
          <w:rFonts w:hint="eastAsia"/>
        </w:rPr>
        <w:t>，</w:t>
      </w:r>
      <w:r>
        <w:t>short</w:t>
      </w:r>
      <w:r>
        <w:rPr>
          <w:rFonts w:hint="eastAsia"/>
        </w:rPr>
        <w:t>，</w:t>
      </w:r>
      <w:r>
        <w:t>ushort</w:t>
      </w:r>
      <w:r>
        <w:rPr>
          <w:rFonts w:hint="eastAsia"/>
        </w:rPr>
        <w:t>，</w:t>
      </w:r>
      <w:r>
        <w:t>int</w:t>
      </w:r>
      <w:r>
        <w:rPr>
          <w:rFonts w:hint="eastAsia"/>
        </w:rPr>
        <w:t>，</w:t>
      </w:r>
      <w:r>
        <w:t>uint</w:t>
      </w:r>
      <w:r>
        <w:rPr>
          <w:rFonts w:hint="eastAsia"/>
        </w:rPr>
        <w:t>，</w:t>
      </w:r>
      <w:r>
        <w:t>long</w:t>
      </w:r>
      <w:r>
        <w:rPr>
          <w:rFonts w:hint="eastAsia"/>
        </w:rPr>
        <w:t>，</w:t>
      </w:r>
      <w:r>
        <w:t>ulong</w:t>
      </w:r>
      <w:r>
        <w:rPr>
          <w:rFonts w:hint="eastAsia"/>
        </w:rPr>
        <w:t>，</w:t>
      </w:r>
      <w:r>
        <w:t>charp</w:t>
      </w:r>
      <w:r>
        <w:rPr>
          <w:rFonts w:hint="eastAsia"/>
        </w:rPr>
        <w:t>和</w:t>
      </w:r>
      <w:r>
        <w:t>bool</w:t>
      </w:r>
      <w:r>
        <w:rPr>
          <w:rFonts w:hint="eastAsia"/>
        </w:rPr>
        <w:t>或</w:t>
      </w:r>
      <w:r>
        <w:t>invbool</w:t>
      </w:r>
      <w:r>
        <w:rPr>
          <w:rFonts w:hint="eastAsia"/>
        </w:rPr>
        <w:t>，分别对应于</w:t>
      </w:r>
      <w:r>
        <w:t>c</w:t>
      </w:r>
      <w:r>
        <w:rPr>
          <w:rFonts w:hint="eastAsia"/>
        </w:rPr>
        <w:t>语言类型</w:t>
      </w:r>
      <w:r>
        <w:t>char</w:t>
      </w:r>
      <w:r>
        <w:rPr>
          <w:rFonts w:hint="eastAsia"/>
        </w:rPr>
        <w:t>，</w:t>
      </w:r>
      <w:r>
        <w:t>short</w:t>
      </w:r>
      <w:r>
        <w:rPr>
          <w:rFonts w:hint="eastAsia"/>
        </w:rPr>
        <w:t>，</w:t>
      </w:r>
      <w:r>
        <w:t>unsigned short</w:t>
      </w:r>
      <w:r>
        <w:rPr>
          <w:rFonts w:hint="eastAsia"/>
        </w:rPr>
        <w:t>，</w:t>
      </w:r>
      <w:r>
        <w:t>int</w:t>
      </w:r>
      <w:r>
        <w:rPr>
          <w:rFonts w:hint="eastAsia"/>
        </w:rPr>
        <w:t>，</w:t>
      </w:r>
      <w:r>
        <w:t>unsigned int</w:t>
      </w:r>
      <w:r>
        <w:rPr>
          <w:rFonts w:hint="eastAsia"/>
        </w:rPr>
        <w:t>，</w:t>
      </w:r>
      <w:r>
        <w:t>long</w:t>
      </w:r>
      <w:r>
        <w:rPr>
          <w:rFonts w:hint="eastAsia"/>
        </w:rPr>
        <w:t>，</w:t>
      </w:r>
      <w:r>
        <w:t>unsigned long</w:t>
      </w:r>
      <w:r>
        <w:rPr>
          <w:rFonts w:hint="eastAsia"/>
        </w:rPr>
        <w:t>，</w:t>
      </w:r>
      <w:r>
        <w:t>char *</w:t>
      </w:r>
      <w:r>
        <w:rPr>
          <w:rFonts w:hint="eastAsia"/>
        </w:rPr>
        <w:t>和</w:t>
      </w:r>
      <w:r>
        <w:t>int</w:t>
      </w:r>
      <w:r>
        <w:rPr>
          <w:rFonts w:hint="eastAsia"/>
        </w:rPr>
        <w:t>，用户也可以自定义类型</w:t>
      </w:r>
      <w:r>
        <w:t>XXX</w:t>
      </w:r>
      <w:r>
        <w:rPr>
          <w:rFonts w:hint="eastAsia"/>
        </w:rPr>
        <w:t>（如果用户自己定义了</w:t>
      </w:r>
      <w:r>
        <w:t>param_get_XXX</w:t>
      </w:r>
      <w:r>
        <w:rPr>
          <w:rFonts w:hint="eastAsia"/>
        </w:rPr>
        <w:t>，</w:t>
      </w:r>
      <w:r>
        <w:t>param_set_XXX</w:t>
      </w:r>
      <w:r>
        <w:rPr>
          <w:rFonts w:hint="eastAsia"/>
        </w:rPr>
        <w:t>和</w:t>
      </w:r>
      <w:r>
        <w:t>param_check_XXX</w:t>
      </w:r>
      <w:r>
        <w:rPr>
          <w:rFonts w:hint="eastAsia"/>
        </w:rPr>
        <w:t>）。</w:t>
      </w:r>
    </w:p>
    <w:p w14:paraId="223327C5" w14:textId="77777777" w:rsidR="00F73C6D" w:rsidRDefault="00F73C6D" w:rsidP="00F73C6D">
      <w:pPr>
        <w:pStyle w:val="1e"/>
      </w:pPr>
      <w:r>
        <w:rPr>
          <w:rFonts w:hint="eastAsia"/>
        </w:rPr>
        <w:t>第三个参数用于指定访问权限，如果为</w:t>
      </w:r>
      <w:r>
        <w:t>0</w:t>
      </w:r>
      <w:r>
        <w:rPr>
          <w:rFonts w:hint="eastAsia"/>
        </w:rPr>
        <w:t>，该参数将不出现在</w:t>
      </w:r>
      <w:r>
        <w:t>sysfs</w:t>
      </w:r>
      <w:r>
        <w:rPr>
          <w:rFonts w:hint="eastAsia"/>
        </w:rPr>
        <w:t>文件系统中，允许的访问权限为</w:t>
      </w:r>
      <w:r>
        <w:t>S_IRUSR</w:t>
      </w:r>
      <w:r>
        <w:rPr>
          <w:rFonts w:hint="eastAsia"/>
        </w:rPr>
        <w:t>，</w:t>
      </w:r>
      <w:r>
        <w:t>S_IWUSR</w:t>
      </w:r>
      <w:r>
        <w:rPr>
          <w:rFonts w:hint="eastAsia"/>
        </w:rPr>
        <w:t>，</w:t>
      </w:r>
      <w:r>
        <w:t>S_IRGRP</w:t>
      </w:r>
      <w:r>
        <w:rPr>
          <w:rFonts w:hint="eastAsia"/>
        </w:rPr>
        <w:t>，</w:t>
      </w:r>
      <w:r>
        <w:t>S_IWGRP</w:t>
      </w:r>
      <w:r>
        <w:rPr>
          <w:rFonts w:hint="eastAsia"/>
        </w:rPr>
        <w:t>，</w:t>
      </w:r>
      <w:r>
        <w:t>S_IROTH</w:t>
      </w:r>
      <w:r>
        <w:rPr>
          <w:rFonts w:hint="eastAsia"/>
        </w:rPr>
        <w:t>和</w:t>
      </w:r>
      <w:r>
        <w:t xml:space="preserve"> S_IWOTH</w:t>
      </w:r>
      <w:r>
        <w:rPr>
          <w:rFonts w:hint="eastAsia"/>
        </w:rPr>
        <w:t>的组合，它们分别</w:t>
      </w:r>
      <w:r>
        <w:rPr>
          <w:rFonts w:hint="eastAsia"/>
        </w:rPr>
        <w:lastRenderedPageBreak/>
        <w:t>对应于用户读，用户写，用户组读，用户组写，其他用户读和其他用户写，因此用文件的访问权限设置是一致的。</w:t>
      </w:r>
    </w:p>
    <w:p w14:paraId="1F89707C" w14:textId="77777777" w:rsidR="00F73C6D" w:rsidRDefault="00F73C6D" w:rsidP="00F73C6D">
      <w:pPr>
        <w:pStyle w:val="1e"/>
      </w:pPr>
      <w:r>
        <w:t>module_param</w:t>
      </w:r>
      <w:r>
        <w:rPr>
          <w:rFonts w:hint="eastAsia"/>
        </w:rPr>
        <w:t>宏使用示例：</w:t>
      </w:r>
    </w:p>
    <w:p w14:paraId="76AD0D33" w14:textId="77777777" w:rsidR="00F73C6D" w:rsidRDefault="00F73C6D" w:rsidP="00F73C6D">
      <w:pPr>
        <w:pStyle w:val="2f2"/>
      </w:pPr>
      <w:r>
        <w:t>module_param(a, int, 0);</w:t>
      </w:r>
    </w:p>
    <w:p w14:paraId="67E05AA8" w14:textId="77777777" w:rsidR="00F73C6D" w:rsidRDefault="00F73C6D" w:rsidP="00F73C6D">
      <w:pPr>
        <w:pStyle w:val="2f2"/>
      </w:pPr>
      <w:r>
        <w:t xml:space="preserve">MODULE_PARM_DESC(a, "An invisible int under sysfs");   </w:t>
      </w:r>
    </w:p>
    <w:p w14:paraId="2502C60F" w14:textId="77777777" w:rsidR="00F73C6D" w:rsidRDefault="00F73C6D" w:rsidP="00F73C6D">
      <w:pPr>
        <w:pStyle w:val="2f2"/>
      </w:pPr>
      <w:r>
        <w:t>module_param(b, int, S_IRUSR | S_IWUSR | S_IRGRP | S_IROTH);</w:t>
      </w:r>
    </w:p>
    <w:p w14:paraId="7674FDEB" w14:textId="77777777" w:rsidR="00F73C6D" w:rsidRDefault="00F73C6D" w:rsidP="00F73C6D">
      <w:pPr>
        <w:pStyle w:val="2f2"/>
      </w:pPr>
      <w:r>
        <w:t>MODULE_PARM_DESC(b, "An visible int under sysfs");</w:t>
      </w:r>
    </w:p>
    <w:p w14:paraId="013E23B9" w14:textId="77777777" w:rsidR="00F73C6D" w:rsidRDefault="00F73C6D" w:rsidP="00F73C6D">
      <w:pPr>
        <w:pStyle w:val="2f2"/>
      </w:pPr>
      <w:r>
        <w:t>module_param(c, charp, S_IRUSR | S_IWUSR | S_IRGRP | S_IROTH);</w:t>
      </w:r>
    </w:p>
    <w:p w14:paraId="47ED33B8" w14:textId="77777777" w:rsidR="00F73C6D" w:rsidRDefault="00F73C6D" w:rsidP="00F73C6D">
      <w:pPr>
        <w:pStyle w:val="2f2"/>
      </w:pPr>
      <w:r>
        <w:t>MODULE_PARM_DESC(c, "An visible string under sysfs");</w:t>
      </w:r>
      <w:r>
        <w:rPr>
          <w:rFonts w:hint="eastAsia"/>
        </w:rPr>
        <w:t>注：</w:t>
      </w:r>
      <w:r>
        <w:t>MODULE_PARM_DESC()</w:t>
      </w:r>
      <w:r>
        <w:rPr>
          <w:rFonts w:hint="eastAsia"/>
        </w:rPr>
        <w:t>是对模块的参数进行描述，使用</w:t>
      </w:r>
      <w:r>
        <w:t>modinfo</w:t>
      </w:r>
      <w:r>
        <w:rPr>
          <w:rFonts w:hint="eastAsia"/>
        </w:rPr>
        <w:t>查看模块信息时可见。</w:t>
      </w:r>
    </w:p>
    <w:p w14:paraId="71E5E692" w14:textId="77777777" w:rsidR="00F73C6D" w:rsidRDefault="00F73C6D" w:rsidP="00F73C6D">
      <w:pPr>
        <w:pStyle w:val="1e"/>
      </w:pPr>
      <w:r>
        <w:rPr>
          <w:rFonts w:hint="eastAsia"/>
        </w:rPr>
        <w:t>三、使用示例</w:t>
      </w:r>
    </w:p>
    <w:p w14:paraId="1BCB5458" w14:textId="77777777" w:rsidR="00F73C6D" w:rsidRDefault="00F73C6D" w:rsidP="00F73C6D">
      <w:pPr>
        <w:pStyle w:val="1e"/>
        <w:ind w:firstLineChars="200" w:firstLine="420"/>
      </w:pPr>
      <w:r>
        <w:rPr>
          <w:rFonts w:hint="eastAsia"/>
        </w:rPr>
        <w:t>当模块加载后，可通过</w:t>
      </w:r>
      <w:r>
        <w:t>/sys</w:t>
      </w:r>
      <w:r>
        <w:rPr>
          <w:rFonts w:hint="eastAsia"/>
        </w:rPr>
        <w:t>目录与模块进行交互，通常的做法是使用</w:t>
      </w:r>
      <w:r>
        <w:t>echo</w:t>
      </w:r>
      <w:r>
        <w:rPr>
          <w:rFonts w:hint="eastAsia"/>
        </w:rPr>
        <w:t>向内核传递参数。例如：</w:t>
      </w:r>
    </w:p>
    <w:p w14:paraId="626F7D9F" w14:textId="77777777" w:rsidR="00F73C6D" w:rsidRDefault="00F73C6D" w:rsidP="00F73C6D">
      <w:pPr>
        <w:pStyle w:val="2f2"/>
      </w:pPr>
      <w:r>
        <w:t>echo -n 'example' &gt; /sys/module/module_exam/parameters/c</w:t>
      </w:r>
    </w:p>
    <w:p w14:paraId="6A332BCE" w14:textId="77777777" w:rsidR="00F73C6D" w:rsidRDefault="00F73C6D" w:rsidP="00F73C6D">
      <w:pPr>
        <w:pStyle w:val="1e"/>
      </w:pPr>
      <w:r>
        <w:rPr>
          <w:rFonts w:hint="eastAsia"/>
        </w:rPr>
        <w:t>说明：用</w:t>
      </w:r>
      <w:r>
        <w:t>echo</w:t>
      </w:r>
      <w:r>
        <w:rPr>
          <w:rFonts w:hint="eastAsia"/>
        </w:rPr>
        <w:t>传递字符串时，使用</w:t>
      </w:r>
      <w:r>
        <w:t>-n</w:t>
      </w:r>
      <w:r>
        <w:rPr>
          <w:rFonts w:hint="eastAsia"/>
        </w:rPr>
        <w:t>选项；指定传递参数时，在</w:t>
      </w:r>
      <w:r>
        <w:t>/sys/module/</w:t>
      </w:r>
      <w:r>
        <w:rPr>
          <w:rFonts w:hint="eastAsia"/>
        </w:rPr>
        <w:t>目录下找到自定义的模块名（如此处示例的</w:t>
      </w:r>
      <w:r>
        <w:t>module_exam</w:t>
      </w:r>
      <w:r>
        <w:rPr>
          <w:rFonts w:hint="eastAsia"/>
        </w:rPr>
        <w:t>），模块名目录下的</w:t>
      </w:r>
      <w:r>
        <w:t>parameters</w:t>
      </w:r>
      <w:r>
        <w:rPr>
          <w:rFonts w:hint="eastAsia"/>
        </w:rPr>
        <w:t>目录，即为该模块的参数列表，选定需要传递的参数名即可（如此处示例的参数</w:t>
      </w:r>
      <w:r>
        <w:t>c</w:t>
      </w:r>
      <w:r>
        <w:rPr>
          <w:rFonts w:hint="eastAsia"/>
        </w:rPr>
        <w:t>）；必须使用</w:t>
      </w:r>
      <w:r>
        <w:t>su</w:t>
      </w:r>
      <w:r>
        <w:rPr>
          <w:rFonts w:hint="eastAsia"/>
        </w:rPr>
        <w:t>切换到</w:t>
      </w:r>
      <w:r>
        <w:t>root</w:t>
      </w:r>
      <w:r>
        <w:rPr>
          <w:rFonts w:hint="eastAsia"/>
        </w:rPr>
        <w:t>模式下，使用</w:t>
      </w:r>
      <w:r>
        <w:t>sudo</w:t>
      </w:r>
      <w:r>
        <w:rPr>
          <w:rFonts w:hint="eastAsia"/>
        </w:rPr>
        <w:t>命令会出现权限受限的问题。</w:t>
      </w:r>
    </w:p>
    <w:p w14:paraId="48245F05" w14:textId="77777777" w:rsidR="00F73C6D" w:rsidRDefault="00F73C6D" w:rsidP="00D837EB">
      <w:pPr>
        <w:pStyle w:val="4"/>
        <w:numPr>
          <w:ilvl w:val="3"/>
          <w:numId w:val="15"/>
        </w:numPr>
        <w:rPr>
          <w:rFonts w:hint="default"/>
        </w:rPr>
      </w:pPr>
      <w:r>
        <w:t>参考答案</w:t>
      </w:r>
    </w:p>
    <w:p w14:paraId="365E0CD9"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w:t>
      </w:r>
      <w:r>
        <w:rPr>
          <w:lang w:eastAsia="x-none"/>
        </w:rPr>
        <w:t>.c</w:t>
      </w:r>
      <w:r>
        <w:rPr>
          <w:rFonts w:hint="eastAsia"/>
          <w:lang w:val="x-none" w:eastAsia="x-none"/>
        </w:rPr>
        <w:t>源文件</w:t>
      </w:r>
      <w:r>
        <w:rPr>
          <w:rFonts w:hint="eastAsia"/>
        </w:rPr>
        <w:t>和</w:t>
      </w:r>
      <w:r>
        <w:rPr>
          <w:lang w:eastAsia="x-none"/>
        </w:rPr>
        <w:t>Makefile</w:t>
      </w:r>
      <w:r>
        <w:rPr>
          <w:rFonts w:hint="eastAsia"/>
          <w:lang w:val="x-none" w:eastAsia="x-none"/>
        </w:rPr>
        <w:t>文件</w:t>
      </w:r>
      <w:r>
        <w:rPr>
          <w:rFonts w:hint="eastAsia"/>
        </w:rPr>
        <w:t>。在这里我们的示例源文件存放在</w:t>
      </w:r>
      <w:r>
        <w:t>tasks_k/7/task4</w:t>
      </w:r>
      <w:r>
        <w:rPr>
          <w:rFonts w:hint="eastAsia"/>
        </w:rPr>
        <w:t>目录下。</w:t>
      </w:r>
    </w:p>
    <w:p w14:paraId="511FA5FD" w14:textId="2D033233"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tasks_k/7/task4</w:t>
      </w:r>
    </w:p>
    <w:p w14:paraId="462FCDDA" w14:textId="7C2041AA"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task4]#</w:t>
      </w:r>
      <w:r>
        <w:rPr>
          <w:b/>
          <w:lang w:eastAsia="zh-CN"/>
        </w:rPr>
        <w:t xml:space="preserve"> ls</w:t>
      </w:r>
    </w:p>
    <w:p w14:paraId="32F8F019" w14:textId="77777777" w:rsidR="00F73C6D" w:rsidRDefault="00F73C6D" w:rsidP="00F73C6D">
      <w:pPr>
        <w:pStyle w:val="2f2"/>
        <w:shd w:val="clear" w:color="auto" w:fill="D9D9D9" w:themeFill="background1" w:themeFillShade="D9"/>
        <w:rPr>
          <w:lang w:eastAsia="zh-CN"/>
        </w:rPr>
      </w:pPr>
      <w:r>
        <w:rPr>
          <w:lang w:eastAsia="zh-CN"/>
        </w:rPr>
        <w:t>Makefile  sysfs_exam.c</w:t>
      </w:r>
    </w:p>
    <w:p w14:paraId="131FC900"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456EB747" w14:textId="715DB987"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task4]# </w:t>
      </w:r>
      <w:r>
        <w:rPr>
          <w:b/>
          <w:lang w:eastAsia="zh-CN"/>
        </w:rPr>
        <w:t>make</w:t>
      </w:r>
    </w:p>
    <w:p w14:paraId="4379F410" w14:textId="77777777" w:rsidR="00F73C6D" w:rsidRDefault="00F73C6D" w:rsidP="00F73C6D">
      <w:pPr>
        <w:pStyle w:val="2f2"/>
        <w:shd w:val="clear" w:color="auto" w:fill="D9D9D9" w:themeFill="background1" w:themeFillShade="D9"/>
        <w:rPr>
          <w:lang w:eastAsia="zh-CN"/>
        </w:rPr>
      </w:pPr>
      <w:r>
        <w:rPr>
          <w:lang w:eastAsia="zh-CN"/>
        </w:rPr>
        <w:t>make -C /root/kernel M=/root/tasks_k/7/task4 modules</w:t>
      </w:r>
    </w:p>
    <w:p w14:paraId="3894D86A" w14:textId="77777777" w:rsidR="00F73C6D" w:rsidRDefault="00F73C6D" w:rsidP="00F73C6D">
      <w:pPr>
        <w:pStyle w:val="2f2"/>
        <w:shd w:val="clear" w:color="auto" w:fill="D9D9D9" w:themeFill="background1" w:themeFillShade="D9"/>
        <w:rPr>
          <w:lang w:eastAsia="zh-CN"/>
        </w:rPr>
      </w:pPr>
      <w:r>
        <w:rPr>
          <w:lang w:eastAsia="zh-CN"/>
        </w:rPr>
        <w:t>make[1]: Entering directory '/root/kernel'</w:t>
      </w:r>
    </w:p>
    <w:p w14:paraId="413F22BD" w14:textId="77777777" w:rsidR="00F73C6D" w:rsidRDefault="00F73C6D" w:rsidP="00F73C6D">
      <w:pPr>
        <w:pStyle w:val="2f2"/>
        <w:shd w:val="clear" w:color="auto" w:fill="D9D9D9" w:themeFill="background1" w:themeFillShade="D9"/>
        <w:rPr>
          <w:lang w:eastAsia="zh-CN"/>
        </w:rPr>
      </w:pPr>
      <w:r>
        <w:rPr>
          <w:lang w:eastAsia="zh-CN"/>
        </w:rPr>
        <w:t xml:space="preserve">  CC [M]  /root/tasks_k/7/task4/sysfs_exam.o</w:t>
      </w:r>
    </w:p>
    <w:p w14:paraId="2E248A66" w14:textId="77777777" w:rsidR="00F73C6D" w:rsidRDefault="00F73C6D" w:rsidP="00F73C6D">
      <w:pPr>
        <w:pStyle w:val="2f2"/>
        <w:shd w:val="clear" w:color="auto" w:fill="D9D9D9" w:themeFill="background1" w:themeFillShade="D9"/>
        <w:rPr>
          <w:lang w:eastAsia="zh-CN"/>
        </w:rPr>
      </w:pPr>
      <w:r>
        <w:rPr>
          <w:lang w:eastAsia="zh-CN"/>
        </w:rPr>
        <w:t xml:space="preserve">  Building modules, stage 2.</w:t>
      </w:r>
    </w:p>
    <w:p w14:paraId="4ADE2772" w14:textId="77777777" w:rsidR="00F73C6D" w:rsidRDefault="00F73C6D" w:rsidP="00F73C6D">
      <w:pPr>
        <w:pStyle w:val="2f2"/>
        <w:shd w:val="clear" w:color="auto" w:fill="D9D9D9" w:themeFill="background1" w:themeFillShade="D9"/>
        <w:rPr>
          <w:lang w:eastAsia="zh-CN"/>
        </w:rPr>
      </w:pPr>
      <w:r>
        <w:rPr>
          <w:lang w:eastAsia="zh-CN"/>
        </w:rPr>
        <w:t xml:space="preserve">  MODPOST 1 modules</w:t>
      </w:r>
    </w:p>
    <w:p w14:paraId="479C29B0" w14:textId="77777777" w:rsidR="00F73C6D" w:rsidRDefault="00F73C6D" w:rsidP="00F73C6D">
      <w:pPr>
        <w:pStyle w:val="2f2"/>
        <w:shd w:val="clear" w:color="auto" w:fill="D9D9D9" w:themeFill="background1" w:themeFillShade="D9"/>
        <w:rPr>
          <w:lang w:eastAsia="zh-CN"/>
        </w:rPr>
      </w:pPr>
      <w:r>
        <w:rPr>
          <w:lang w:eastAsia="zh-CN"/>
        </w:rPr>
        <w:t xml:space="preserve">  CC      /root/tasks_k/7/task4/sysfs_exam.mod.o</w:t>
      </w:r>
    </w:p>
    <w:p w14:paraId="4CF826A5" w14:textId="77777777" w:rsidR="00F73C6D" w:rsidRDefault="00F73C6D" w:rsidP="00F73C6D">
      <w:pPr>
        <w:pStyle w:val="2f2"/>
        <w:shd w:val="clear" w:color="auto" w:fill="D9D9D9" w:themeFill="background1" w:themeFillShade="D9"/>
        <w:rPr>
          <w:lang w:eastAsia="zh-CN"/>
        </w:rPr>
      </w:pPr>
      <w:r>
        <w:rPr>
          <w:lang w:eastAsia="zh-CN"/>
        </w:rPr>
        <w:t xml:space="preserve">  LD [M]  /root/tasks_k/7/task4/sysfs_exam.ko</w:t>
      </w:r>
    </w:p>
    <w:p w14:paraId="66EF5C62" w14:textId="77777777" w:rsidR="00F73C6D" w:rsidRDefault="00F73C6D" w:rsidP="00F73C6D">
      <w:pPr>
        <w:pStyle w:val="2f2"/>
        <w:shd w:val="clear" w:color="auto" w:fill="D9D9D9" w:themeFill="background1" w:themeFillShade="D9"/>
        <w:rPr>
          <w:lang w:eastAsia="zh-CN"/>
        </w:rPr>
      </w:pPr>
      <w:r>
        <w:rPr>
          <w:lang w:eastAsia="zh-CN"/>
        </w:rPr>
        <w:t>make[1]: Leaving directory '/root/kernel'</w:t>
      </w:r>
    </w:p>
    <w:p w14:paraId="07B810A5" w14:textId="77777777" w:rsidR="00F73C6D" w:rsidRDefault="00F73C6D" w:rsidP="00D837EB">
      <w:pPr>
        <w:pStyle w:val="30"/>
        <w:numPr>
          <w:ilvl w:val="5"/>
          <w:numId w:val="15"/>
        </w:numPr>
        <w:tabs>
          <w:tab w:val="num" w:pos="1418"/>
        </w:tabs>
        <w:ind w:left="1620" w:right="200" w:hanging="425"/>
      </w:pPr>
      <w:r>
        <w:rPr>
          <w:rFonts w:hint="eastAsia"/>
        </w:rPr>
        <w:t>加载编译完成的内核模块，并查看加载结果。</w:t>
      </w:r>
    </w:p>
    <w:p w14:paraId="3B6332C7" w14:textId="1D1F14C7"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find /sys/module/ -name 'sysfs_exam'</w:t>
      </w:r>
    </w:p>
    <w:p w14:paraId="679FD5E8" w14:textId="07905932"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insmod sysfs_exam.ko</w:t>
      </w:r>
    </w:p>
    <w:p w14:paraId="79DE0868" w14:textId="5916FB65" w:rsidR="00F73C6D" w:rsidRDefault="00F73C6D" w:rsidP="00F73C6D">
      <w:pPr>
        <w:pStyle w:val="2f2"/>
        <w:shd w:val="clear" w:color="auto" w:fill="D9D9D9" w:themeFill="background1" w:themeFillShade="D9"/>
        <w:rPr>
          <w:b/>
          <w:lang w:eastAsia="zh-CN"/>
        </w:rPr>
      </w:pPr>
      <w:r>
        <w:rPr>
          <w:lang w:eastAsia="zh-CN"/>
        </w:rPr>
        <w:lastRenderedPageBreak/>
        <w:t>[</w:t>
      </w:r>
      <w:r w:rsidR="000A3D30">
        <w:rPr>
          <w:lang w:eastAsia="zh-CN"/>
        </w:rPr>
        <w:t>root@openEuler</w:t>
      </w:r>
      <w:r>
        <w:rPr>
          <w:lang w:eastAsia="zh-CN"/>
        </w:rPr>
        <w:t xml:space="preserve"> task4]# </w:t>
      </w:r>
      <w:r>
        <w:rPr>
          <w:b/>
          <w:lang w:eastAsia="zh-CN"/>
        </w:rPr>
        <w:t>find /sys/module/ -name 'sysfs_exam'</w:t>
      </w:r>
    </w:p>
    <w:p w14:paraId="55F589E5" w14:textId="77777777" w:rsidR="00F73C6D" w:rsidRDefault="00F73C6D" w:rsidP="00F73C6D">
      <w:pPr>
        <w:pStyle w:val="2f2"/>
        <w:shd w:val="clear" w:color="auto" w:fill="D9D9D9" w:themeFill="background1" w:themeFillShade="D9"/>
        <w:rPr>
          <w:lang w:eastAsia="zh-CN"/>
        </w:rPr>
      </w:pPr>
      <w:r>
        <w:rPr>
          <w:lang w:eastAsia="zh-CN"/>
        </w:rPr>
        <w:t>/sys/module/sysfs_exam</w:t>
      </w:r>
    </w:p>
    <w:p w14:paraId="47B809CE" w14:textId="4F664007"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modinfo sysfs_exam.ko</w:t>
      </w:r>
    </w:p>
    <w:p w14:paraId="7A5D0816" w14:textId="77777777" w:rsidR="00F73C6D" w:rsidRDefault="00F73C6D" w:rsidP="00F73C6D">
      <w:pPr>
        <w:pStyle w:val="2f2"/>
        <w:shd w:val="clear" w:color="auto" w:fill="D9D9D9" w:themeFill="background1" w:themeFillShade="D9"/>
        <w:rPr>
          <w:lang w:eastAsia="zh-CN"/>
        </w:rPr>
      </w:pPr>
      <w:r>
        <w:rPr>
          <w:lang w:eastAsia="zh-CN"/>
        </w:rPr>
        <w:t>filename:       /root/tasks_k/7/task4/sysfs_exam.ko</w:t>
      </w:r>
    </w:p>
    <w:p w14:paraId="5E0C358B" w14:textId="77777777" w:rsidR="00F73C6D" w:rsidRDefault="00F73C6D" w:rsidP="00F73C6D">
      <w:pPr>
        <w:pStyle w:val="2f2"/>
        <w:shd w:val="clear" w:color="auto" w:fill="D9D9D9" w:themeFill="background1" w:themeFillShade="D9"/>
        <w:rPr>
          <w:lang w:eastAsia="zh-CN"/>
        </w:rPr>
      </w:pPr>
      <w:r>
        <w:rPr>
          <w:lang w:eastAsia="zh-CN"/>
        </w:rPr>
        <w:t>license:        GPL</w:t>
      </w:r>
    </w:p>
    <w:p w14:paraId="156EF196" w14:textId="77777777" w:rsidR="00F73C6D" w:rsidRDefault="00F73C6D" w:rsidP="00F73C6D">
      <w:pPr>
        <w:pStyle w:val="2f2"/>
        <w:shd w:val="clear" w:color="auto" w:fill="D9D9D9" w:themeFill="background1" w:themeFillShade="D9"/>
        <w:rPr>
          <w:lang w:eastAsia="zh-CN"/>
        </w:rPr>
      </w:pPr>
      <w:r>
        <w:rPr>
          <w:lang w:eastAsia="zh-CN"/>
        </w:rPr>
        <w:t>srcversion:     3088958EF3BE7DAB164D005</w:t>
      </w:r>
    </w:p>
    <w:p w14:paraId="5C36C408" w14:textId="77777777" w:rsidR="00F73C6D" w:rsidRDefault="00F73C6D" w:rsidP="00F73C6D">
      <w:pPr>
        <w:pStyle w:val="2f2"/>
        <w:shd w:val="clear" w:color="auto" w:fill="D9D9D9" w:themeFill="background1" w:themeFillShade="D9"/>
        <w:rPr>
          <w:lang w:eastAsia="zh-CN"/>
        </w:rPr>
      </w:pPr>
      <w:r>
        <w:rPr>
          <w:lang w:eastAsia="zh-CN"/>
        </w:rPr>
        <w:t>depends:</w:t>
      </w:r>
    </w:p>
    <w:p w14:paraId="3C0B5E1E" w14:textId="77777777" w:rsidR="00F73C6D" w:rsidRDefault="00F73C6D" w:rsidP="00F73C6D">
      <w:pPr>
        <w:pStyle w:val="2f2"/>
        <w:shd w:val="clear" w:color="auto" w:fill="D9D9D9" w:themeFill="background1" w:themeFillShade="D9"/>
        <w:rPr>
          <w:lang w:eastAsia="zh-CN"/>
        </w:rPr>
      </w:pPr>
      <w:r>
        <w:rPr>
          <w:lang w:eastAsia="zh-CN"/>
        </w:rPr>
        <w:t>name:           sysfs_exam</w:t>
      </w:r>
    </w:p>
    <w:p w14:paraId="1B267E5E" w14:textId="77777777" w:rsidR="00F73C6D" w:rsidRDefault="00F73C6D" w:rsidP="00F73C6D">
      <w:pPr>
        <w:pStyle w:val="2f2"/>
        <w:shd w:val="clear" w:color="auto" w:fill="D9D9D9" w:themeFill="background1" w:themeFillShade="D9"/>
        <w:rPr>
          <w:lang w:eastAsia="zh-CN"/>
        </w:rPr>
      </w:pPr>
      <w:r>
        <w:rPr>
          <w:lang w:eastAsia="zh-CN"/>
        </w:rPr>
        <w:t>vermagic:       4.19.154 SMP mod_unload modversions aarch64</w:t>
      </w:r>
    </w:p>
    <w:p w14:paraId="2ECA8AFB" w14:textId="77777777" w:rsidR="00F73C6D" w:rsidRDefault="00F73C6D" w:rsidP="00F73C6D">
      <w:pPr>
        <w:pStyle w:val="2f2"/>
        <w:shd w:val="clear" w:color="auto" w:fill="D9D9D9" w:themeFill="background1" w:themeFillShade="D9"/>
        <w:rPr>
          <w:lang w:eastAsia="zh-CN"/>
        </w:rPr>
      </w:pPr>
      <w:r>
        <w:rPr>
          <w:lang w:eastAsia="zh-CN"/>
        </w:rPr>
        <w:t>parm:           a:An invisible int under sysfs (int)</w:t>
      </w:r>
    </w:p>
    <w:p w14:paraId="2B4286D1" w14:textId="77777777" w:rsidR="00F73C6D" w:rsidRDefault="00F73C6D" w:rsidP="00F73C6D">
      <w:pPr>
        <w:pStyle w:val="2f2"/>
        <w:shd w:val="clear" w:color="auto" w:fill="D9D9D9" w:themeFill="background1" w:themeFillShade="D9"/>
        <w:rPr>
          <w:lang w:eastAsia="zh-CN"/>
        </w:rPr>
      </w:pPr>
      <w:r>
        <w:rPr>
          <w:lang w:eastAsia="zh-CN"/>
        </w:rPr>
        <w:t>parm:           b:An visible int under sysfs (int)</w:t>
      </w:r>
    </w:p>
    <w:p w14:paraId="323ACC47" w14:textId="77777777" w:rsidR="00F73C6D" w:rsidRDefault="00F73C6D" w:rsidP="00F73C6D">
      <w:pPr>
        <w:pStyle w:val="2f2"/>
        <w:shd w:val="clear" w:color="auto" w:fill="D9D9D9" w:themeFill="background1" w:themeFillShade="D9"/>
        <w:rPr>
          <w:lang w:eastAsia="zh-CN"/>
        </w:rPr>
      </w:pPr>
      <w:r>
        <w:rPr>
          <w:lang w:eastAsia="zh-CN"/>
        </w:rPr>
        <w:t>parm:           c:An visible string under sysfs (charp)</w:t>
      </w:r>
    </w:p>
    <w:p w14:paraId="14BB9D28" w14:textId="163893BB"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dmesg | tail -n4</w:t>
      </w:r>
    </w:p>
    <w:p w14:paraId="7C88C771" w14:textId="77777777" w:rsidR="00F73C6D" w:rsidRDefault="00F73C6D" w:rsidP="00F73C6D">
      <w:pPr>
        <w:pStyle w:val="2f2"/>
        <w:shd w:val="clear" w:color="auto" w:fill="D9D9D9" w:themeFill="background1" w:themeFillShade="D9"/>
        <w:rPr>
          <w:lang w:eastAsia="zh-CN"/>
        </w:rPr>
      </w:pPr>
      <w:r>
        <w:rPr>
          <w:lang w:eastAsia="zh-CN"/>
        </w:rPr>
        <w:t>[168419.281573] Start sysfs_exam module...</w:t>
      </w:r>
    </w:p>
    <w:p w14:paraId="265837EF" w14:textId="77777777" w:rsidR="00F73C6D" w:rsidRDefault="00F73C6D" w:rsidP="00F73C6D">
      <w:pPr>
        <w:pStyle w:val="2f2"/>
        <w:shd w:val="clear" w:color="auto" w:fill="D9D9D9" w:themeFill="background1" w:themeFillShade="D9"/>
        <w:rPr>
          <w:lang w:eastAsia="zh-CN"/>
        </w:rPr>
      </w:pPr>
      <w:r>
        <w:rPr>
          <w:lang w:eastAsia="zh-CN"/>
        </w:rPr>
        <w:t>[168419.281576] a = 0</w:t>
      </w:r>
    </w:p>
    <w:p w14:paraId="2166854C" w14:textId="77777777" w:rsidR="00F73C6D" w:rsidRDefault="00F73C6D" w:rsidP="00F73C6D">
      <w:pPr>
        <w:pStyle w:val="2f2"/>
        <w:shd w:val="clear" w:color="auto" w:fill="D9D9D9" w:themeFill="background1" w:themeFillShade="D9"/>
        <w:rPr>
          <w:lang w:eastAsia="zh-CN"/>
        </w:rPr>
      </w:pPr>
      <w:r>
        <w:rPr>
          <w:lang w:eastAsia="zh-CN"/>
        </w:rPr>
        <w:t>[168419.295572] b = 0</w:t>
      </w:r>
    </w:p>
    <w:p w14:paraId="7514744C" w14:textId="77777777" w:rsidR="00F73C6D" w:rsidRDefault="00F73C6D" w:rsidP="00F73C6D">
      <w:pPr>
        <w:pStyle w:val="2f2"/>
        <w:shd w:val="clear" w:color="auto" w:fill="D9D9D9" w:themeFill="background1" w:themeFillShade="D9"/>
        <w:rPr>
          <w:lang w:eastAsia="zh-CN"/>
        </w:rPr>
      </w:pPr>
      <w:r>
        <w:rPr>
          <w:lang w:eastAsia="zh-CN"/>
        </w:rPr>
        <w:t>[168419.295676] c = 'Hello, World'</w:t>
      </w:r>
    </w:p>
    <w:p w14:paraId="2CBE7096" w14:textId="68EE46B4"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ls -al /sys/module/sysfs_exam/parameters/</w:t>
      </w:r>
    </w:p>
    <w:p w14:paraId="20F1F067" w14:textId="77777777" w:rsidR="00F73C6D" w:rsidRDefault="00F73C6D" w:rsidP="00F73C6D">
      <w:pPr>
        <w:pStyle w:val="2f2"/>
        <w:shd w:val="clear" w:color="auto" w:fill="D9D9D9" w:themeFill="background1" w:themeFillShade="D9"/>
        <w:rPr>
          <w:lang w:eastAsia="zh-CN"/>
        </w:rPr>
      </w:pPr>
      <w:r>
        <w:rPr>
          <w:lang w:eastAsia="zh-CN"/>
        </w:rPr>
        <w:t>total 0</w:t>
      </w:r>
    </w:p>
    <w:p w14:paraId="7CA064F3" w14:textId="77777777" w:rsidR="00F73C6D" w:rsidRDefault="00F73C6D" w:rsidP="00F73C6D">
      <w:pPr>
        <w:pStyle w:val="2f2"/>
        <w:shd w:val="clear" w:color="auto" w:fill="D9D9D9" w:themeFill="background1" w:themeFillShade="D9"/>
        <w:rPr>
          <w:lang w:eastAsia="zh-CN"/>
        </w:rPr>
      </w:pPr>
      <w:r>
        <w:rPr>
          <w:lang w:eastAsia="zh-CN"/>
        </w:rPr>
        <w:t>drwxr-xr-x. 2 root root     0 Nov 13 08:43 .</w:t>
      </w:r>
    </w:p>
    <w:p w14:paraId="304DADB2" w14:textId="77777777" w:rsidR="00F73C6D" w:rsidRDefault="00F73C6D" w:rsidP="00F73C6D">
      <w:pPr>
        <w:pStyle w:val="2f2"/>
        <w:shd w:val="clear" w:color="auto" w:fill="D9D9D9" w:themeFill="background1" w:themeFillShade="D9"/>
        <w:rPr>
          <w:lang w:eastAsia="zh-CN"/>
        </w:rPr>
      </w:pPr>
      <w:r>
        <w:rPr>
          <w:lang w:eastAsia="zh-CN"/>
        </w:rPr>
        <w:t>drwxr-xr-x. 6 root root     0 Nov 13 08:43 ..</w:t>
      </w:r>
    </w:p>
    <w:p w14:paraId="2F0D6367" w14:textId="794B1141" w:rsidR="00F73C6D" w:rsidRDefault="00F73C6D" w:rsidP="00F73C6D">
      <w:pPr>
        <w:pStyle w:val="2f2"/>
        <w:shd w:val="clear" w:color="auto" w:fill="D9D9D9" w:themeFill="background1" w:themeFillShade="D9"/>
        <w:rPr>
          <w:lang w:eastAsia="zh-CN"/>
        </w:rPr>
      </w:pPr>
      <w:r>
        <w:rPr>
          <w:noProof/>
          <w:lang w:eastAsia="zh-CN"/>
        </w:rPr>
        <mc:AlternateContent>
          <mc:Choice Requires="wps">
            <w:drawing>
              <wp:anchor distT="0" distB="0" distL="114300" distR="114300" simplePos="0" relativeHeight="251666944" behindDoc="0" locked="0" layoutInCell="1" allowOverlap="1" wp14:anchorId="0939849E" wp14:editId="2E3D1B3F">
                <wp:simplePos x="0" y="0"/>
                <wp:positionH relativeFrom="column">
                  <wp:posOffset>2842260</wp:posOffset>
                </wp:positionH>
                <wp:positionV relativeFrom="paragraph">
                  <wp:posOffset>6350</wp:posOffset>
                </wp:positionV>
                <wp:extent cx="170815" cy="313690"/>
                <wp:effectExtent l="19050" t="19050" r="19685" b="10160"/>
                <wp:wrapNone/>
                <wp:docPr id="130" name="矩形 130"/>
                <wp:cNvGraphicFramePr/>
                <a:graphic xmlns:a="http://schemas.openxmlformats.org/drawingml/2006/main">
                  <a:graphicData uri="http://schemas.microsoft.com/office/word/2010/wordprocessingShape">
                    <wps:wsp>
                      <wps:cNvSpPr/>
                      <wps:spPr>
                        <a:xfrm>
                          <a:off x="0" y="0"/>
                          <a:ext cx="170180" cy="3136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1A2FE" id="矩形 130" o:spid="_x0000_s1026" style="position:absolute;left:0;text-align:left;margin-left:223.8pt;margin-top:.5pt;width:13.45pt;height:2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" filled="f" strokecolor="#c7000b" strokeweight="2.25pt"/>
            </w:pict>
          </mc:Fallback>
        </mc:AlternateContent>
      </w:r>
      <w:r>
        <w:rPr>
          <w:lang w:eastAsia="zh-CN"/>
        </w:rPr>
        <w:t>-rw-r--r--. 1 root root 65536 Nov 13 08:44 b</w:t>
      </w:r>
    </w:p>
    <w:p w14:paraId="2FAB22D0" w14:textId="77777777" w:rsidR="00F73C6D" w:rsidRDefault="00F73C6D" w:rsidP="00F73C6D">
      <w:pPr>
        <w:pStyle w:val="2f2"/>
        <w:shd w:val="clear" w:color="auto" w:fill="D9D9D9" w:themeFill="background1" w:themeFillShade="D9"/>
        <w:rPr>
          <w:lang w:eastAsia="zh-CN"/>
        </w:rPr>
      </w:pPr>
      <w:r>
        <w:rPr>
          <w:lang w:eastAsia="zh-CN"/>
        </w:rPr>
        <w:t>-rw-r--r--. 1 root root 65536 Nov 13 08:44 c</w:t>
      </w:r>
    </w:p>
    <w:p w14:paraId="53634879" w14:textId="691820CD"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cat /sys/module/sysfs_exam/parameters/c</w:t>
      </w:r>
    </w:p>
    <w:p w14:paraId="22E02BAA" w14:textId="77777777" w:rsidR="00F73C6D" w:rsidRDefault="00F73C6D" w:rsidP="00F73C6D">
      <w:pPr>
        <w:pStyle w:val="2f2"/>
        <w:shd w:val="clear" w:color="auto" w:fill="D9D9D9" w:themeFill="background1" w:themeFillShade="D9"/>
        <w:rPr>
          <w:lang w:eastAsia="zh-CN"/>
        </w:rPr>
      </w:pPr>
      <w:r>
        <w:rPr>
          <w:lang w:eastAsia="zh-CN"/>
        </w:rPr>
        <w:t>Hello, World</w:t>
      </w:r>
    </w:p>
    <w:p w14:paraId="0CF7ED35" w14:textId="28857211"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w:t>
      </w:r>
      <w:r>
        <w:rPr>
          <w:b/>
          <w:lang w:eastAsia="zh-CN"/>
        </w:rPr>
        <w:t xml:space="preserve"> echo -n 'Happy new year!' &gt; /sys/module/sysfs_exam//parameters/c</w:t>
      </w:r>
    </w:p>
    <w:p w14:paraId="1E53B291" w14:textId="1BF963CB"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task4]# </w:t>
      </w:r>
      <w:r>
        <w:rPr>
          <w:b/>
          <w:lang w:eastAsia="zh-CN"/>
        </w:rPr>
        <w:t>cat /sys/module/sysfs_exam/parameters/c</w:t>
      </w:r>
    </w:p>
    <w:p w14:paraId="0BF633E1" w14:textId="77777777" w:rsidR="00F73C6D" w:rsidRDefault="00F73C6D" w:rsidP="00F73C6D">
      <w:pPr>
        <w:pStyle w:val="2f2"/>
        <w:shd w:val="clear" w:color="auto" w:fill="D9D9D9" w:themeFill="background1" w:themeFillShade="D9"/>
        <w:rPr>
          <w:lang w:eastAsia="zh-CN"/>
        </w:rPr>
      </w:pPr>
      <w:r>
        <w:rPr>
          <w:lang w:eastAsia="zh-CN"/>
        </w:rPr>
        <w:t>Happy new year!</w:t>
      </w:r>
    </w:p>
    <w:p w14:paraId="7F30F1FC" w14:textId="77777777" w:rsidR="00F73C6D" w:rsidRDefault="00F73C6D" w:rsidP="00D837EB">
      <w:pPr>
        <w:pStyle w:val="30"/>
        <w:numPr>
          <w:ilvl w:val="5"/>
          <w:numId w:val="15"/>
        </w:numPr>
        <w:tabs>
          <w:tab w:val="num" w:pos="1418"/>
        </w:tabs>
        <w:ind w:left="1620" w:right="200" w:hanging="425"/>
      </w:pPr>
      <w:r>
        <w:rPr>
          <w:rFonts w:hint="eastAsia"/>
        </w:rPr>
        <w:t>卸载内核模块，并查看结果。</w:t>
      </w:r>
    </w:p>
    <w:p w14:paraId="13C05A0B" w14:textId="53506E18"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task4]# </w:t>
      </w:r>
      <w:r>
        <w:rPr>
          <w:b/>
          <w:lang w:eastAsia="zh-CN"/>
        </w:rPr>
        <w:t>rmmod sysfs_exam</w:t>
      </w:r>
    </w:p>
    <w:p w14:paraId="554B1776" w14:textId="3D24F5FA"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task4]# </w:t>
      </w:r>
      <w:r>
        <w:rPr>
          <w:b/>
          <w:lang w:eastAsia="zh-CN"/>
        </w:rPr>
        <w:t>dmesg | tail -n4</w:t>
      </w:r>
    </w:p>
    <w:p w14:paraId="3CCFDDF0" w14:textId="77777777" w:rsidR="00F73C6D" w:rsidRDefault="00F73C6D" w:rsidP="00F73C6D">
      <w:pPr>
        <w:pStyle w:val="2f2"/>
        <w:shd w:val="clear" w:color="auto" w:fill="D9D9D9" w:themeFill="background1" w:themeFillShade="D9"/>
        <w:rPr>
          <w:lang w:eastAsia="zh-CN"/>
        </w:rPr>
      </w:pPr>
      <w:r>
        <w:rPr>
          <w:lang w:eastAsia="zh-CN"/>
        </w:rPr>
        <w:t>[168613.260984] Exit sysfs_exam module...</w:t>
      </w:r>
    </w:p>
    <w:p w14:paraId="0D821263" w14:textId="77777777" w:rsidR="00F73C6D" w:rsidRDefault="00F73C6D" w:rsidP="00F73C6D">
      <w:pPr>
        <w:pStyle w:val="2f2"/>
        <w:shd w:val="clear" w:color="auto" w:fill="D9D9D9" w:themeFill="background1" w:themeFillShade="D9"/>
        <w:rPr>
          <w:lang w:eastAsia="zh-CN"/>
        </w:rPr>
      </w:pPr>
      <w:r>
        <w:rPr>
          <w:lang w:eastAsia="zh-CN"/>
        </w:rPr>
        <w:t>[168613.260986] a = 0</w:t>
      </w:r>
    </w:p>
    <w:p w14:paraId="52081D68" w14:textId="77777777" w:rsidR="00F73C6D" w:rsidRDefault="00F73C6D" w:rsidP="00F73C6D">
      <w:pPr>
        <w:pStyle w:val="2f2"/>
        <w:shd w:val="clear" w:color="auto" w:fill="D9D9D9" w:themeFill="background1" w:themeFillShade="D9"/>
        <w:rPr>
          <w:lang w:eastAsia="zh-CN"/>
        </w:rPr>
      </w:pPr>
      <w:r>
        <w:rPr>
          <w:lang w:eastAsia="zh-CN"/>
        </w:rPr>
        <w:t>[168613.261299] b = 0</w:t>
      </w:r>
    </w:p>
    <w:p w14:paraId="1C5CF686" w14:textId="77777777" w:rsidR="00F73C6D" w:rsidRDefault="00F73C6D" w:rsidP="00F73C6D">
      <w:pPr>
        <w:pStyle w:val="2f2"/>
        <w:shd w:val="clear" w:color="auto" w:fill="D9D9D9" w:themeFill="background1" w:themeFillShade="D9"/>
        <w:rPr>
          <w:lang w:eastAsia="zh-CN"/>
        </w:rPr>
      </w:pPr>
      <w:r>
        <w:rPr>
          <w:lang w:eastAsia="zh-CN"/>
        </w:rPr>
        <w:t>[168613.261403] c = 'Happy new year!'</w:t>
      </w:r>
    </w:p>
    <w:p w14:paraId="356A410E" w14:textId="77777777" w:rsidR="00F73C6D" w:rsidRDefault="00F73C6D" w:rsidP="00F73C6D">
      <w:pPr>
        <w:pStyle w:val="1e"/>
        <w:rPr>
          <w:noProof/>
        </w:rPr>
      </w:pPr>
      <w:r>
        <w:rPr>
          <w:rFonts w:hint="eastAsia"/>
          <w:noProof/>
        </w:rPr>
        <w:t>由实验结果可见：</w:t>
      </w:r>
    </w:p>
    <w:p w14:paraId="484E8FC6" w14:textId="77777777" w:rsidR="00F73C6D" w:rsidRDefault="00F73C6D" w:rsidP="00F73C6D">
      <w:pPr>
        <w:pStyle w:val="1e"/>
        <w:rPr>
          <w:noProof/>
        </w:rPr>
      </w:pPr>
      <w:r>
        <w:rPr>
          <w:rFonts w:hint="eastAsia"/>
          <w:noProof/>
        </w:rPr>
        <w:t>（</w:t>
      </w:r>
      <w:r>
        <w:rPr>
          <w:noProof/>
        </w:rPr>
        <w:t>1</w:t>
      </w:r>
      <w:r>
        <w:rPr>
          <w:rFonts w:hint="eastAsia"/>
          <w:noProof/>
        </w:rPr>
        <w:t>）当未加载内核模块时，当前系统中无自定义的内核模块</w:t>
      </w:r>
      <w:r>
        <w:rPr>
          <w:noProof/>
        </w:rPr>
        <w:t>“sysfs_exam”;</w:t>
      </w:r>
    </w:p>
    <w:p w14:paraId="08EE8908" w14:textId="77777777" w:rsidR="00F73C6D" w:rsidRDefault="00F73C6D" w:rsidP="00F73C6D">
      <w:pPr>
        <w:pStyle w:val="1e"/>
        <w:rPr>
          <w:noProof/>
        </w:rPr>
      </w:pPr>
      <w:r>
        <w:rPr>
          <w:rFonts w:hint="eastAsia"/>
          <w:noProof/>
        </w:rPr>
        <w:t>当加载内核模块后，当前系统可见自定义的文件系统</w:t>
      </w:r>
      <w:r>
        <w:rPr>
          <w:noProof/>
        </w:rPr>
        <w:t>“sysfs_exam”;</w:t>
      </w:r>
    </w:p>
    <w:p w14:paraId="420BB32D" w14:textId="77777777" w:rsidR="00F73C6D" w:rsidRDefault="00F73C6D" w:rsidP="00F73C6D">
      <w:pPr>
        <w:pStyle w:val="1e"/>
        <w:rPr>
          <w:noProof/>
        </w:rPr>
      </w:pPr>
      <w:r>
        <w:rPr>
          <w:rFonts w:hint="eastAsia"/>
          <w:noProof/>
        </w:rPr>
        <w:t>（</w:t>
      </w:r>
      <w:r>
        <w:rPr>
          <w:noProof/>
        </w:rPr>
        <w:t>2</w:t>
      </w:r>
      <w:r>
        <w:rPr>
          <w:rFonts w:hint="eastAsia"/>
          <w:noProof/>
        </w:rPr>
        <w:t>）使用</w:t>
      </w:r>
      <w:r>
        <w:rPr>
          <w:noProof/>
        </w:rPr>
        <w:t>modinfo</w:t>
      </w:r>
      <w:r>
        <w:rPr>
          <w:rFonts w:hint="eastAsia"/>
          <w:noProof/>
        </w:rPr>
        <w:t>查看内核模块信息，可见</w:t>
      </w:r>
      <w:r>
        <w:rPr>
          <w:noProof/>
        </w:rPr>
        <w:t>a</w:t>
      </w:r>
      <w:r>
        <w:rPr>
          <w:rFonts w:hint="eastAsia"/>
          <w:noProof/>
        </w:rPr>
        <w:t>、</w:t>
      </w:r>
      <w:r>
        <w:rPr>
          <w:noProof/>
        </w:rPr>
        <w:t>b</w:t>
      </w:r>
      <w:r>
        <w:rPr>
          <w:rFonts w:hint="eastAsia"/>
          <w:noProof/>
        </w:rPr>
        <w:t>、</w:t>
      </w:r>
      <w:r>
        <w:rPr>
          <w:noProof/>
        </w:rPr>
        <w:t>c</w:t>
      </w:r>
      <w:r>
        <w:rPr>
          <w:rFonts w:hint="eastAsia"/>
          <w:noProof/>
        </w:rPr>
        <w:t>三个参数的描述：</w:t>
      </w:r>
    </w:p>
    <w:p w14:paraId="55E592D3" w14:textId="77777777" w:rsidR="00F73C6D" w:rsidRDefault="00F73C6D" w:rsidP="00F73C6D">
      <w:pPr>
        <w:pStyle w:val="2f2"/>
      </w:pPr>
      <w:r>
        <w:t>parm:           a:An invisible int under sysfs (int)</w:t>
      </w:r>
    </w:p>
    <w:p w14:paraId="633E7B72" w14:textId="77777777" w:rsidR="00F73C6D" w:rsidRDefault="00F73C6D" w:rsidP="00F73C6D">
      <w:pPr>
        <w:pStyle w:val="2f2"/>
      </w:pPr>
      <w:r>
        <w:t>parm:           b:An visible int under sysfs (int)</w:t>
      </w:r>
    </w:p>
    <w:p w14:paraId="6F12B999" w14:textId="77777777" w:rsidR="00F73C6D" w:rsidRDefault="00F73C6D" w:rsidP="00F73C6D">
      <w:pPr>
        <w:pStyle w:val="2f2"/>
      </w:pPr>
      <w:r>
        <w:t>parm:           c:An visible string under sysfs (charp)</w:t>
      </w:r>
    </w:p>
    <w:p w14:paraId="3C672615" w14:textId="77777777" w:rsidR="00F73C6D" w:rsidRDefault="00F73C6D" w:rsidP="00F73C6D">
      <w:pPr>
        <w:pStyle w:val="1e"/>
      </w:pPr>
      <w:r>
        <w:rPr>
          <w:rFonts w:hint="eastAsia"/>
        </w:rPr>
        <w:lastRenderedPageBreak/>
        <w:t>即参数</w:t>
      </w:r>
      <w:r>
        <w:t>a</w:t>
      </w:r>
      <w:r>
        <w:rPr>
          <w:rFonts w:hint="eastAsia"/>
        </w:rPr>
        <w:t>在</w:t>
      </w:r>
      <w:r>
        <w:t>/sys</w:t>
      </w:r>
      <w:r>
        <w:rPr>
          <w:rFonts w:hint="eastAsia"/>
        </w:rPr>
        <w:t>中不可见，</w:t>
      </w:r>
      <w:r>
        <w:t>b</w:t>
      </w:r>
      <w:r>
        <w:rPr>
          <w:rFonts w:hint="eastAsia"/>
        </w:rPr>
        <w:t>、</w:t>
      </w:r>
      <w:r>
        <w:t>c</w:t>
      </w:r>
      <w:r>
        <w:rPr>
          <w:rFonts w:hint="eastAsia"/>
        </w:rPr>
        <w:t>在</w:t>
      </w:r>
      <w:r>
        <w:t>/sys</w:t>
      </w:r>
      <w:r>
        <w:rPr>
          <w:rFonts w:hint="eastAsia"/>
        </w:rPr>
        <w:t>中可见，</w:t>
      </w:r>
      <w:r>
        <w:t>ls -al /sys/module/sysfs_exam/parameters/</w:t>
      </w:r>
      <w:r>
        <w:rPr>
          <w:rFonts w:hint="eastAsia"/>
        </w:rPr>
        <w:t>的输出列表可验证；</w:t>
      </w:r>
    </w:p>
    <w:p w14:paraId="5C2CC513" w14:textId="77777777" w:rsidR="00F73C6D" w:rsidRDefault="00F73C6D" w:rsidP="00F73C6D">
      <w:pPr>
        <w:pStyle w:val="1e"/>
        <w:rPr>
          <w:kern w:val="2"/>
          <w:szCs w:val="21"/>
          <w:lang w:val="zh-CN"/>
        </w:rPr>
      </w:pPr>
      <w:r>
        <w:rPr>
          <w:rFonts w:hint="eastAsia"/>
          <w:kern w:val="2"/>
          <w:szCs w:val="21"/>
        </w:rPr>
        <w:t>（</w:t>
      </w:r>
      <w:r>
        <w:rPr>
          <w:kern w:val="2"/>
          <w:szCs w:val="21"/>
        </w:rPr>
        <w:t>3</w:t>
      </w:r>
      <w:r>
        <w:rPr>
          <w:rFonts w:hint="eastAsia"/>
          <w:kern w:val="2"/>
          <w:szCs w:val="21"/>
        </w:rPr>
        <w:t>）可</w:t>
      </w:r>
      <w:r>
        <w:rPr>
          <w:rFonts w:hint="eastAsia"/>
        </w:rPr>
        <w:t>使用</w:t>
      </w:r>
      <w:r>
        <w:t>echo</w:t>
      </w:r>
      <w:r>
        <w:rPr>
          <w:rFonts w:hint="eastAsia"/>
        </w:rPr>
        <w:t>向模块传递参数值来改变指定参数的值。</w:t>
      </w:r>
    </w:p>
    <w:p w14:paraId="3C9154C0" w14:textId="77777777" w:rsidR="00F73C6D" w:rsidRDefault="00F73C6D" w:rsidP="00F73C6D">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2E6D2457" w14:textId="77777777" w:rsidR="00F73C6D" w:rsidRDefault="00F73C6D" w:rsidP="00D837EB">
      <w:pPr>
        <w:pStyle w:val="1"/>
        <w:numPr>
          <w:ilvl w:val="0"/>
          <w:numId w:val="15"/>
        </w:numPr>
      </w:pPr>
      <w:bookmarkStart w:id="94" w:name="_Toc57042966"/>
      <w:r>
        <w:rPr>
          <w:rFonts w:hint="eastAsia"/>
        </w:rPr>
        <w:lastRenderedPageBreak/>
        <w:t>实验八</w:t>
      </w:r>
      <w:r>
        <w:t xml:space="preserve"> </w:t>
      </w:r>
      <w:r>
        <w:rPr>
          <w:rFonts w:hint="eastAsia"/>
        </w:rPr>
        <w:t>网络管理</w:t>
      </w:r>
      <w:bookmarkEnd w:id="94"/>
    </w:p>
    <w:p w14:paraId="2C17E83C" w14:textId="77777777" w:rsidR="00F73C6D" w:rsidRDefault="00F73C6D" w:rsidP="00D837EB">
      <w:pPr>
        <w:pStyle w:val="2"/>
        <w:numPr>
          <w:ilvl w:val="1"/>
          <w:numId w:val="15"/>
        </w:numPr>
        <w:rPr>
          <w:lang w:bidi="hi-IN"/>
        </w:rPr>
      </w:pPr>
      <w:bookmarkStart w:id="95" w:name="_Toc57042967"/>
      <w:r>
        <w:rPr>
          <w:rFonts w:hint="eastAsia"/>
          <w:lang w:bidi="hi-IN"/>
        </w:rPr>
        <w:t>实验介绍</w:t>
      </w:r>
      <w:bookmarkEnd w:id="95"/>
    </w:p>
    <w:p w14:paraId="2C351C57" w14:textId="77777777" w:rsidR="00F73C6D" w:rsidRDefault="00F73C6D" w:rsidP="00F73C6D">
      <w:pPr>
        <w:pStyle w:val="1e"/>
        <w:ind w:firstLineChars="200" w:firstLine="420"/>
        <w:rPr>
          <w:lang w:bidi="hi-IN"/>
        </w:rPr>
      </w:pPr>
      <w:r>
        <w:rPr>
          <w:rFonts w:hint="eastAsia"/>
          <w:lang w:bidi="hi-IN"/>
        </w:rPr>
        <w:t>本实验通过编写</w:t>
      </w:r>
      <w:r>
        <w:rPr>
          <w:lang w:bidi="hi-IN"/>
        </w:rPr>
        <w:t>C</w:t>
      </w:r>
      <w:r>
        <w:rPr>
          <w:rFonts w:hint="eastAsia"/>
          <w:lang w:bidi="hi-IN"/>
        </w:rPr>
        <w:t>源码程序实现客户端与服务端的简单通信，使用</w:t>
      </w:r>
      <w:r>
        <w:rPr>
          <w:lang w:bidi="hi-IN"/>
        </w:rPr>
        <w:t>tshark</w:t>
      </w:r>
      <w:r>
        <w:rPr>
          <w:rFonts w:hint="eastAsia"/>
          <w:lang w:bidi="hi-IN"/>
        </w:rPr>
        <w:t>抓取该通信数据包以及查看使用</w:t>
      </w:r>
      <w:r>
        <w:rPr>
          <w:lang w:bidi="hi-IN"/>
        </w:rPr>
        <w:t>setsockopt</w:t>
      </w:r>
      <w:r>
        <w:rPr>
          <w:rFonts w:hint="eastAsia"/>
          <w:lang w:bidi="hi-IN"/>
        </w:rPr>
        <w:t>发送的带</w:t>
      </w:r>
      <w:r>
        <w:rPr>
          <w:lang w:bidi="hi-IN"/>
        </w:rPr>
        <w:t>IP</w:t>
      </w:r>
      <w:r>
        <w:rPr>
          <w:rFonts w:hint="eastAsia"/>
          <w:lang w:bidi="hi-IN"/>
        </w:rPr>
        <w:t>记录路由选项的数据包中是否包含了记录路由选项等任务操作，让学生们了解并掌握操作系统中的网络管理。</w:t>
      </w:r>
    </w:p>
    <w:p w14:paraId="0C8D0795" w14:textId="77777777" w:rsidR="00F73C6D" w:rsidRDefault="00F73C6D" w:rsidP="00D837EB">
      <w:pPr>
        <w:pStyle w:val="3"/>
        <w:numPr>
          <w:ilvl w:val="2"/>
          <w:numId w:val="15"/>
        </w:numPr>
        <w:rPr>
          <w:lang w:eastAsia="en-US" w:bidi="hi-IN"/>
        </w:rPr>
      </w:pPr>
      <w:bookmarkStart w:id="96" w:name="_Toc57042968"/>
      <w:r>
        <w:rPr>
          <w:rFonts w:hint="eastAsia"/>
          <w:lang w:eastAsia="en-US" w:bidi="hi-IN"/>
        </w:rPr>
        <w:t>任务描述</w:t>
      </w:r>
      <w:bookmarkEnd w:id="96"/>
    </w:p>
    <w:p w14:paraId="196887AB" w14:textId="77777777" w:rsidR="00F73C6D" w:rsidRDefault="00F73C6D" w:rsidP="00D837EB">
      <w:pPr>
        <w:pStyle w:val="4a"/>
        <w:numPr>
          <w:ilvl w:val="0"/>
          <w:numId w:val="18"/>
        </w:numPr>
        <w:ind w:left="1446"/>
        <w:rPr>
          <w:lang w:bidi="hi-IN"/>
        </w:rPr>
      </w:pPr>
      <w:r>
        <w:rPr>
          <w:rFonts w:hint="eastAsia"/>
          <w:lang w:bidi="hi-IN"/>
        </w:rPr>
        <w:t>编写</w:t>
      </w:r>
      <w:r>
        <w:rPr>
          <w:lang w:bidi="hi-IN"/>
        </w:rPr>
        <w:t>C</w:t>
      </w:r>
      <w:r>
        <w:rPr>
          <w:rFonts w:hint="eastAsia"/>
          <w:lang w:bidi="hi-IN"/>
        </w:rPr>
        <w:t>源码，基于</w:t>
      </w:r>
      <w:r>
        <w:rPr>
          <w:lang w:bidi="hi-IN"/>
        </w:rPr>
        <w:t>socket</w:t>
      </w:r>
      <w:r>
        <w:rPr>
          <w:rFonts w:hint="eastAsia"/>
          <w:lang w:bidi="hi-IN"/>
        </w:rPr>
        <w:t>的</w:t>
      </w:r>
      <w:r>
        <w:rPr>
          <w:lang w:bidi="hi-IN"/>
        </w:rPr>
        <w:t>UDP</w:t>
      </w:r>
      <w:r>
        <w:rPr>
          <w:rFonts w:hint="eastAsia"/>
          <w:lang w:bidi="hi-IN"/>
        </w:rPr>
        <w:t>发送接收程序，实现客户端与服务端的简单通信。客户端从命令行输入中读取要发送的内容，服务端接收后实时显示。</w:t>
      </w:r>
    </w:p>
    <w:p w14:paraId="5A2968DC" w14:textId="77777777" w:rsidR="00F73C6D" w:rsidRDefault="00F73C6D" w:rsidP="00D837EB">
      <w:pPr>
        <w:pStyle w:val="4a"/>
        <w:numPr>
          <w:ilvl w:val="0"/>
          <w:numId w:val="18"/>
        </w:numPr>
        <w:ind w:left="1446"/>
        <w:rPr>
          <w:lang w:bidi="hi-IN"/>
        </w:rPr>
      </w:pPr>
      <w:r>
        <w:rPr>
          <w:rFonts w:hint="eastAsia"/>
          <w:lang w:bidi="hi-IN"/>
        </w:rPr>
        <w:t>基于任务</w:t>
      </w:r>
      <w:r>
        <w:rPr>
          <w:lang w:bidi="hi-IN"/>
        </w:rPr>
        <w:t>1</w:t>
      </w:r>
      <w:r>
        <w:rPr>
          <w:rFonts w:hint="eastAsia"/>
          <w:lang w:bidi="hi-IN"/>
        </w:rPr>
        <w:t>的服务端与客户端程序运行时，使用</w:t>
      </w:r>
      <w:r>
        <w:rPr>
          <w:lang w:bidi="hi-IN"/>
        </w:rPr>
        <w:t>tshark</w:t>
      </w:r>
      <w:r>
        <w:rPr>
          <w:rFonts w:hint="eastAsia"/>
          <w:lang w:bidi="hi-IN"/>
        </w:rPr>
        <w:t>抓取该通信数据包。</w:t>
      </w:r>
    </w:p>
    <w:p w14:paraId="01A8B38A" w14:textId="77777777" w:rsidR="00F73C6D" w:rsidRDefault="00F73C6D" w:rsidP="00D837EB">
      <w:pPr>
        <w:pStyle w:val="4a"/>
        <w:numPr>
          <w:ilvl w:val="0"/>
          <w:numId w:val="18"/>
        </w:numPr>
        <w:ind w:left="1446"/>
        <w:rPr>
          <w:lang w:bidi="hi-IN"/>
        </w:rPr>
      </w:pPr>
      <w:r>
        <w:rPr>
          <w:rFonts w:hint="eastAsia"/>
          <w:lang w:bidi="hi-IN"/>
        </w:rPr>
        <w:t>基于任务</w:t>
      </w:r>
      <w:r>
        <w:rPr>
          <w:lang w:bidi="hi-IN"/>
        </w:rPr>
        <w:t>1</w:t>
      </w:r>
      <w:r>
        <w:rPr>
          <w:rFonts w:hint="eastAsia"/>
          <w:lang w:bidi="hi-IN"/>
        </w:rPr>
        <w:t>的客户端与服务端，使用</w:t>
      </w:r>
      <w:r>
        <w:rPr>
          <w:lang w:bidi="hi-IN"/>
        </w:rPr>
        <w:t>setsockopt</w:t>
      </w:r>
      <w:r>
        <w:rPr>
          <w:rFonts w:hint="eastAsia"/>
          <w:lang w:bidi="hi-IN"/>
        </w:rPr>
        <w:t>发送一个带</w:t>
      </w:r>
      <w:r>
        <w:rPr>
          <w:lang w:bidi="hi-IN"/>
        </w:rPr>
        <w:t>IP</w:t>
      </w:r>
      <w:r>
        <w:rPr>
          <w:rFonts w:hint="eastAsia"/>
          <w:lang w:bidi="hi-IN"/>
        </w:rPr>
        <w:t>记录路由选项的数据包；使用</w:t>
      </w:r>
      <w:r>
        <w:rPr>
          <w:lang w:bidi="hi-IN"/>
        </w:rPr>
        <w:t>tshark</w:t>
      </w:r>
      <w:r>
        <w:rPr>
          <w:rFonts w:hint="eastAsia"/>
          <w:lang w:bidi="hi-IN"/>
        </w:rPr>
        <w:t>查看发送的数据包中是否包含了记录路由选项。</w:t>
      </w:r>
    </w:p>
    <w:p w14:paraId="3FFC7306" w14:textId="77777777" w:rsidR="00F73C6D" w:rsidRDefault="00F73C6D" w:rsidP="00D837EB">
      <w:pPr>
        <w:pStyle w:val="2"/>
        <w:numPr>
          <w:ilvl w:val="1"/>
          <w:numId w:val="15"/>
        </w:numPr>
        <w:rPr>
          <w:lang w:bidi="hi-IN"/>
        </w:rPr>
      </w:pPr>
      <w:bookmarkStart w:id="97" w:name="_Toc57042969"/>
      <w:r>
        <w:rPr>
          <w:rFonts w:hint="eastAsia"/>
          <w:lang w:bidi="hi-IN"/>
        </w:rPr>
        <w:t>实验目的</w:t>
      </w:r>
      <w:bookmarkEnd w:id="97"/>
    </w:p>
    <w:p w14:paraId="52D5885E" w14:textId="77777777" w:rsidR="00F73C6D" w:rsidRDefault="00F73C6D" w:rsidP="00D837EB">
      <w:pPr>
        <w:pStyle w:val="4a"/>
        <w:numPr>
          <w:ilvl w:val="0"/>
          <w:numId w:val="18"/>
        </w:numPr>
        <w:ind w:left="1446"/>
      </w:pPr>
      <w:r>
        <w:rPr>
          <w:rFonts w:hint="eastAsia"/>
        </w:rPr>
        <w:t>正确编写满足功能的源文件，正确编译。</w:t>
      </w:r>
    </w:p>
    <w:p w14:paraId="64DD659F" w14:textId="77777777" w:rsidR="00F73C6D" w:rsidRDefault="00F73C6D" w:rsidP="00D837EB">
      <w:pPr>
        <w:pStyle w:val="4a"/>
        <w:numPr>
          <w:ilvl w:val="0"/>
          <w:numId w:val="18"/>
        </w:numPr>
        <w:ind w:left="1446"/>
      </w:pPr>
      <w:r>
        <w:rPr>
          <w:rFonts w:hint="eastAsia"/>
        </w:rPr>
        <w:t>正常加载、卸载内核模块；且内核模块功能满足任务所述。</w:t>
      </w:r>
    </w:p>
    <w:p w14:paraId="1C907F0C" w14:textId="77777777" w:rsidR="00F73C6D" w:rsidRDefault="00F73C6D" w:rsidP="00D837EB">
      <w:pPr>
        <w:pStyle w:val="4a"/>
        <w:numPr>
          <w:ilvl w:val="0"/>
          <w:numId w:val="18"/>
        </w:numPr>
        <w:ind w:left="1446"/>
        <w:rPr>
          <w:lang w:bidi="hi-IN"/>
        </w:rPr>
      </w:pPr>
      <w:r>
        <w:rPr>
          <w:rFonts w:hint="eastAsia"/>
        </w:rPr>
        <w:t>了解操作系统的网络管理。</w:t>
      </w:r>
    </w:p>
    <w:p w14:paraId="6E66B39E" w14:textId="77777777" w:rsidR="00F73C6D" w:rsidRDefault="00F73C6D" w:rsidP="00D837EB">
      <w:pPr>
        <w:pStyle w:val="2"/>
        <w:numPr>
          <w:ilvl w:val="1"/>
          <w:numId w:val="15"/>
        </w:numPr>
        <w:rPr>
          <w:lang w:bidi="hi-IN"/>
        </w:rPr>
      </w:pPr>
      <w:bookmarkStart w:id="98" w:name="_Toc57042970"/>
      <w:r>
        <w:rPr>
          <w:rFonts w:hint="eastAsia"/>
          <w:lang w:bidi="hi-IN"/>
        </w:rPr>
        <w:t>实验任务</w:t>
      </w:r>
      <w:bookmarkEnd w:id="98"/>
    </w:p>
    <w:p w14:paraId="7505A071" w14:textId="77777777" w:rsidR="00F73C6D" w:rsidRDefault="00F73C6D" w:rsidP="00D837EB">
      <w:pPr>
        <w:pStyle w:val="3"/>
        <w:numPr>
          <w:ilvl w:val="2"/>
          <w:numId w:val="15"/>
        </w:numPr>
        <w:rPr>
          <w:lang w:bidi="hi-IN"/>
        </w:rPr>
      </w:pPr>
      <w:bookmarkStart w:id="99" w:name="_Toc57042971"/>
      <w:r>
        <w:rPr>
          <w:rFonts w:hint="eastAsia"/>
        </w:rPr>
        <w:t>编写基于</w:t>
      </w:r>
      <w:r>
        <w:t>socket</w:t>
      </w:r>
      <w:r>
        <w:rPr>
          <w:rFonts w:hint="eastAsia"/>
        </w:rPr>
        <w:t>的</w:t>
      </w:r>
      <w:r>
        <w:t>UDP</w:t>
      </w:r>
      <w:r>
        <w:rPr>
          <w:rFonts w:hint="eastAsia"/>
        </w:rPr>
        <w:t>发送接收程序</w:t>
      </w:r>
      <w:bookmarkEnd w:id="99"/>
    </w:p>
    <w:p w14:paraId="73E90C8E" w14:textId="77777777" w:rsidR="00F73C6D" w:rsidRDefault="00F73C6D" w:rsidP="00D837EB">
      <w:pPr>
        <w:pStyle w:val="4"/>
        <w:numPr>
          <w:ilvl w:val="3"/>
          <w:numId w:val="15"/>
        </w:numPr>
        <w:rPr>
          <w:rFonts w:hint="default"/>
        </w:rPr>
      </w:pPr>
      <w:r>
        <w:t>相关知识</w:t>
      </w:r>
    </w:p>
    <w:p w14:paraId="4E938704" w14:textId="77777777" w:rsidR="00F73C6D" w:rsidRDefault="00F73C6D" w:rsidP="00F73C6D">
      <w:pPr>
        <w:pStyle w:val="1e"/>
        <w:rPr>
          <w:lang w:bidi="hi-IN"/>
        </w:rPr>
      </w:pPr>
      <w:r>
        <w:rPr>
          <w:rFonts w:hint="eastAsia"/>
          <w:lang w:bidi="hi-IN"/>
        </w:rPr>
        <w:t>一、</w:t>
      </w:r>
      <w:r>
        <w:rPr>
          <w:lang w:bidi="hi-IN"/>
        </w:rPr>
        <w:t xml:space="preserve">Socket </w:t>
      </w:r>
      <w:r>
        <w:rPr>
          <w:rFonts w:hint="eastAsia"/>
          <w:lang w:bidi="hi-IN"/>
        </w:rPr>
        <w:t>是做什么的？</w:t>
      </w:r>
    </w:p>
    <w:p w14:paraId="0CAF7FCB" w14:textId="77777777" w:rsidR="00F73C6D" w:rsidRDefault="00F73C6D" w:rsidP="00F73C6D">
      <w:pPr>
        <w:pStyle w:val="1e"/>
        <w:ind w:firstLineChars="200" w:firstLine="420"/>
        <w:rPr>
          <w:lang w:val="zh-CN" w:bidi="hi-IN"/>
        </w:rPr>
      </w:pPr>
      <w:r>
        <w:rPr>
          <w:lang w:bidi="hi-IN"/>
        </w:rPr>
        <w:lastRenderedPageBreak/>
        <w:t>socket</w:t>
      </w:r>
      <w:r>
        <w:rPr>
          <w:rFonts w:hint="eastAsia"/>
          <w:lang w:bidi="hi-IN"/>
        </w:rPr>
        <w:t>起源于</w:t>
      </w:r>
      <w:r>
        <w:rPr>
          <w:lang w:bidi="hi-IN"/>
        </w:rPr>
        <w:t>Unix</w:t>
      </w:r>
      <w:r>
        <w:rPr>
          <w:rFonts w:hint="eastAsia"/>
          <w:lang w:bidi="hi-IN"/>
        </w:rPr>
        <w:t>，而</w:t>
      </w:r>
      <w:r>
        <w:rPr>
          <w:lang w:bidi="hi-IN"/>
        </w:rPr>
        <w:t>Unix/Linux</w:t>
      </w:r>
      <w:r>
        <w:rPr>
          <w:rFonts w:hint="eastAsia"/>
          <w:lang w:bidi="hi-IN"/>
        </w:rPr>
        <w:t>基本哲学之一就是“一切皆文件”，都可以用“打开</w:t>
      </w:r>
      <w:r>
        <w:rPr>
          <w:lang w:bidi="hi-IN"/>
        </w:rPr>
        <w:t>open</w:t>
      </w:r>
      <w:r>
        <w:rPr>
          <w:rFonts w:eastAsia="宋体"/>
          <w:lang w:bidi="hi-IN"/>
        </w:rPr>
        <w:t>–</w:t>
      </w:r>
      <w:r>
        <w:rPr>
          <w:lang w:bidi="hi-IN"/>
        </w:rPr>
        <w:t>&gt;</w:t>
      </w:r>
      <w:r>
        <w:rPr>
          <w:rFonts w:hint="eastAsia"/>
          <w:lang w:bidi="hi-IN"/>
        </w:rPr>
        <w:t>读写</w:t>
      </w:r>
      <w:r>
        <w:rPr>
          <w:lang w:bidi="hi-IN"/>
        </w:rPr>
        <w:t>write/read</w:t>
      </w:r>
      <w:r>
        <w:rPr>
          <w:rFonts w:eastAsia="宋体"/>
          <w:lang w:bidi="hi-IN"/>
        </w:rPr>
        <w:t>–</w:t>
      </w:r>
      <w:r>
        <w:rPr>
          <w:lang w:bidi="hi-IN"/>
        </w:rPr>
        <w:t>&gt;</w:t>
      </w:r>
      <w:r>
        <w:rPr>
          <w:rFonts w:hint="eastAsia"/>
          <w:lang w:bidi="hi-IN"/>
        </w:rPr>
        <w:t>关闭</w:t>
      </w:r>
      <w:r>
        <w:rPr>
          <w:lang w:bidi="hi-IN"/>
        </w:rPr>
        <w:t>close</w:t>
      </w:r>
      <w:r>
        <w:rPr>
          <w:rFonts w:hint="eastAsia"/>
          <w:lang w:bidi="hi-IN"/>
        </w:rPr>
        <w:t>”模式来操作。</w:t>
      </w:r>
      <w:r>
        <w:rPr>
          <w:lang w:bidi="hi-IN"/>
        </w:rPr>
        <w:t>Socket</w:t>
      </w:r>
      <w:r>
        <w:rPr>
          <w:rFonts w:hint="eastAsia"/>
          <w:lang w:bidi="hi-IN"/>
        </w:rPr>
        <w:t>就是该模式的一个实现，</w:t>
      </w:r>
      <w:r>
        <w:rPr>
          <w:lang w:bidi="hi-IN"/>
        </w:rPr>
        <w:t>socket</w:t>
      </w:r>
      <w:r>
        <w:rPr>
          <w:rFonts w:hint="eastAsia"/>
          <w:lang w:bidi="hi-IN"/>
        </w:rPr>
        <w:t>即是一种特殊的文件，一些</w:t>
      </w:r>
      <w:r>
        <w:rPr>
          <w:lang w:bidi="hi-IN"/>
        </w:rPr>
        <w:t>socket</w:t>
      </w:r>
      <w:r>
        <w:rPr>
          <w:rFonts w:hint="eastAsia"/>
          <w:lang w:bidi="hi-IN"/>
        </w:rPr>
        <w:t>函数就是对其进行的操作（读</w:t>
      </w:r>
      <w:r>
        <w:rPr>
          <w:lang w:bidi="hi-IN"/>
        </w:rPr>
        <w:t>/</w:t>
      </w:r>
      <w:r>
        <w:rPr>
          <w:rFonts w:hint="eastAsia"/>
          <w:lang w:bidi="hi-IN"/>
        </w:rPr>
        <w:t>写</w:t>
      </w:r>
      <w:r>
        <w:rPr>
          <w:lang w:bidi="hi-IN"/>
        </w:rPr>
        <w:t>IO</w:t>
      </w:r>
      <w:r>
        <w:rPr>
          <w:rFonts w:hint="eastAsia"/>
          <w:lang w:bidi="hi-IN"/>
        </w:rPr>
        <w:t>、打开、关闭）。</w:t>
      </w:r>
    </w:p>
    <w:p w14:paraId="43C65255" w14:textId="77777777" w:rsidR="00F73C6D" w:rsidRDefault="00F73C6D" w:rsidP="00F73C6D">
      <w:pPr>
        <w:pStyle w:val="1e"/>
        <w:ind w:firstLineChars="200" w:firstLine="420"/>
        <w:rPr>
          <w:lang w:bidi="hi-IN"/>
        </w:rPr>
      </w:pPr>
      <w:r>
        <w:rPr>
          <w:rFonts w:hint="eastAsia"/>
          <w:lang w:bidi="hi-IN"/>
        </w:rPr>
        <w:t>简言之，</w:t>
      </w:r>
      <w:r>
        <w:rPr>
          <w:lang w:bidi="hi-IN"/>
        </w:rPr>
        <w:t>socket</w:t>
      </w:r>
      <w:r>
        <w:rPr>
          <w:rFonts w:hint="eastAsia"/>
          <w:lang w:bidi="hi-IN"/>
        </w:rPr>
        <w:t>是应用层与</w:t>
      </w:r>
      <w:r>
        <w:rPr>
          <w:lang w:bidi="hi-IN"/>
        </w:rPr>
        <w:t>TCP/IP</w:t>
      </w:r>
      <w:r>
        <w:rPr>
          <w:rFonts w:hint="eastAsia"/>
          <w:lang w:bidi="hi-IN"/>
        </w:rPr>
        <w:t>协议族通信的中间软件抽象层，它是一组接口。在设计模式中，</w:t>
      </w:r>
      <w:r>
        <w:rPr>
          <w:lang w:bidi="hi-IN"/>
        </w:rPr>
        <w:t>socket</w:t>
      </w:r>
      <w:r>
        <w:rPr>
          <w:rFonts w:hint="eastAsia"/>
          <w:lang w:bidi="hi-IN"/>
        </w:rPr>
        <w:t>其实就是一个门面模式，它把复杂的</w:t>
      </w:r>
      <w:r>
        <w:rPr>
          <w:lang w:bidi="hi-IN"/>
        </w:rPr>
        <w:t>TCP/IP</w:t>
      </w:r>
      <w:r>
        <w:rPr>
          <w:rFonts w:hint="eastAsia"/>
          <w:lang w:bidi="hi-IN"/>
        </w:rPr>
        <w:t>协议族隐藏在</w:t>
      </w:r>
      <w:r>
        <w:rPr>
          <w:lang w:bidi="hi-IN"/>
        </w:rPr>
        <w:t>socket</w:t>
      </w:r>
      <w:r>
        <w:rPr>
          <w:rFonts w:hint="eastAsia"/>
          <w:lang w:bidi="hi-IN"/>
        </w:rPr>
        <w:t>接口后面，对用户来说，一组简单的接口就是全部，让</w:t>
      </w:r>
      <w:r>
        <w:rPr>
          <w:lang w:bidi="hi-IN"/>
        </w:rPr>
        <w:t>socket</w:t>
      </w:r>
      <w:r>
        <w:rPr>
          <w:rFonts w:hint="eastAsia"/>
          <w:lang w:bidi="hi-IN"/>
        </w:rPr>
        <w:t>去组织数据，以符合指定的协议。</w:t>
      </w:r>
    </w:p>
    <w:p w14:paraId="2A515A93" w14:textId="77777777" w:rsidR="00F73C6D" w:rsidRDefault="00F73C6D" w:rsidP="00F73C6D">
      <w:pPr>
        <w:pStyle w:val="1e"/>
        <w:ind w:firstLineChars="200" w:firstLine="420"/>
        <w:rPr>
          <w:lang w:bidi="hi-IN"/>
        </w:rPr>
      </w:pPr>
      <w:r>
        <w:rPr>
          <w:lang w:bidi="hi-IN"/>
        </w:rPr>
        <w:t>TCP/IP</w:t>
      </w:r>
      <w:r>
        <w:rPr>
          <w:rFonts w:hint="eastAsia"/>
          <w:lang w:bidi="hi-IN"/>
        </w:rPr>
        <w:t>协议族包括运输层、网络层、链路层，而</w:t>
      </w:r>
      <w:r>
        <w:rPr>
          <w:lang w:bidi="hi-IN"/>
        </w:rPr>
        <w:t>socket</w:t>
      </w:r>
      <w:r>
        <w:rPr>
          <w:rFonts w:hint="eastAsia"/>
          <w:lang w:bidi="hi-IN"/>
        </w:rPr>
        <w:t>所在位置如图，</w:t>
      </w:r>
      <w:r>
        <w:rPr>
          <w:lang w:bidi="hi-IN"/>
        </w:rPr>
        <w:t>Socket</w:t>
      </w:r>
      <w:r>
        <w:rPr>
          <w:rFonts w:hint="eastAsia"/>
          <w:lang w:bidi="hi-IN"/>
        </w:rPr>
        <w:t>是应用层与</w:t>
      </w:r>
      <w:r>
        <w:rPr>
          <w:lang w:bidi="hi-IN"/>
        </w:rPr>
        <w:t>TCP/IP</w:t>
      </w:r>
      <w:r>
        <w:rPr>
          <w:rFonts w:hint="eastAsia"/>
          <w:lang w:bidi="hi-IN"/>
        </w:rPr>
        <w:t>协议族通信的中间软件抽象层。</w:t>
      </w:r>
    </w:p>
    <w:p w14:paraId="0E0C8F20" w14:textId="430B26ED" w:rsidR="00F73C6D" w:rsidRDefault="00F73C6D" w:rsidP="00F73C6D">
      <w:pPr>
        <w:pStyle w:val="1e"/>
        <w:rPr>
          <w:lang w:bidi="hi-IN"/>
        </w:rPr>
      </w:pPr>
      <w:r>
        <w:rPr>
          <w:noProof/>
        </w:rPr>
        <w:drawing>
          <wp:inline distT="0" distB="0" distL="0" distR="0" wp14:anchorId="4B6B995B" wp14:editId="433E2B2D">
            <wp:extent cx="4380865" cy="3848735"/>
            <wp:effectExtent l="0" t="0" r="635" b="0"/>
            <wp:docPr id="7" name="图片 7" descr="http://my.csdn.net/uploads/201204/10/1334044170_5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my.csdn.net/uploads/201204/10/1334044170_5136.jpg"/>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4380865" cy="3848735"/>
                    </a:xfrm>
                    <a:prstGeom prst="rect">
                      <a:avLst/>
                    </a:prstGeom>
                    <a:noFill/>
                    <a:ln>
                      <a:noFill/>
                    </a:ln>
                  </pic:spPr>
                </pic:pic>
              </a:graphicData>
            </a:graphic>
          </wp:inline>
        </w:drawing>
      </w:r>
    </w:p>
    <w:p w14:paraId="12DB6A50" w14:textId="77777777" w:rsidR="00F73C6D" w:rsidRDefault="00F73C6D" w:rsidP="00F73C6D">
      <w:pPr>
        <w:pStyle w:val="1e"/>
      </w:pPr>
      <w:r>
        <w:rPr>
          <w:rFonts w:hint="eastAsia"/>
        </w:rPr>
        <w:t>二、</w:t>
      </w:r>
      <w:r>
        <w:t>UDP</w:t>
      </w:r>
    </w:p>
    <w:p w14:paraId="068A2E92" w14:textId="77777777" w:rsidR="00F73C6D" w:rsidRDefault="00F73C6D" w:rsidP="00F73C6D">
      <w:pPr>
        <w:pStyle w:val="1e"/>
        <w:ind w:firstLineChars="200" w:firstLine="420"/>
      </w:pPr>
      <w:r>
        <w:rPr>
          <w:rFonts w:hint="eastAsia"/>
        </w:rPr>
        <w:t>在</w:t>
      </w:r>
      <w:r>
        <w:t>TCP/IP</w:t>
      </w:r>
      <w:r>
        <w:rPr>
          <w:rFonts w:hint="eastAsia"/>
        </w:rPr>
        <w:t>模型中，</w:t>
      </w:r>
      <w:r>
        <w:t>UDP</w:t>
      </w:r>
      <w:r>
        <w:rPr>
          <w:rFonts w:hint="eastAsia"/>
        </w:rPr>
        <w:t>为网络层以上和应用层以下提供了一个简单的接口。</w:t>
      </w:r>
      <w:r>
        <w:t>UDP</w:t>
      </w:r>
      <w:r>
        <w:rPr>
          <w:rFonts w:hint="eastAsia"/>
        </w:rPr>
        <w:t>只提供数据的不可靠传递，它一旦把应用程序发给网络层的数据发送出去，就不保留数据备份（所以</w:t>
      </w:r>
      <w:r>
        <w:t>UDP</w:t>
      </w:r>
      <w:r>
        <w:rPr>
          <w:rFonts w:hint="eastAsia"/>
        </w:rPr>
        <w:t>有时候也被认为是不可靠的数据报协议）。</w:t>
      </w:r>
      <w:r>
        <w:t>UDP</w:t>
      </w:r>
      <w:r>
        <w:rPr>
          <w:rFonts w:hint="eastAsia"/>
        </w:rPr>
        <w:t>在</w:t>
      </w:r>
      <w:r>
        <w:t>IP</w:t>
      </w:r>
      <w:r>
        <w:rPr>
          <w:rFonts w:hint="eastAsia"/>
        </w:rPr>
        <w:t>数据报的头部仅仅加入了复用和数据校验（字段）。</w:t>
      </w:r>
    </w:p>
    <w:p w14:paraId="7E2950A8" w14:textId="77777777" w:rsidR="00F73C6D" w:rsidRDefault="00F73C6D" w:rsidP="00F73C6D">
      <w:pPr>
        <w:pStyle w:val="1e"/>
        <w:ind w:firstLineChars="200" w:firstLine="420"/>
      </w:pPr>
      <w:r>
        <w:t>UDP</w:t>
      </w:r>
      <w:r>
        <w:rPr>
          <w:rFonts w:hint="eastAsia"/>
        </w:rPr>
        <w:t>首部字段由</w:t>
      </w:r>
      <w:r>
        <w:t>4</w:t>
      </w:r>
      <w:r>
        <w:rPr>
          <w:rFonts w:hint="eastAsia"/>
        </w:rPr>
        <w:t>个部分组成，其中两个是可选的。各</w:t>
      </w:r>
      <w:r>
        <w:t>16bit</w:t>
      </w:r>
      <w:r>
        <w:rPr>
          <w:rFonts w:hint="eastAsia"/>
        </w:rPr>
        <w:t>的来源端口和目的端口用来标记发送和接受的应用进程。因为</w:t>
      </w:r>
      <w:r>
        <w:t>UDP</w:t>
      </w:r>
      <w:r>
        <w:rPr>
          <w:rFonts w:hint="eastAsia"/>
        </w:rPr>
        <w:t>不需要应答，所以来源端口是可选的，如果来源端口不用，那么置为零。在目的端口后面是长度固定的以字节为单位的长度域，用来指定</w:t>
      </w:r>
      <w:r>
        <w:t>UDP</w:t>
      </w:r>
      <w:r>
        <w:rPr>
          <w:rFonts w:hint="eastAsia"/>
        </w:rPr>
        <w:t>数据报包括数据部分的长度，长度最小值为</w:t>
      </w:r>
      <w:r>
        <w:t>8byte</w:t>
      </w:r>
      <w:r>
        <w:rPr>
          <w:rFonts w:hint="eastAsia"/>
        </w:rPr>
        <w:t>。首部剩下的</w:t>
      </w:r>
      <w:r>
        <w:t>16bit</w:t>
      </w:r>
      <w:r>
        <w:rPr>
          <w:rFonts w:hint="eastAsia"/>
        </w:rPr>
        <w:t>是用来对首部和数据部分一起做校验和（</w:t>
      </w:r>
      <w:r>
        <w:t>Checksum</w:t>
      </w:r>
      <w:r>
        <w:rPr>
          <w:rFonts w:hint="eastAsia"/>
        </w:rPr>
        <w:t>）的，这部分是可选的，但在实际应用中一般都使用这一功能。</w:t>
      </w:r>
    </w:p>
    <w:p w14:paraId="12083106" w14:textId="77777777" w:rsidR="00F73C6D" w:rsidRDefault="00F73C6D" w:rsidP="00F73C6D">
      <w:pPr>
        <w:pStyle w:val="1e"/>
        <w:ind w:firstLineChars="200" w:firstLine="420"/>
      </w:pPr>
      <w:r>
        <w:rPr>
          <w:rFonts w:hint="eastAsia"/>
        </w:rPr>
        <w:lastRenderedPageBreak/>
        <w:t>由于缺乏可靠性且属于非连接导向协定，</w:t>
      </w:r>
      <w:r>
        <w:t>UDP</w:t>
      </w:r>
      <w:r>
        <w:rPr>
          <w:rFonts w:hint="eastAsia"/>
        </w:rPr>
        <w:t>应用一般必须允许一定量的丢包、出错和复制粘贴。但有些应用，比如</w:t>
      </w:r>
      <w:r>
        <w:t>TFTP</w:t>
      </w:r>
      <w:r>
        <w:rPr>
          <w:rFonts w:hint="eastAsia"/>
        </w:rPr>
        <w:t>，如果需要则必须在应用层增加根本的可靠机制。但是绝大多数</w:t>
      </w:r>
      <w:r>
        <w:t>UDP</w:t>
      </w:r>
      <w:r>
        <w:rPr>
          <w:rFonts w:hint="eastAsia"/>
        </w:rPr>
        <w:t>应用都不需要可靠机制，甚至可能因为引入可靠机制而降低性能。流媒体（串流技术）、即时多媒体游戏和</w:t>
      </w:r>
      <w:r>
        <w:t>IP</w:t>
      </w:r>
      <w:r>
        <w:rPr>
          <w:rFonts w:hint="eastAsia"/>
        </w:rPr>
        <w:t>电话（</w:t>
      </w:r>
      <w:r>
        <w:t>VoIP</w:t>
      </w:r>
      <w:r>
        <w:rPr>
          <w:rFonts w:hint="eastAsia"/>
        </w:rPr>
        <w:t>）一定就是典型的</w:t>
      </w:r>
      <w:r>
        <w:t>UDP</w:t>
      </w:r>
      <w:r>
        <w:rPr>
          <w:rFonts w:hint="eastAsia"/>
        </w:rPr>
        <w:t>应用。如果某个应用需要很高的可靠性，那么可以用传输控制协议（</w:t>
      </w:r>
      <w:r>
        <w:t>TCP</w:t>
      </w:r>
      <w:r>
        <w:rPr>
          <w:rFonts w:hint="eastAsia"/>
        </w:rPr>
        <w:t>协议）来代替</w:t>
      </w:r>
      <w:r>
        <w:t>UDP</w:t>
      </w:r>
      <w:r>
        <w:rPr>
          <w:rFonts w:hint="eastAsia"/>
        </w:rPr>
        <w:t>。</w:t>
      </w:r>
    </w:p>
    <w:p w14:paraId="5F4D6D8C" w14:textId="1691E9EF" w:rsidR="00F73C6D" w:rsidRDefault="00F73C6D" w:rsidP="00F73C6D">
      <w:pPr>
        <w:pStyle w:val="1e"/>
      </w:pPr>
      <w:r>
        <w:rPr>
          <w:noProof/>
        </w:rPr>
        <w:drawing>
          <wp:inline distT="0" distB="0" distL="0" distR="0" wp14:anchorId="79E70F59" wp14:editId="55AE30C5">
            <wp:extent cx="4060190" cy="3698240"/>
            <wp:effectExtent l="0" t="0" r="0" b="0"/>
            <wp:docPr id="5" name="图片 5" descr="Column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descr="Column17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60190" cy="3698240"/>
                    </a:xfrm>
                    <a:prstGeom prst="rect">
                      <a:avLst/>
                    </a:prstGeom>
                    <a:noFill/>
                    <a:ln>
                      <a:noFill/>
                    </a:ln>
                  </pic:spPr>
                </pic:pic>
              </a:graphicData>
            </a:graphic>
          </wp:inline>
        </w:drawing>
      </w:r>
    </w:p>
    <w:p w14:paraId="387080CE" w14:textId="77777777" w:rsidR="00F73C6D" w:rsidRDefault="00F73C6D" w:rsidP="00F73C6D">
      <w:pPr>
        <w:pStyle w:val="1e"/>
      </w:pPr>
      <w:r>
        <w:rPr>
          <w:rFonts w:hint="eastAsia"/>
        </w:rPr>
        <w:t>三、</w:t>
      </w:r>
      <w:r>
        <w:t>socket</w:t>
      </w:r>
      <w:r>
        <w:rPr>
          <w:rFonts w:hint="eastAsia"/>
        </w:rPr>
        <w:t>编程</w:t>
      </w:r>
      <w:r>
        <w:t>API</w:t>
      </w:r>
    </w:p>
    <w:p w14:paraId="4F0A3CB8" w14:textId="77777777" w:rsidR="00F73C6D" w:rsidRDefault="00F73C6D" w:rsidP="00F73C6D">
      <w:pPr>
        <w:pStyle w:val="1e"/>
      </w:pPr>
      <w:r>
        <w:t>1</w:t>
      </w:r>
      <w:r>
        <w:rPr>
          <w:rFonts w:hint="eastAsia"/>
        </w:rPr>
        <w:t>、</w:t>
      </w:r>
      <w:r>
        <w:t>int socket(int domain, int type, int protocol);</w:t>
      </w:r>
    </w:p>
    <w:p w14:paraId="56C84F89" w14:textId="77777777" w:rsidR="00F73C6D" w:rsidRDefault="00F73C6D" w:rsidP="00F73C6D">
      <w:pPr>
        <w:pStyle w:val="1e"/>
      </w:pPr>
      <w:r>
        <w:rPr>
          <w:rFonts w:hint="eastAsia"/>
        </w:rPr>
        <w:t>（</w:t>
      </w:r>
      <w:r>
        <w:t>1</w:t>
      </w:r>
      <w:r>
        <w:rPr>
          <w:rFonts w:hint="eastAsia"/>
        </w:rPr>
        <w:t>）功能：根据指定的地址族、数据类型和协议来分配一个</w:t>
      </w:r>
      <w:r>
        <w:t>socket</w:t>
      </w:r>
      <w:r>
        <w:rPr>
          <w:rFonts w:hint="eastAsia"/>
        </w:rPr>
        <w:t>的描述字及其所用的资源。</w:t>
      </w:r>
    </w:p>
    <w:p w14:paraId="5DA01BCD" w14:textId="77777777" w:rsidR="00F73C6D" w:rsidRDefault="00F73C6D" w:rsidP="00F73C6D">
      <w:pPr>
        <w:pStyle w:val="1e"/>
      </w:pPr>
      <w:r>
        <w:rPr>
          <w:rFonts w:hint="eastAsia"/>
        </w:rPr>
        <w:t>（</w:t>
      </w:r>
      <w:r>
        <w:t>2</w:t>
      </w:r>
      <w:r>
        <w:rPr>
          <w:rFonts w:hint="eastAsia"/>
        </w:rPr>
        <w:t>）头文件（</w:t>
      </w:r>
      <w:r>
        <w:t>C</w:t>
      </w:r>
      <w:r>
        <w:rPr>
          <w:rFonts w:hint="eastAsia"/>
        </w:rPr>
        <w:t>库）：</w:t>
      </w:r>
    </w:p>
    <w:p w14:paraId="625769ED" w14:textId="77777777" w:rsidR="00F73C6D" w:rsidRDefault="00F73C6D" w:rsidP="00F73C6D">
      <w:pPr>
        <w:pStyle w:val="1e"/>
      </w:pPr>
      <w:r>
        <w:t>#include &lt;sys/types.h&gt;</w:t>
      </w:r>
    </w:p>
    <w:p w14:paraId="4E879CDC" w14:textId="77777777" w:rsidR="00F73C6D" w:rsidRDefault="00F73C6D" w:rsidP="00F73C6D">
      <w:pPr>
        <w:pStyle w:val="1e"/>
      </w:pPr>
      <w:r>
        <w:t>#include&lt;sys/socket.h&gt;</w:t>
      </w:r>
    </w:p>
    <w:p w14:paraId="4399961D" w14:textId="77777777" w:rsidR="00F73C6D" w:rsidRDefault="00F73C6D" w:rsidP="00F73C6D">
      <w:pPr>
        <w:pStyle w:val="1e"/>
      </w:pPr>
      <w:r>
        <w:rPr>
          <w:rFonts w:hint="eastAsia"/>
        </w:rPr>
        <w:t>（</w:t>
      </w:r>
      <w:r>
        <w:t>3</w:t>
      </w:r>
      <w:r>
        <w:rPr>
          <w:rFonts w:hint="eastAsia"/>
        </w:rPr>
        <w:t>）参数说明：</w:t>
      </w:r>
    </w:p>
    <w:p w14:paraId="7620A97A" w14:textId="77777777" w:rsidR="00F73C6D" w:rsidRDefault="00F73C6D" w:rsidP="00F73C6D">
      <w:pPr>
        <w:pStyle w:val="1e"/>
      </w:pPr>
      <w:r>
        <w:t>domain</w:t>
      </w:r>
      <w:r>
        <w:rPr>
          <w:rFonts w:hint="eastAsia"/>
        </w:rPr>
        <w:t>：地址族，常用的有：</w:t>
      </w:r>
      <w:r>
        <w:t>AF_INET</w:t>
      </w:r>
      <w:r>
        <w:rPr>
          <w:rFonts w:hint="eastAsia"/>
        </w:rPr>
        <w:t>、</w:t>
      </w:r>
      <w:r>
        <w:t>AF_INET6</w:t>
      </w:r>
      <w:r>
        <w:rPr>
          <w:rFonts w:hint="eastAsia"/>
        </w:rPr>
        <w:t>、</w:t>
      </w:r>
      <w:r>
        <w:t>AF_LOCAL</w:t>
      </w:r>
      <w:r>
        <w:rPr>
          <w:rFonts w:hint="eastAsia"/>
        </w:rPr>
        <w:t>、</w:t>
      </w:r>
      <w:r>
        <w:t>AF_ROUTE</w:t>
      </w:r>
      <w:r>
        <w:rPr>
          <w:rFonts w:hint="eastAsia"/>
        </w:rPr>
        <w:t>，其中</w:t>
      </w:r>
      <w:r>
        <w:t>AF_INET</w:t>
      </w:r>
      <w:r>
        <w:rPr>
          <w:rFonts w:hint="eastAsia"/>
        </w:rPr>
        <w:t>代表使用</w:t>
      </w:r>
      <w:r>
        <w:t>ipv4</w:t>
      </w:r>
      <w:r>
        <w:rPr>
          <w:rFonts w:hint="eastAsia"/>
        </w:rPr>
        <w:t>地址。</w:t>
      </w:r>
    </w:p>
    <w:p w14:paraId="5E12B071" w14:textId="77777777" w:rsidR="00F73C6D" w:rsidRDefault="00F73C6D" w:rsidP="00F73C6D">
      <w:pPr>
        <w:pStyle w:val="1e"/>
      </w:pPr>
      <w:r>
        <w:t>type</w:t>
      </w:r>
      <w:r>
        <w:rPr>
          <w:rFonts w:hint="eastAsia"/>
        </w:rPr>
        <w:t>：</w:t>
      </w:r>
      <w:r>
        <w:t>socket</w:t>
      </w:r>
      <w:r>
        <w:rPr>
          <w:rFonts w:hint="eastAsia"/>
        </w:rPr>
        <w:t>类型，常用的</w:t>
      </w:r>
      <w:r>
        <w:t>socket</w:t>
      </w:r>
      <w:r>
        <w:rPr>
          <w:rFonts w:hint="eastAsia"/>
        </w:rPr>
        <w:t>类型有：</w:t>
      </w:r>
      <w:r>
        <w:t>SOCK_STREAM</w:t>
      </w:r>
      <w:r>
        <w:rPr>
          <w:rFonts w:hint="eastAsia"/>
        </w:rPr>
        <w:t>、</w:t>
      </w:r>
      <w:r>
        <w:t>SOCK_DGRAM</w:t>
      </w:r>
      <w:r>
        <w:rPr>
          <w:rFonts w:hint="eastAsia"/>
        </w:rPr>
        <w:t>、</w:t>
      </w:r>
      <w:r>
        <w:t>SOCK_RAW</w:t>
      </w:r>
      <w:r>
        <w:rPr>
          <w:rFonts w:hint="eastAsia"/>
        </w:rPr>
        <w:t>、</w:t>
      </w:r>
      <w:r>
        <w:t>SOCK_PACKET</w:t>
      </w:r>
      <w:r>
        <w:rPr>
          <w:rFonts w:hint="eastAsia"/>
        </w:rPr>
        <w:t>、</w:t>
      </w:r>
      <w:r>
        <w:t>SOCK_SEQPACKET</w:t>
      </w:r>
      <w:r>
        <w:rPr>
          <w:rFonts w:hint="eastAsia"/>
        </w:rPr>
        <w:t>等。</w:t>
      </w:r>
      <w:r>
        <w:t>SOCK_STREAM----</w:t>
      </w:r>
      <w:r>
        <w:rPr>
          <w:rFonts w:hint="eastAsia"/>
        </w:rPr>
        <w:t>提供有序的、可靠的、双向的和基于连接的字节流，使用带外数据传送机制，为</w:t>
      </w:r>
      <w:r>
        <w:t>Internet</w:t>
      </w:r>
      <w:r>
        <w:rPr>
          <w:rFonts w:hint="eastAsia"/>
        </w:rPr>
        <w:t>地址族使用</w:t>
      </w:r>
      <w:r>
        <w:t>TCP</w:t>
      </w:r>
      <w:r>
        <w:rPr>
          <w:rFonts w:hint="eastAsia"/>
        </w:rPr>
        <w:t>。</w:t>
      </w:r>
      <w:r>
        <w:t>SOCK_DGRAM----</w:t>
      </w:r>
      <w:r>
        <w:rPr>
          <w:rFonts w:hint="eastAsia"/>
        </w:rPr>
        <w:t>支</w:t>
      </w:r>
      <w:r>
        <w:rPr>
          <w:rFonts w:hint="eastAsia"/>
        </w:rPr>
        <w:lastRenderedPageBreak/>
        <w:t>持无连接的、不可靠的和使用固定大小（通常很小）缓冲区的数据报服务，为</w:t>
      </w:r>
      <w:r>
        <w:t>Internet</w:t>
      </w:r>
      <w:r>
        <w:rPr>
          <w:rFonts w:hint="eastAsia"/>
        </w:rPr>
        <w:t>地址族使用</w:t>
      </w:r>
      <w:r>
        <w:t>UDP</w:t>
      </w:r>
      <w:r>
        <w:rPr>
          <w:rFonts w:hint="eastAsia"/>
        </w:rPr>
        <w:t>。</w:t>
      </w:r>
    </w:p>
    <w:p w14:paraId="0E07DA76" w14:textId="77777777" w:rsidR="00F73C6D" w:rsidRDefault="00F73C6D" w:rsidP="00F73C6D">
      <w:pPr>
        <w:pStyle w:val="1e"/>
      </w:pPr>
      <w:r>
        <w:t>protocol</w:t>
      </w:r>
      <w:r>
        <w:rPr>
          <w:rFonts w:hint="eastAsia"/>
        </w:rPr>
        <w:t>：协议。常用的协议有：</w:t>
      </w:r>
      <w:r>
        <w:t>IPPROTO_IP</w:t>
      </w:r>
      <w:r>
        <w:rPr>
          <w:rFonts w:hint="eastAsia"/>
        </w:rPr>
        <w:t>、</w:t>
      </w:r>
      <w:r>
        <w:t>IPPROTO_TCP</w:t>
      </w:r>
      <w:r>
        <w:rPr>
          <w:rFonts w:hint="eastAsia"/>
        </w:rPr>
        <w:t>、</w:t>
      </w:r>
      <w:r>
        <w:t>IPPTOTO_UDP</w:t>
      </w:r>
      <w:r>
        <w:rPr>
          <w:rFonts w:hint="eastAsia"/>
        </w:rPr>
        <w:t>、</w:t>
      </w:r>
      <w:r>
        <w:t>IPPROTO_SCTP</w:t>
      </w:r>
      <w:r>
        <w:rPr>
          <w:rFonts w:hint="eastAsia"/>
        </w:rPr>
        <w:t>、</w:t>
      </w:r>
      <w:r>
        <w:t>IPPROTO_TIPC</w:t>
      </w:r>
      <w:r>
        <w:rPr>
          <w:rFonts w:hint="eastAsia"/>
        </w:rPr>
        <w:t>等。</w:t>
      </w:r>
    </w:p>
    <w:p w14:paraId="5E549A8F" w14:textId="77777777" w:rsidR="00F73C6D" w:rsidRDefault="00F73C6D" w:rsidP="00F73C6D">
      <w:pPr>
        <w:pStyle w:val="1e"/>
      </w:pPr>
      <w:r>
        <w:rPr>
          <w:rFonts w:hint="eastAsia"/>
        </w:rPr>
        <w:t>（</w:t>
      </w:r>
      <w:r>
        <w:t>4</w:t>
      </w:r>
      <w:r>
        <w:rPr>
          <w:rFonts w:hint="eastAsia"/>
        </w:rPr>
        <w:t>）返回值：调用成功则返回新创建的套接字描述符；失败就返回</w:t>
      </w:r>
      <w:r>
        <w:t>INVALID_SOCKET</w:t>
      </w:r>
      <w:r>
        <w:rPr>
          <w:rFonts w:hint="eastAsia"/>
        </w:rPr>
        <w:t>。</w:t>
      </w:r>
    </w:p>
    <w:p w14:paraId="6EBA5AE7" w14:textId="77777777" w:rsidR="00F73C6D" w:rsidRDefault="00F73C6D" w:rsidP="00F73C6D">
      <w:pPr>
        <w:pStyle w:val="1e"/>
      </w:pPr>
      <w:r>
        <w:t>2</w:t>
      </w:r>
      <w:r>
        <w:rPr>
          <w:rFonts w:hint="eastAsia"/>
        </w:rPr>
        <w:t>、</w:t>
      </w:r>
      <w:r>
        <w:t>int sendto(int sockfd, const void* msg, int len, int flags, const struct sockaddr *to, int tolen);</w:t>
      </w:r>
    </w:p>
    <w:p w14:paraId="7E3E52E4" w14:textId="77777777" w:rsidR="00F73C6D" w:rsidRDefault="00F73C6D" w:rsidP="00F73C6D">
      <w:pPr>
        <w:pStyle w:val="1e"/>
        <w:rPr>
          <w:lang w:val="zh-CN"/>
        </w:rPr>
      </w:pPr>
      <w:r>
        <w:rPr>
          <w:rFonts w:hint="eastAsia"/>
        </w:rPr>
        <w:t>（</w:t>
      </w:r>
      <w:r>
        <w:t>1</w:t>
      </w:r>
      <w:r>
        <w:rPr>
          <w:rFonts w:hint="eastAsia"/>
        </w:rPr>
        <w:t>）功能：进行无连接的</w:t>
      </w:r>
      <w:r>
        <w:t>UDP</w:t>
      </w:r>
      <w:r>
        <w:rPr>
          <w:rFonts w:hint="eastAsia"/>
        </w:rPr>
        <w:t>通讯使用，使用时，数据会在没有建立任何网络连接的网络上传输。</w:t>
      </w:r>
    </w:p>
    <w:p w14:paraId="37FEE226" w14:textId="77777777" w:rsidR="00F73C6D" w:rsidRDefault="00F73C6D" w:rsidP="00F73C6D">
      <w:pPr>
        <w:pStyle w:val="1e"/>
      </w:pPr>
      <w:r>
        <w:rPr>
          <w:rFonts w:hint="eastAsia"/>
        </w:rPr>
        <w:t>（</w:t>
      </w:r>
      <w:r>
        <w:t>2</w:t>
      </w:r>
      <w:r>
        <w:rPr>
          <w:rFonts w:hint="eastAsia"/>
        </w:rPr>
        <w:t>）头文件（</w:t>
      </w:r>
      <w:r>
        <w:t>C</w:t>
      </w:r>
      <w:r>
        <w:rPr>
          <w:rFonts w:hint="eastAsia"/>
        </w:rPr>
        <w:t>库）：</w:t>
      </w:r>
    </w:p>
    <w:p w14:paraId="4836A63E" w14:textId="77777777" w:rsidR="00F73C6D" w:rsidRDefault="00F73C6D" w:rsidP="00F73C6D">
      <w:pPr>
        <w:pStyle w:val="1e"/>
      </w:pPr>
      <w:r>
        <w:t>#include &lt;sys/types.h&gt;</w:t>
      </w:r>
    </w:p>
    <w:p w14:paraId="73947B93" w14:textId="77777777" w:rsidR="00F73C6D" w:rsidRDefault="00F73C6D" w:rsidP="00F73C6D">
      <w:pPr>
        <w:pStyle w:val="1e"/>
      </w:pPr>
      <w:r>
        <w:t>#include&lt;sys/socket.h&gt;</w:t>
      </w:r>
    </w:p>
    <w:p w14:paraId="2255BB8D" w14:textId="77777777" w:rsidR="00F73C6D" w:rsidRDefault="00F73C6D" w:rsidP="00F73C6D">
      <w:pPr>
        <w:pStyle w:val="1e"/>
      </w:pPr>
      <w:r>
        <w:rPr>
          <w:rFonts w:hint="eastAsia"/>
        </w:rPr>
        <w:t>（</w:t>
      </w:r>
      <w:r>
        <w:t>3</w:t>
      </w:r>
      <w:r>
        <w:rPr>
          <w:rFonts w:hint="eastAsia"/>
        </w:rPr>
        <w:t>）参数说明：</w:t>
      </w:r>
    </w:p>
    <w:p w14:paraId="4E08E185" w14:textId="77777777" w:rsidR="00F73C6D" w:rsidRDefault="00F73C6D" w:rsidP="00F73C6D">
      <w:pPr>
        <w:pStyle w:val="1e"/>
      </w:pPr>
      <w:r>
        <w:t>sockfd</w:t>
      </w:r>
      <w:r>
        <w:rPr>
          <w:rFonts w:hint="eastAsia"/>
        </w:rPr>
        <w:t>：指与远程程序连接的套接字，即</w:t>
      </w:r>
      <w:r>
        <w:t>socket()</w:t>
      </w:r>
      <w:r>
        <w:rPr>
          <w:rFonts w:hint="eastAsia"/>
        </w:rPr>
        <w:t>函数的返回值。</w:t>
      </w:r>
    </w:p>
    <w:p w14:paraId="45C0883A" w14:textId="77777777" w:rsidR="00F73C6D" w:rsidRDefault="00F73C6D" w:rsidP="00F73C6D">
      <w:pPr>
        <w:pStyle w:val="1e"/>
      </w:pPr>
      <w:r>
        <w:t>msg</w:t>
      </w:r>
      <w:r>
        <w:rPr>
          <w:rFonts w:hint="eastAsia"/>
        </w:rPr>
        <w:t>：是一个指针，指向发送的信息的地址。</w:t>
      </w:r>
    </w:p>
    <w:p w14:paraId="0636FBE8" w14:textId="77777777" w:rsidR="00F73C6D" w:rsidRDefault="00F73C6D" w:rsidP="00F73C6D">
      <w:pPr>
        <w:pStyle w:val="1e"/>
      </w:pPr>
      <w:r>
        <w:t>len</w:t>
      </w:r>
      <w:r>
        <w:rPr>
          <w:rFonts w:hint="eastAsia"/>
        </w:rPr>
        <w:t>：指发送信息的长度。</w:t>
      </w:r>
    </w:p>
    <w:p w14:paraId="066A96CD" w14:textId="77777777" w:rsidR="00F73C6D" w:rsidRDefault="00F73C6D" w:rsidP="00F73C6D">
      <w:pPr>
        <w:pStyle w:val="1e"/>
      </w:pPr>
      <w:r>
        <w:t>flags</w:t>
      </w:r>
      <w:r>
        <w:rPr>
          <w:rFonts w:hint="eastAsia"/>
        </w:rPr>
        <w:t>：通常是</w:t>
      </w:r>
      <w:r>
        <w:t>0</w:t>
      </w:r>
      <w:r>
        <w:rPr>
          <w:rFonts w:hint="eastAsia"/>
        </w:rPr>
        <w:t>。</w:t>
      </w:r>
    </w:p>
    <w:p w14:paraId="4227EDB2" w14:textId="77777777" w:rsidR="00F73C6D" w:rsidRDefault="00F73C6D" w:rsidP="00F73C6D">
      <w:pPr>
        <w:pStyle w:val="1e"/>
      </w:pPr>
      <w:r>
        <w:t>to</w:t>
      </w:r>
      <w:r>
        <w:rPr>
          <w:rFonts w:hint="eastAsia"/>
        </w:rPr>
        <w:t>：一个指向</w:t>
      </w:r>
      <w:r>
        <w:t xml:space="preserve"> struct sockaddr </w:t>
      </w:r>
      <w:r>
        <w:rPr>
          <w:rFonts w:hint="eastAsia"/>
        </w:rPr>
        <w:t>结构的指针，里面包含了远程主机和端口数据。</w:t>
      </w:r>
    </w:p>
    <w:p w14:paraId="10D69A7C" w14:textId="77777777" w:rsidR="00F73C6D" w:rsidRDefault="00F73C6D" w:rsidP="00F73C6D">
      <w:pPr>
        <w:pStyle w:val="1e"/>
      </w:pPr>
      <w:r>
        <w:t xml:space="preserve">tolen </w:t>
      </w:r>
      <w:r>
        <w:rPr>
          <w:rFonts w:hint="eastAsia"/>
        </w:rPr>
        <w:t>：指出了</w:t>
      </w:r>
      <w:r>
        <w:t xml:space="preserve">struct sockaddr </w:t>
      </w:r>
      <w:r>
        <w:rPr>
          <w:rFonts w:hint="eastAsia"/>
        </w:rPr>
        <w:t>的大小，通常用</w:t>
      </w:r>
      <w:r>
        <w:t xml:space="preserve"> sizeof(struct sockaddr)</w:t>
      </w:r>
      <w:r>
        <w:rPr>
          <w:rFonts w:hint="eastAsia"/>
        </w:rPr>
        <w:t>。</w:t>
      </w:r>
    </w:p>
    <w:p w14:paraId="13F15234" w14:textId="77777777" w:rsidR="00F73C6D" w:rsidRDefault="00F73C6D" w:rsidP="00F73C6D">
      <w:pPr>
        <w:pStyle w:val="1e"/>
        <w:rPr>
          <w:lang w:val="zh-CN"/>
        </w:rPr>
      </w:pPr>
      <w:r>
        <w:rPr>
          <w:rFonts w:hint="eastAsia"/>
        </w:rPr>
        <w:t>（</w:t>
      </w:r>
      <w:r>
        <w:t>4</w:t>
      </w:r>
      <w:r>
        <w:rPr>
          <w:rFonts w:hint="eastAsia"/>
        </w:rPr>
        <w:t>）返回值：正常时返回真正发送的数据的大小；错误时：返回</w:t>
      </w:r>
      <w:r>
        <w:t>-1</w:t>
      </w:r>
      <w:r>
        <w:rPr>
          <w:rFonts w:hint="eastAsia"/>
        </w:rPr>
        <w:t>。</w:t>
      </w:r>
    </w:p>
    <w:p w14:paraId="2BEB4F7C" w14:textId="77777777" w:rsidR="00F73C6D" w:rsidRDefault="00F73C6D" w:rsidP="00F73C6D">
      <w:pPr>
        <w:pStyle w:val="1e"/>
      </w:pPr>
      <w:r>
        <w:t>3</w:t>
      </w:r>
      <w:r>
        <w:rPr>
          <w:rFonts w:hint="eastAsia"/>
        </w:rPr>
        <w:t>、</w:t>
      </w:r>
      <w:r>
        <w:t xml:space="preserve">int bind( int sockfd, struct sockaddr* addr, socklen_t addrlen) </w:t>
      </w:r>
    </w:p>
    <w:p w14:paraId="7D552388" w14:textId="77777777" w:rsidR="00F73C6D" w:rsidRDefault="00F73C6D" w:rsidP="00F73C6D">
      <w:pPr>
        <w:pStyle w:val="1e"/>
        <w:rPr>
          <w:lang w:val="zh-CN"/>
        </w:rPr>
      </w:pPr>
      <w:r>
        <w:rPr>
          <w:rFonts w:hint="eastAsia"/>
        </w:rPr>
        <w:t>（</w:t>
      </w:r>
      <w:r>
        <w:t>1</w:t>
      </w:r>
      <w:r>
        <w:rPr>
          <w:rFonts w:hint="eastAsia"/>
        </w:rPr>
        <w:t>）功能：将指定地址与指定套接口绑定。</w:t>
      </w:r>
    </w:p>
    <w:p w14:paraId="4641104B" w14:textId="77777777" w:rsidR="00F73C6D" w:rsidRDefault="00F73C6D" w:rsidP="00F73C6D">
      <w:pPr>
        <w:pStyle w:val="1e"/>
      </w:pPr>
      <w:r>
        <w:rPr>
          <w:rFonts w:hint="eastAsia"/>
        </w:rPr>
        <w:t>（</w:t>
      </w:r>
      <w:r>
        <w:t>2</w:t>
      </w:r>
      <w:r>
        <w:rPr>
          <w:rFonts w:hint="eastAsia"/>
        </w:rPr>
        <w:t>）头文件（</w:t>
      </w:r>
      <w:r>
        <w:t>C</w:t>
      </w:r>
      <w:r>
        <w:rPr>
          <w:rFonts w:hint="eastAsia"/>
        </w:rPr>
        <w:t>库）：</w:t>
      </w:r>
    </w:p>
    <w:p w14:paraId="491AD8B3" w14:textId="77777777" w:rsidR="00F73C6D" w:rsidRDefault="00F73C6D" w:rsidP="00F73C6D">
      <w:pPr>
        <w:pStyle w:val="1e"/>
      </w:pPr>
      <w:r>
        <w:t>#include &lt;sys/types.h&gt;</w:t>
      </w:r>
    </w:p>
    <w:p w14:paraId="25F8217F" w14:textId="77777777" w:rsidR="00F73C6D" w:rsidRDefault="00F73C6D" w:rsidP="00F73C6D">
      <w:pPr>
        <w:pStyle w:val="1e"/>
      </w:pPr>
      <w:r>
        <w:t>#include&lt;sys/socket.h&gt;</w:t>
      </w:r>
    </w:p>
    <w:p w14:paraId="3B29D024" w14:textId="77777777" w:rsidR="00F73C6D" w:rsidRDefault="00F73C6D" w:rsidP="00F73C6D">
      <w:pPr>
        <w:pStyle w:val="1e"/>
      </w:pPr>
      <w:r>
        <w:rPr>
          <w:rFonts w:hint="eastAsia"/>
        </w:rPr>
        <w:t>（</w:t>
      </w:r>
      <w:r>
        <w:t>3</w:t>
      </w:r>
      <w:r>
        <w:rPr>
          <w:rFonts w:hint="eastAsia"/>
        </w:rPr>
        <w:t>）参数说明：</w:t>
      </w:r>
    </w:p>
    <w:p w14:paraId="4E22C819" w14:textId="77777777" w:rsidR="00F73C6D" w:rsidRDefault="00F73C6D" w:rsidP="00F73C6D">
      <w:pPr>
        <w:pStyle w:val="1e"/>
      </w:pPr>
      <w:r>
        <w:t>sockfd</w:t>
      </w:r>
      <w:r>
        <w:rPr>
          <w:rFonts w:hint="eastAsia"/>
        </w:rPr>
        <w:t>：指定地址与哪个套接字绑定，即</w:t>
      </w:r>
      <w:r>
        <w:t>socket()</w:t>
      </w:r>
      <w:r>
        <w:rPr>
          <w:rFonts w:hint="eastAsia"/>
        </w:rPr>
        <w:t>函数调用返回的套接字。调用</w:t>
      </w:r>
      <w:r>
        <w:t>bind</w:t>
      </w:r>
      <w:r>
        <w:rPr>
          <w:rFonts w:hint="eastAsia"/>
        </w:rPr>
        <w:t>的函数之后，该套接字与一个相应的地址关联，发送到这个地址的数据可以通过这个套接字来读取与使用。</w:t>
      </w:r>
    </w:p>
    <w:p w14:paraId="27634AD0" w14:textId="77777777" w:rsidR="00F73C6D" w:rsidRDefault="00F73C6D" w:rsidP="00F73C6D">
      <w:pPr>
        <w:pStyle w:val="1e"/>
      </w:pPr>
      <w:r>
        <w:t>addr</w:t>
      </w:r>
      <w:r>
        <w:rPr>
          <w:rFonts w:hint="eastAsia"/>
        </w:rPr>
        <w:t>：指定地址。这是一个地址结构，并且是一个已经经过填写的有效的地址结构。调用</w:t>
      </w:r>
      <w:r>
        <w:t>bind</w:t>
      </w:r>
      <w:r>
        <w:rPr>
          <w:rFonts w:hint="eastAsia"/>
        </w:rPr>
        <w:t>之后这个地址与参数</w:t>
      </w:r>
      <w:r>
        <w:t>sockfd</w:t>
      </w:r>
      <w:r>
        <w:rPr>
          <w:rFonts w:hint="eastAsia"/>
        </w:rPr>
        <w:t>指定的套接字关联，从而实现上面所说的效果。</w:t>
      </w:r>
    </w:p>
    <w:p w14:paraId="2739DE56" w14:textId="77777777" w:rsidR="00F73C6D" w:rsidRDefault="00F73C6D" w:rsidP="00F73C6D">
      <w:pPr>
        <w:pStyle w:val="1e"/>
      </w:pPr>
      <w:r>
        <w:lastRenderedPageBreak/>
        <w:t>addrlen</w:t>
      </w:r>
      <w:r>
        <w:rPr>
          <w:rFonts w:hint="eastAsia"/>
        </w:rPr>
        <w:t>：地址的长度。正如大多数</w:t>
      </w:r>
      <w:r>
        <w:t>socket</w:t>
      </w:r>
      <w:r>
        <w:rPr>
          <w:rFonts w:hint="eastAsia"/>
        </w:rPr>
        <w:t>接口一样，内核不关心地址结构，当它复制或传递地址给驱动的时候，它依据这个值来确定需要复制多少数据。这已经成为</w:t>
      </w:r>
      <w:r>
        <w:t>socket</w:t>
      </w:r>
      <w:r>
        <w:rPr>
          <w:rFonts w:hint="eastAsia"/>
        </w:rPr>
        <w:t>接口中最常见的参数之一了。</w:t>
      </w:r>
    </w:p>
    <w:p w14:paraId="72135BBC" w14:textId="77777777" w:rsidR="00F73C6D" w:rsidRDefault="00F73C6D" w:rsidP="00F73C6D">
      <w:pPr>
        <w:pStyle w:val="1e"/>
      </w:pPr>
      <w:r>
        <w:t>bind</w:t>
      </w:r>
      <w:r>
        <w:rPr>
          <w:rFonts w:hint="eastAsia"/>
        </w:rPr>
        <w:t>函数并不是总是需要调用的，只有用户进程想与一个具体的地址或端口相关联的时候才需要调用这个函数。如果用户进程没有这个需要，那么程序可以依赖内核的自动的选址机制来完成自动地址选择，而不需要调用</w:t>
      </w:r>
      <w:r>
        <w:t>bind</w:t>
      </w:r>
      <w:r>
        <w:rPr>
          <w:rFonts w:hint="eastAsia"/>
        </w:rPr>
        <w:t>的函数。</w:t>
      </w:r>
    </w:p>
    <w:p w14:paraId="6BB33AF9" w14:textId="77777777" w:rsidR="00F73C6D" w:rsidRDefault="00F73C6D" w:rsidP="00F73C6D">
      <w:pPr>
        <w:pStyle w:val="1e"/>
      </w:pPr>
      <w:r>
        <w:rPr>
          <w:rFonts w:hint="eastAsia"/>
        </w:rPr>
        <w:t>（</w:t>
      </w:r>
      <w:r>
        <w:t>4</w:t>
      </w:r>
      <w:r>
        <w:rPr>
          <w:rFonts w:hint="eastAsia"/>
        </w:rPr>
        <w:t>）返回值：</w:t>
      </w:r>
      <w:r>
        <w:t>0 ──</w:t>
      </w:r>
      <w:r>
        <w:rPr>
          <w:rFonts w:hint="eastAsia"/>
        </w:rPr>
        <w:t>成功，</w:t>
      </w:r>
      <w:r>
        <w:t>-1 ──</w:t>
      </w:r>
      <w:r>
        <w:rPr>
          <w:rFonts w:hint="eastAsia"/>
        </w:rPr>
        <w:t>失败。</w:t>
      </w:r>
    </w:p>
    <w:p w14:paraId="55EA5013" w14:textId="77777777" w:rsidR="00F73C6D" w:rsidRDefault="00F73C6D" w:rsidP="00F73C6D">
      <w:pPr>
        <w:pStyle w:val="1e"/>
      </w:pPr>
      <w:r>
        <w:t>4</w:t>
      </w:r>
      <w:r>
        <w:rPr>
          <w:rFonts w:hint="eastAsia"/>
        </w:rPr>
        <w:t>、</w:t>
      </w:r>
      <w:r>
        <w:t>int recvfrom(int s,void *buf,int len,unsigned int flags ,struct sockaddr *from ,int *fromlen);</w:t>
      </w:r>
    </w:p>
    <w:p w14:paraId="190EDF38" w14:textId="77777777" w:rsidR="00F73C6D" w:rsidRDefault="00F73C6D" w:rsidP="00F73C6D">
      <w:pPr>
        <w:pStyle w:val="1e"/>
        <w:rPr>
          <w:lang w:val="zh-CN"/>
        </w:rPr>
      </w:pPr>
      <w:r>
        <w:rPr>
          <w:rFonts w:hint="eastAsia"/>
        </w:rPr>
        <w:t>（</w:t>
      </w:r>
      <w:r>
        <w:t>1</w:t>
      </w:r>
      <w:r>
        <w:rPr>
          <w:rFonts w:hint="eastAsia"/>
        </w:rPr>
        <w:t>）功能：接收远程主机经指定的</w:t>
      </w:r>
      <w:r>
        <w:t xml:space="preserve">socket </w:t>
      </w:r>
      <w:r>
        <w:rPr>
          <w:rFonts w:hint="eastAsia"/>
        </w:rPr>
        <w:t>传来的数据，并把数据存到由参数</w:t>
      </w:r>
      <w:r>
        <w:t xml:space="preserve">buf </w:t>
      </w:r>
      <w:r>
        <w:rPr>
          <w:rFonts w:hint="eastAsia"/>
        </w:rPr>
        <w:t>指向的内存空间。</w:t>
      </w:r>
    </w:p>
    <w:p w14:paraId="6A96138D" w14:textId="77777777" w:rsidR="00F73C6D" w:rsidRDefault="00F73C6D" w:rsidP="00F73C6D">
      <w:pPr>
        <w:pStyle w:val="1e"/>
      </w:pPr>
      <w:r>
        <w:rPr>
          <w:rFonts w:hint="eastAsia"/>
        </w:rPr>
        <w:t>（</w:t>
      </w:r>
      <w:r>
        <w:t>2</w:t>
      </w:r>
      <w:r>
        <w:rPr>
          <w:rFonts w:hint="eastAsia"/>
        </w:rPr>
        <w:t>）头文件（</w:t>
      </w:r>
      <w:r>
        <w:t>C</w:t>
      </w:r>
      <w:r>
        <w:rPr>
          <w:rFonts w:hint="eastAsia"/>
        </w:rPr>
        <w:t>库）：</w:t>
      </w:r>
    </w:p>
    <w:p w14:paraId="1A78E882" w14:textId="77777777" w:rsidR="00F73C6D" w:rsidRDefault="00F73C6D" w:rsidP="00F73C6D">
      <w:pPr>
        <w:pStyle w:val="1e"/>
      </w:pPr>
      <w:r>
        <w:t>#include&lt;sys/types.h&gt;</w:t>
      </w:r>
    </w:p>
    <w:p w14:paraId="2B7C865D" w14:textId="77777777" w:rsidR="00F73C6D" w:rsidRDefault="00F73C6D" w:rsidP="00F73C6D">
      <w:pPr>
        <w:pStyle w:val="1e"/>
      </w:pPr>
      <w:r>
        <w:t>#include&lt;sys/socket.h&gt;</w:t>
      </w:r>
    </w:p>
    <w:p w14:paraId="633B6E08" w14:textId="77777777" w:rsidR="00F73C6D" w:rsidRDefault="00F73C6D" w:rsidP="00F73C6D">
      <w:pPr>
        <w:pStyle w:val="1e"/>
      </w:pPr>
      <w:r>
        <w:rPr>
          <w:rFonts w:hint="eastAsia"/>
        </w:rPr>
        <w:t>（</w:t>
      </w:r>
      <w:r>
        <w:t>3</w:t>
      </w:r>
      <w:r>
        <w:rPr>
          <w:rFonts w:hint="eastAsia"/>
        </w:rPr>
        <w:t>）参数说明：</w:t>
      </w:r>
    </w:p>
    <w:p w14:paraId="79F91759" w14:textId="77777777" w:rsidR="00F73C6D" w:rsidRDefault="00F73C6D" w:rsidP="00F73C6D">
      <w:pPr>
        <w:pStyle w:val="1e"/>
      </w:pPr>
      <w:r>
        <w:t>s</w:t>
      </w:r>
      <w:r>
        <w:rPr>
          <w:rFonts w:hint="eastAsia"/>
        </w:rPr>
        <w:t>：表示正在监听的端口的套接字，即函数</w:t>
      </w:r>
      <w:r>
        <w:t>socket()</w:t>
      </w:r>
      <w:r>
        <w:rPr>
          <w:rFonts w:hint="eastAsia"/>
        </w:rPr>
        <w:t>的返回值；</w:t>
      </w:r>
    </w:p>
    <w:p w14:paraId="6401A77E" w14:textId="77777777" w:rsidR="00F73C6D" w:rsidRDefault="00F73C6D" w:rsidP="00F73C6D">
      <w:pPr>
        <w:pStyle w:val="1e"/>
      </w:pPr>
      <w:r>
        <w:t>buff</w:t>
      </w:r>
      <w:r>
        <w:rPr>
          <w:rFonts w:hint="eastAsia"/>
        </w:rPr>
        <w:t>：表示接收数据缓冲区，接收到的数据将放在这个指针所指向的内存空间中；</w:t>
      </w:r>
    </w:p>
    <w:p w14:paraId="2E8377D9" w14:textId="77777777" w:rsidR="00F73C6D" w:rsidRDefault="00F73C6D" w:rsidP="00F73C6D">
      <w:pPr>
        <w:pStyle w:val="1e"/>
      </w:pPr>
      <w:r>
        <w:t>len</w:t>
      </w:r>
      <w:r>
        <w:rPr>
          <w:rFonts w:hint="eastAsia"/>
        </w:rPr>
        <w:t>：表示接收数据缓冲区大小</w:t>
      </w:r>
      <w:r>
        <w:t>/</w:t>
      </w:r>
      <w:r>
        <w:rPr>
          <w:rFonts w:hint="eastAsia"/>
        </w:rPr>
        <w:t>可接收数据的最大长度，系统根据这个值来确保接收缓冲区的安全，防止溢出；</w:t>
      </w:r>
    </w:p>
    <w:p w14:paraId="049988F7" w14:textId="77777777" w:rsidR="00F73C6D" w:rsidRDefault="00F73C6D" w:rsidP="00F73C6D">
      <w:pPr>
        <w:pStyle w:val="1e"/>
      </w:pPr>
      <w:r>
        <w:t>flags</w:t>
      </w:r>
      <w:r>
        <w:rPr>
          <w:rFonts w:hint="eastAsia"/>
        </w:rPr>
        <w:t>：一般设</w:t>
      </w:r>
      <w:r>
        <w:t>0</w:t>
      </w:r>
      <w:r>
        <w:rPr>
          <w:rFonts w:hint="eastAsia"/>
        </w:rPr>
        <w:t>；</w:t>
      </w:r>
    </w:p>
    <w:p w14:paraId="11282A00" w14:textId="77777777" w:rsidR="00F73C6D" w:rsidRDefault="00F73C6D" w:rsidP="00F73C6D">
      <w:pPr>
        <w:pStyle w:val="1e"/>
      </w:pPr>
      <w:r>
        <w:t>from</w:t>
      </w:r>
      <w:r>
        <w:rPr>
          <w:rFonts w:hint="eastAsia"/>
        </w:rPr>
        <w:t>：是一个</w:t>
      </w:r>
      <w:r>
        <w:t>struct sockaddr</w:t>
      </w:r>
      <w:r>
        <w:rPr>
          <w:rFonts w:hint="eastAsia"/>
        </w:rPr>
        <w:t>类型的变量，该变量保存发送方的</w:t>
      </w:r>
      <w:r>
        <w:t>IP</w:t>
      </w:r>
      <w:r>
        <w:rPr>
          <w:rFonts w:hint="eastAsia"/>
        </w:rPr>
        <w:t>地址及端口号；</w:t>
      </w:r>
    </w:p>
    <w:p w14:paraId="4CDFF34D" w14:textId="77777777" w:rsidR="00F73C6D" w:rsidRDefault="00F73C6D" w:rsidP="00F73C6D">
      <w:pPr>
        <w:pStyle w:val="1e"/>
      </w:pPr>
      <w:r>
        <w:t>fromlen</w:t>
      </w:r>
      <w:r>
        <w:rPr>
          <w:rFonts w:hint="eastAsia"/>
        </w:rPr>
        <w:t>：表示</w:t>
      </w:r>
      <w:r>
        <w:t>sockaddr</w:t>
      </w:r>
      <w:r>
        <w:rPr>
          <w:rFonts w:hint="eastAsia"/>
        </w:rPr>
        <w:t>的结构长度，可以使用</w:t>
      </w:r>
      <w:r>
        <w:t>sizeof(struct sockaddr_in)</w:t>
      </w:r>
      <w:r>
        <w:rPr>
          <w:rFonts w:hint="eastAsia"/>
        </w:rPr>
        <w:t>来获得。</w:t>
      </w:r>
    </w:p>
    <w:p w14:paraId="4685BEBE" w14:textId="77777777" w:rsidR="00F73C6D" w:rsidRDefault="00F73C6D" w:rsidP="00F73C6D">
      <w:pPr>
        <w:pStyle w:val="1e"/>
      </w:pPr>
      <w:r>
        <w:rPr>
          <w:rFonts w:hint="eastAsia"/>
        </w:rPr>
        <w:t>（</w:t>
      </w:r>
      <w:r>
        <w:t>4</w:t>
      </w:r>
      <w:r>
        <w:rPr>
          <w:rFonts w:hint="eastAsia"/>
        </w:rPr>
        <w:t>）返回值：成功则返回接收到的字符数；失败则返回</w:t>
      </w:r>
      <w:r>
        <w:t>-1</w:t>
      </w:r>
      <w:r>
        <w:rPr>
          <w:rFonts w:hint="eastAsia"/>
        </w:rPr>
        <w:t>，错误原因存于</w:t>
      </w:r>
      <w:r>
        <w:t>errno</w:t>
      </w:r>
      <w:r>
        <w:rPr>
          <w:rFonts w:hint="eastAsia"/>
        </w:rPr>
        <w:t>中。</w:t>
      </w:r>
    </w:p>
    <w:p w14:paraId="13F35CD6" w14:textId="77777777" w:rsidR="00F73C6D" w:rsidRDefault="00F73C6D" w:rsidP="00F73C6D">
      <w:pPr>
        <w:pStyle w:val="1e"/>
      </w:pPr>
      <w:r>
        <w:rPr>
          <w:rFonts w:hint="eastAsia"/>
        </w:rPr>
        <w:t>错误代码：</w:t>
      </w:r>
    </w:p>
    <w:p w14:paraId="7A3D4119" w14:textId="77777777" w:rsidR="00F73C6D" w:rsidRDefault="00F73C6D" w:rsidP="00F73C6D">
      <w:pPr>
        <w:pStyle w:val="1e"/>
      </w:pPr>
      <w:r>
        <w:t xml:space="preserve">EBADF            </w:t>
      </w:r>
      <w:r>
        <w:rPr>
          <w:rFonts w:hint="eastAsia"/>
        </w:rPr>
        <w:t>参数</w:t>
      </w:r>
      <w:r>
        <w:t>s</w:t>
      </w:r>
      <w:r>
        <w:rPr>
          <w:rFonts w:hint="eastAsia"/>
        </w:rPr>
        <w:t>非合法的</w:t>
      </w:r>
      <w:r>
        <w:t>socket</w:t>
      </w:r>
      <w:r>
        <w:rPr>
          <w:rFonts w:hint="eastAsia"/>
        </w:rPr>
        <w:t>处理代码</w:t>
      </w:r>
    </w:p>
    <w:p w14:paraId="1AF7679A" w14:textId="77777777" w:rsidR="00F73C6D" w:rsidRDefault="00F73C6D" w:rsidP="00F73C6D">
      <w:pPr>
        <w:pStyle w:val="1e"/>
      </w:pPr>
      <w:r>
        <w:t xml:space="preserve">EFAULT           </w:t>
      </w:r>
      <w:r>
        <w:rPr>
          <w:rFonts w:hint="eastAsia"/>
        </w:rPr>
        <w:t>参数中有一指针指向无法存取的内存空间。</w:t>
      </w:r>
    </w:p>
    <w:p w14:paraId="204E3AD1" w14:textId="77777777" w:rsidR="00F73C6D" w:rsidRDefault="00F73C6D" w:rsidP="00F73C6D">
      <w:pPr>
        <w:pStyle w:val="1e"/>
      </w:pPr>
      <w:r>
        <w:t xml:space="preserve">ENOTSOCK        </w:t>
      </w:r>
      <w:r>
        <w:rPr>
          <w:rFonts w:hint="eastAsia"/>
        </w:rPr>
        <w:t>参数</w:t>
      </w:r>
      <w:r>
        <w:t>s</w:t>
      </w:r>
      <w:r>
        <w:rPr>
          <w:rFonts w:hint="eastAsia"/>
        </w:rPr>
        <w:t>为一文件描述词，非</w:t>
      </w:r>
      <w:r>
        <w:t>socket</w:t>
      </w:r>
      <w:r>
        <w:rPr>
          <w:rFonts w:hint="eastAsia"/>
        </w:rPr>
        <w:t>。</w:t>
      </w:r>
    </w:p>
    <w:p w14:paraId="74331C6B" w14:textId="77777777" w:rsidR="00F73C6D" w:rsidRDefault="00F73C6D" w:rsidP="00F73C6D">
      <w:pPr>
        <w:pStyle w:val="1e"/>
      </w:pPr>
      <w:r>
        <w:t xml:space="preserve">EINTR             </w:t>
      </w:r>
      <w:r>
        <w:rPr>
          <w:rFonts w:hint="eastAsia"/>
        </w:rPr>
        <w:t>被信号所中断。</w:t>
      </w:r>
    </w:p>
    <w:p w14:paraId="67D6336C" w14:textId="77777777" w:rsidR="00F73C6D" w:rsidRDefault="00F73C6D" w:rsidP="00F73C6D">
      <w:pPr>
        <w:pStyle w:val="1e"/>
      </w:pPr>
      <w:r>
        <w:t xml:space="preserve">EAGAIN           </w:t>
      </w:r>
      <w:r>
        <w:rPr>
          <w:rFonts w:hint="eastAsia"/>
        </w:rPr>
        <w:t>此动作会令进程阻断，但参数</w:t>
      </w:r>
      <w:r>
        <w:t>s</w:t>
      </w:r>
      <w:r>
        <w:rPr>
          <w:rFonts w:hint="eastAsia"/>
        </w:rPr>
        <w:t>的</w:t>
      </w:r>
      <w:r>
        <w:t>socket</w:t>
      </w:r>
      <w:r>
        <w:rPr>
          <w:rFonts w:hint="eastAsia"/>
        </w:rPr>
        <w:t>为不可阻断。</w:t>
      </w:r>
    </w:p>
    <w:p w14:paraId="1F7FAE7F" w14:textId="77777777" w:rsidR="00F73C6D" w:rsidRDefault="00F73C6D" w:rsidP="00F73C6D">
      <w:pPr>
        <w:pStyle w:val="1e"/>
      </w:pPr>
      <w:r>
        <w:t xml:space="preserve">ENOBUFS         </w:t>
      </w:r>
      <w:r>
        <w:rPr>
          <w:rFonts w:hint="eastAsia"/>
        </w:rPr>
        <w:t>系统的缓冲内存不足</w:t>
      </w:r>
    </w:p>
    <w:p w14:paraId="00560612" w14:textId="77777777" w:rsidR="00F73C6D" w:rsidRDefault="00F73C6D" w:rsidP="00F73C6D">
      <w:pPr>
        <w:pStyle w:val="1e"/>
      </w:pPr>
      <w:r>
        <w:t xml:space="preserve">ENOMEM          </w:t>
      </w:r>
      <w:r>
        <w:rPr>
          <w:rFonts w:hint="eastAsia"/>
        </w:rPr>
        <w:t>核心内存不足</w:t>
      </w:r>
    </w:p>
    <w:p w14:paraId="7F33A266" w14:textId="77777777" w:rsidR="00F73C6D" w:rsidRDefault="00F73C6D" w:rsidP="00F73C6D">
      <w:pPr>
        <w:pStyle w:val="1e"/>
      </w:pPr>
      <w:r>
        <w:t xml:space="preserve">EINVAL           </w:t>
      </w:r>
      <w:r>
        <w:rPr>
          <w:rFonts w:hint="eastAsia"/>
        </w:rPr>
        <w:t>传给系统调用的参数不正确。</w:t>
      </w:r>
    </w:p>
    <w:p w14:paraId="7AEA164B" w14:textId="77777777" w:rsidR="00F73C6D" w:rsidRDefault="00F73C6D" w:rsidP="00D837EB">
      <w:pPr>
        <w:pStyle w:val="4"/>
        <w:numPr>
          <w:ilvl w:val="3"/>
          <w:numId w:val="15"/>
        </w:numPr>
        <w:rPr>
          <w:rFonts w:hint="default"/>
        </w:rPr>
      </w:pPr>
      <w:r>
        <w:lastRenderedPageBreak/>
        <w:t>实验步骤</w:t>
      </w:r>
    </w:p>
    <w:p w14:paraId="0166316A"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正确编写满足功能的源文件，包括服务端</w:t>
      </w:r>
      <w:r>
        <w:rPr>
          <w:rFonts w:hint="eastAsia"/>
          <w:lang w:val="x-none" w:eastAsia="x-none"/>
        </w:rPr>
        <w:t>源文件</w:t>
      </w:r>
      <w:r>
        <w:rPr>
          <w:rFonts w:hint="eastAsia"/>
        </w:rPr>
        <w:t>和客户端源</w:t>
      </w:r>
      <w:r>
        <w:rPr>
          <w:rFonts w:hint="eastAsia"/>
          <w:lang w:val="x-none" w:eastAsia="x-none"/>
        </w:rPr>
        <w:t>文件</w:t>
      </w:r>
      <w:r>
        <w:rPr>
          <w:rFonts w:hint="eastAsia"/>
        </w:rPr>
        <w:t>。在这里我们的示例源文件存放在</w:t>
      </w:r>
      <w:r>
        <w:t>tasks_k/8/task1</w:t>
      </w:r>
      <w:r>
        <w:rPr>
          <w:rFonts w:hint="eastAsia"/>
        </w:rPr>
        <w:t>目录下。</w:t>
      </w:r>
    </w:p>
    <w:p w14:paraId="48824DDB" w14:textId="09B137E4"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 </w:t>
      </w:r>
      <w:r>
        <w:rPr>
          <w:b/>
          <w:lang w:eastAsia="zh-CN"/>
        </w:rPr>
        <w:t>cd tasks_k/8/task1</w:t>
      </w:r>
    </w:p>
    <w:p w14:paraId="49F193B1" w14:textId="69CCC2C6"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ls</w:t>
      </w:r>
    </w:p>
    <w:p w14:paraId="53BBB708" w14:textId="77777777" w:rsidR="00F73C6D" w:rsidRDefault="00F73C6D" w:rsidP="00F73C6D">
      <w:pPr>
        <w:pStyle w:val="2f2"/>
        <w:shd w:val="clear" w:color="auto" w:fill="D9D9D9" w:themeFill="background1" w:themeFillShade="D9"/>
        <w:rPr>
          <w:lang w:eastAsia="zh-CN"/>
        </w:rPr>
      </w:pPr>
      <w:r>
        <w:rPr>
          <w:lang w:eastAsia="zh-CN"/>
        </w:rPr>
        <w:t>client.c  server.c</w:t>
      </w:r>
    </w:p>
    <w:p w14:paraId="63697D8E"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61028DA5" w14:textId="48BFC78B"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gcc server.c -o server</w:t>
      </w:r>
    </w:p>
    <w:p w14:paraId="3A00E3B6" w14:textId="22FBB1AD"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w:t>
      </w:r>
      <w:r>
        <w:rPr>
          <w:b/>
          <w:lang w:eastAsia="zh-CN"/>
        </w:rPr>
        <w:t xml:space="preserve"> gcc client.c -o client</w:t>
      </w:r>
    </w:p>
    <w:p w14:paraId="4F2C7EC1" w14:textId="0EAA8C81"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 </w:t>
      </w:r>
      <w:r>
        <w:rPr>
          <w:b/>
          <w:lang w:eastAsia="zh-CN"/>
        </w:rPr>
        <w:t>ls</w:t>
      </w:r>
    </w:p>
    <w:p w14:paraId="79079072" w14:textId="77777777" w:rsidR="00F73C6D" w:rsidRDefault="00F73C6D" w:rsidP="00F73C6D">
      <w:pPr>
        <w:pStyle w:val="2f2"/>
        <w:shd w:val="clear" w:color="auto" w:fill="D9D9D9" w:themeFill="background1" w:themeFillShade="D9"/>
        <w:rPr>
          <w:lang w:eastAsia="zh-CN"/>
        </w:rPr>
      </w:pPr>
      <w:r>
        <w:rPr>
          <w:lang w:eastAsia="zh-CN"/>
        </w:rPr>
        <w:t>client  client.c  server  server.c</w:t>
      </w:r>
    </w:p>
    <w:p w14:paraId="323D598E" w14:textId="77777777" w:rsidR="00F73C6D" w:rsidRDefault="00F73C6D" w:rsidP="00D837EB">
      <w:pPr>
        <w:pStyle w:val="30"/>
        <w:numPr>
          <w:ilvl w:val="5"/>
          <w:numId w:val="15"/>
        </w:numPr>
        <w:tabs>
          <w:tab w:val="num" w:pos="1418"/>
        </w:tabs>
        <w:ind w:left="1620" w:right="200" w:hanging="425"/>
      </w:pPr>
      <w:r>
        <w:rPr>
          <w:rFonts w:hint="eastAsia"/>
        </w:rPr>
        <w:t>开启两个终端，一个运行客户端，一个运行服务端；</w:t>
      </w:r>
      <w:r>
        <w:t>client</w:t>
      </w:r>
      <w:r>
        <w:rPr>
          <w:rFonts w:hint="eastAsia"/>
        </w:rPr>
        <w:t>中输入发送的消息回车后，</w:t>
      </w:r>
      <w:r>
        <w:t>server</w:t>
      </w:r>
      <w:r>
        <w:rPr>
          <w:rFonts w:hint="eastAsia"/>
        </w:rPr>
        <w:t>端即能收到。</w:t>
      </w:r>
    </w:p>
    <w:p w14:paraId="76A1650A" w14:textId="77777777" w:rsidR="00F73C6D" w:rsidRDefault="00F73C6D" w:rsidP="00F73C6D">
      <w:pPr>
        <w:pStyle w:val="1e"/>
      </w:pPr>
      <w:r>
        <w:t>Client</w:t>
      </w:r>
      <w:r>
        <w:rPr>
          <w:rFonts w:hint="eastAsia"/>
        </w:rPr>
        <w:t>端</w:t>
      </w:r>
    </w:p>
    <w:p w14:paraId="28AE2346" w14:textId="1847AE3F"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./client</w:t>
      </w:r>
    </w:p>
    <w:p w14:paraId="3B8C0AF9" w14:textId="77777777" w:rsidR="00F73C6D" w:rsidRDefault="00F73C6D" w:rsidP="00F73C6D">
      <w:pPr>
        <w:pStyle w:val="1e"/>
      </w:pPr>
      <w:r>
        <w:t>Server</w:t>
      </w:r>
      <w:r>
        <w:rPr>
          <w:rFonts w:hint="eastAsia"/>
        </w:rPr>
        <w:t>端</w:t>
      </w:r>
    </w:p>
    <w:p w14:paraId="068DC46F" w14:textId="09F92AED"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w:t>
      </w:r>
      <w:r>
        <w:rPr>
          <w:b/>
          <w:lang w:eastAsia="zh-CN"/>
        </w:rPr>
        <w:t xml:space="preserve"> ./server</w:t>
      </w:r>
    </w:p>
    <w:p w14:paraId="07B57EDD" w14:textId="77777777" w:rsidR="00F73C6D" w:rsidRDefault="00F73C6D" w:rsidP="00F73C6D">
      <w:pPr>
        <w:pStyle w:val="1e"/>
      </w:pPr>
      <w:r>
        <w:t>Client</w:t>
      </w:r>
      <w:r>
        <w:rPr>
          <w:rFonts w:hint="eastAsia"/>
        </w:rPr>
        <w:t>端</w:t>
      </w:r>
    </w:p>
    <w:p w14:paraId="58D0A206" w14:textId="77777777" w:rsidR="00F73C6D" w:rsidRDefault="00F73C6D" w:rsidP="00F73C6D">
      <w:pPr>
        <w:pStyle w:val="2f2"/>
        <w:shd w:val="clear" w:color="auto" w:fill="D9D9D9" w:themeFill="background1" w:themeFillShade="D9"/>
        <w:rPr>
          <w:lang w:eastAsia="zh-CN"/>
        </w:rPr>
      </w:pPr>
      <w:r>
        <w:rPr>
          <w:lang w:eastAsia="zh-CN"/>
        </w:rPr>
        <w:t>Please enter the content to be sent:</w:t>
      </w:r>
    </w:p>
    <w:p w14:paraId="56E4B3CB" w14:textId="77777777" w:rsidR="00F73C6D" w:rsidRDefault="00F73C6D" w:rsidP="00F73C6D">
      <w:pPr>
        <w:pStyle w:val="2f2"/>
        <w:shd w:val="clear" w:color="auto" w:fill="D9D9D9" w:themeFill="background1" w:themeFillShade="D9"/>
        <w:rPr>
          <w:b/>
          <w:lang w:eastAsia="zh-CN"/>
        </w:rPr>
      </w:pPr>
      <w:r>
        <w:rPr>
          <w:b/>
          <w:lang w:eastAsia="zh-CN"/>
        </w:rPr>
        <w:t>Hello World!</w:t>
      </w:r>
    </w:p>
    <w:p w14:paraId="1ED25701" w14:textId="77777777" w:rsidR="00F73C6D" w:rsidRDefault="00F73C6D" w:rsidP="00F73C6D">
      <w:pPr>
        <w:pStyle w:val="2f2"/>
        <w:shd w:val="clear" w:color="auto" w:fill="D9D9D9" w:themeFill="background1" w:themeFillShade="D9"/>
        <w:rPr>
          <w:lang w:eastAsia="zh-CN"/>
        </w:rPr>
      </w:pPr>
      <w:r>
        <w:rPr>
          <w:lang w:eastAsia="zh-CN"/>
        </w:rPr>
        <w:t>Please enter the content to be sent:</w:t>
      </w:r>
    </w:p>
    <w:p w14:paraId="06607631" w14:textId="77777777" w:rsidR="00F73C6D" w:rsidRDefault="00F73C6D" w:rsidP="00F73C6D">
      <w:pPr>
        <w:pStyle w:val="2f2"/>
        <w:shd w:val="clear" w:color="auto" w:fill="D9D9D9" w:themeFill="background1" w:themeFillShade="D9"/>
        <w:rPr>
          <w:b/>
          <w:lang w:eastAsia="zh-CN"/>
        </w:rPr>
      </w:pPr>
      <w:r>
        <w:rPr>
          <w:b/>
          <w:lang w:eastAsia="zh-CN"/>
        </w:rPr>
        <w:t>Happy New Year!</w:t>
      </w:r>
    </w:p>
    <w:p w14:paraId="3DA2EB73" w14:textId="77777777" w:rsidR="00F73C6D" w:rsidRDefault="00F73C6D" w:rsidP="00F73C6D">
      <w:pPr>
        <w:pStyle w:val="2f2"/>
        <w:shd w:val="clear" w:color="auto" w:fill="D9D9D9" w:themeFill="background1" w:themeFillShade="D9"/>
        <w:rPr>
          <w:lang w:eastAsia="zh-CN"/>
        </w:rPr>
      </w:pPr>
      <w:r>
        <w:rPr>
          <w:lang w:eastAsia="zh-CN"/>
        </w:rPr>
        <w:t>Please enter the content to be sent:</w:t>
      </w:r>
    </w:p>
    <w:p w14:paraId="2E2F76B7" w14:textId="77777777" w:rsidR="00F73C6D" w:rsidRDefault="00F73C6D" w:rsidP="00F73C6D">
      <w:pPr>
        <w:pStyle w:val="1e"/>
      </w:pPr>
      <w:r>
        <w:t>Server</w:t>
      </w:r>
      <w:r>
        <w:rPr>
          <w:rFonts w:hint="eastAsia"/>
        </w:rPr>
        <w:t>端</w:t>
      </w:r>
    </w:p>
    <w:p w14:paraId="6DEA1F72" w14:textId="77777777" w:rsidR="00F73C6D" w:rsidRDefault="00F73C6D" w:rsidP="00F73C6D">
      <w:pPr>
        <w:pStyle w:val="2f2"/>
        <w:shd w:val="clear" w:color="auto" w:fill="D9D9D9" w:themeFill="background1" w:themeFillShade="D9"/>
        <w:rPr>
          <w:lang w:eastAsia="zh-CN"/>
        </w:rPr>
      </w:pPr>
      <w:r>
        <w:rPr>
          <w:lang w:eastAsia="zh-CN"/>
        </w:rPr>
        <w:t>The message received is: Hello World!</w:t>
      </w:r>
    </w:p>
    <w:p w14:paraId="49C557DE" w14:textId="77777777" w:rsidR="00F73C6D" w:rsidRDefault="00F73C6D" w:rsidP="00F73C6D">
      <w:pPr>
        <w:pStyle w:val="2f2"/>
        <w:shd w:val="clear" w:color="auto" w:fill="D9D9D9" w:themeFill="background1" w:themeFillShade="D9"/>
        <w:rPr>
          <w:lang w:eastAsia="zh-CN"/>
        </w:rPr>
      </w:pPr>
      <w:r>
        <w:rPr>
          <w:lang w:eastAsia="zh-CN"/>
        </w:rPr>
        <w:t>The message received is: Happy New Year!</w:t>
      </w:r>
    </w:p>
    <w:p w14:paraId="32C8B871" w14:textId="77777777" w:rsidR="00F73C6D" w:rsidRDefault="00F73C6D" w:rsidP="00D837EB">
      <w:pPr>
        <w:pStyle w:val="3"/>
        <w:numPr>
          <w:ilvl w:val="2"/>
          <w:numId w:val="15"/>
        </w:numPr>
      </w:pPr>
      <w:bookmarkStart w:id="100" w:name="_Toc57042972"/>
      <w:r>
        <w:rPr>
          <w:rFonts w:hint="eastAsia"/>
        </w:rPr>
        <w:t>使用</w:t>
      </w:r>
      <w:r>
        <w:t>tshark</w:t>
      </w:r>
      <w:r>
        <w:rPr>
          <w:rFonts w:hint="eastAsia"/>
        </w:rPr>
        <w:t>抓包</w:t>
      </w:r>
      <w:bookmarkEnd w:id="100"/>
    </w:p>
    <w:p w14:paraId="595883E4" w14:textId="77777777" w:rsidR="00F73C6D" w:rsidRDefault="00F73C6D" w:rsidP="00D837EB">
      <w:pPr>
        <w:pStyle w:val="4"/>
        <w:numPr>
          <w:ilvl w:val="3"/>
          <w:numId w:val="15"/>
        </w:numPr>
        <w:rPr>
          <w:rFonts w:hint="default"/>
        </w:rPr>
      </w:pPr>
      <w:r>
        <w:t>相关知识</w:t>
      </w:r>
    </w:p>
    <w:p w14:paraId="33C8AE8D" w14:textId="77777777" w:rsidR="00F73C6D" w:rsidRDefault="00F73C6D" w:rsidP="00F73C6D">
      <w:pPr>
        <w:pStyle w:val="1e"/>
        <w:ind w:firstLineChars="200" w:firstLine="420"/>
      </w:pPr>
      <w:r>
        <w:t>tshark</w:t>
      </w:r>
      <w:r>
        <w:rPr>
          <w:rFonts w:hint="eastAsia"/>
        </w:rPr>
        <w:t>是</w:t>
      </w:r>
      <w:r>
        <w:t>wireshark</w:t>
      </w:r>
      <w:r>
        <w:rPr>
          <w:rFonts w:hint="eastAsia"/>
        </w:rPr>
        <w:t>中提供的</w:t>
      </w:r>
      <w:r>
        <w:t>Linux</w:t>
      </w:r>
      <w:r>
        <w:rPr>
          <w:rFonts w:hint="eastAsia"/>
        </w:rPr>
        <w:t>命令行工具，</w:t>
      </w:r>
      <w:r>
        <w:t>tshark</w:t>
      </w:r>
      <w:r>
        <w:rPr>
          <w:rFonts w:hint="eastAsia"/>
        </w:rPr>
        <w:t>不仅有抓包的功能，还带了解析各种协议的能力。由于</w:t>
      </w:r>
      <w:r>
        <w:t>wireshark</w:t>
      </w:r>
      <w:r>
        <w:rPr>
          <w:rFonts w:hint="eastAsia"/>
        </w:rPr>
        <w:t>的运行需要</w:t>
      </w:r>
      <w:r>
        <w:t>GUI</w:t>
      </w:r>
      <w:r>
        <w:rPr>
          <w:rFonts w:hint="eastAsia"/>
        </w:rPr>
        <w:t>（图形用户界面，</w:t>
      </w:r>
      <w:r>
        <w:t>Graphical User Interface</w:t>
      </w:r>
      <w:r>
        <w:rPr>
          <w:rFonts w:hint="eastAsia"/>
        </w:rPr>
        <w:t>）的环境，但是</w:t>
      </w:r>
      <w:r>
        <w:t>openEuler</w:t>
      </w:r>
      <w:r>
        <w:rPr>
          <w:rFonts w:hint="eastAsia"/>
        </w:rPr>
        <w:t>系统的缺省安装是不含</w:t>
      </w:r>
      <w:r>
        <w:t>GUI</w:t>
      </w:r>
      <w:r>
        <w:rPr>
          <w:rFonts w:hint="eastAsia"/>
        </w:rPr>
        <w:t>的，此时就可以使用</w:t>
      </w:r>
      <w:r>
        <w:t>tshark</w:t>
      </w:r>
      <w:r>
        <w:rPr>
          <w:rFonts w:hint="eastAsia"/>
        </w:rPr>
        <w:t>进行抓包。</w:t>
      </w:r>
    </w:p>
    <w:p w14:paraId="34DD2034" w14:textId="77777777" w:rsidR="00F73C6D" w:rsidRDefault="00F73C6D" w:rsidP="00D837EB">
      <w:pPr>
        <w:pStyle w:val="4"/>
        <w:numPr>
          <w:ilvl w:val="3"/>
          <w:numId w:val="15"/>
        </w:numPr>
        <w:rPr>
          <w:rFonts w:hint="default"/>
        </w:rPr>
      </w:pPr>
      <w:r>
        <w:lastRenderedPageBreak/>
        <w:t>实验步骤</w:t>
      </w:r>
    </w:p>
    <w:p w14:paraId="22294196" w14:textId="77777777" w:rsidR="00F73C6D" w:rsidRDefault="00F73C6D" w:rsidP="00D837EB">
      <w:pPr>
        <w:pStyle w:val="30"/>
        <w:numPr>
          <w:ilvl w:val="5"/>
          <w:numId w:val="15"/>
        </w:numPr>
        <w:tabs>
          <w:tab w:val="num" w:pos="1418"/>
        </w:tabs>
        <w:ind w:left="1620" w:right="200" w:hanging="425"/>
        <w:rPr>
          <w:lang w:eastAsia="x-none"/>
        </w:rPr>
      </w:pPr>
      <w:r>
        <w:rPr>
          <w:rFonts w:hint="eastAsia"/>
        </w:rPr>
        <w:t>安装</w:t>
      </w:r>
      <w:r>
        <w:t>wireshark</w:t>
      </w:r>
      <w:r>
        <w:rPr>
          <w:rFonts w:hint="eastAsia"/>
        </w:rPr>
        <w:t>。</w:t>
      </w:r>
    </w:p>
    <w:p w14:paraId="23C5D10A" w14:textId="77777777" w:rsidR="00F73C6D" w:rsidRDefault="00F73C6D" w:rsidP="00F73C6D">
      <w:pPr>
        <w:pStyle w:val="2f2"/>
        <w:shd w:val="clear" w:color="auto" w:fill="D9D9D9" w:themeFill="background1" w:themeFillShade="D9"/>
        <w:rPr>
          <w:lang w:eastAsia="zh-CN"/>
        </w:rPr>
      </w:pPr>
      <w:r>
        <w:t>dnf install -y wireshark</w:t>
      </w:r>
    </w:p>
    <w:p w14:paraId="76F1334A" w14:textId="77777777" w:rsidR="00F73C6D" w:rsidRDefault="00F73C6D" w:rsidP="00D837EB">
      <w:pPr>
        <w:pStyle w:val="30"/>
        <w:numPr>
          <w:ilvl w:val="5"/>
          <w:numId w:val="15"/>
        </w:numPr>
        <w:tabs>
          <w:tab w:val="num" w:pos="1418"/>
        </w:tabs>
        <w:ind w:left="1620" w:right="200" w:hanging="425"/>
        <w:rPr>
          <w:rFonts w:cs="Huawei Sans"/>
          <w:lang w:bidi="hi-IN"/>
        </w:rPr>
      </w:pPr>
      <w:r>
        <w:rPr>
          <w:rFonts w:cs="Huawei Sans" w:hint="eastAsia"/>
          <w:lang w:bidi="hi-IN"/>
        </w:rPr>
        <w:t>用</w:t>
      </w:r>
      <w:r>
        <w:rPr>
          <w:rFonts w:cs="Huawei Sans"/>
          <w:lang w:bidi="hi-IN"/>
        </w:rPr>
        <w:t>ifconfig</w:t>
      </w:r>
      <w:r>
        <w:rPr>
          <w:rFonts w:cs="Huawei Sans" w:hint="eastAsia"/>
          <w:lang w:bidi="hi-IN"/>
        </w:rPr>
        <w:t>查看网卡信息</w:t>
      </w:r>
      <w:r>
        <w:rPr>
          <w:rFonts w:hint="eastAsia"/>
        </w:rPr>
        <w:t>。</w:t>
      </w:r>
    </w:p>
    <w:p w14:paraId="75B1E887" w14:textId="697B7864" w:rsidR="00C614D7" w:rsidRDefault="00C614D7" w:rsidP="00C614D7">
      <w:pPr>
        <w:pStyle w:val="2f2"/>
        <w:shd w:val="clear" w:color="auto" w:fill="D9D9D9" w:themeFill="background1" w:themeFillShade="D9"/>
      </w:pPr>
      <w:r>
        <w:t>[root@openEuler ~]# ifconfig</w:t>
      </w:r>
    </w:p>
    <w:p w14:paraId="45327E13" w14:textId="77777777" w:rsidR="00C614D7" w:rsidRDefault="00C614D7" w:rsidP="00C614D7">
      <w:pPr>
        <w:pStyle w:val="2f2"/>
        <w:shd w:val="clear" w:color="auto" w:fill="D9D9D9" w:themeFill="background1" w:themeFillShade="D9"/>
      </w:pPr>
      <w:r>
        <w:t>eth0: flags=4163&lt;UP,BROADCAST,RUNNING,MULTICAST&gt;  mtu 1500</w:t>
      </w:r>
    </w:p>
    <w:p w14:paraId="3D1B82A2" w14:textId="77777777" w:rsidR="00C614D7" w:rsidRDefault="00C614D7" w:rsidP="00C614D7">
      <w:pPr>
        <w:pStyle w:val="2f2"/>
        <w:shd w:val="clear" w:color="auto" w:fill="D9D9D9" w:themeFill="background1" w:themeFillShade="D9"/>
        <w:rPr>
          <w:lang w:eastAsia="zh-CN"/>
        </w:rPr>
      </w:pPr>
      <w:r>
        <w:t xml:space="preserve">        inet 19</w:t>
      </w:r>
      <w:r>
        <w:rPr>
          <w:lang w:eastAsia="zh-CN"/>
        </w:rPr>
        <w:t>2.168.1.5  netmask 255.255.255.0  broadcast 192.168.1.255</w:t>
      </w:r>
    </w:p>
    <w:p w14:paraId="636F519F" w14:textId="77777777" w:rsidR="00C614D7" w:rsidRDefault="00C614D7" w:rsidP="00C614D7">
      <w:pPr>
        <w:pStyle w:val="2f2"/>
        <w:shd w:val="clear" w:color="auto" w:fill="D9D9D9" w:themeFill="background1" w:themeFillShade="D9"/>
        <w:rPr>
          <w:lang w:eastAsia="zh-CN"/>
        </w:rPr>
      </w:pPr>
      <w:r>
        <w:rPr>
          <w:lang w:eastAsia="zh-CN"/>
        </w:rPr>
        <w:t xml:space="preserve">        inet6 fe80::f816:3eff:fee5:4ee  prefixlen 64  scopeid 0x20&lt;link&gt;</w:t>
      </w:r>
    </w:p>
    <w:p w14:paraId="409B399F" w14:textId="77777777" w:rsidR="00C614D7" w:rsidRDefault="00C614D7" w:rsidP="00C614D7">
      <w:pPr>
        <w:pStyle w:val="2f2"/>
        <w:shd w:val="clear" w:color="auto" w:fill="D9D9D9" w:themeFill="background1" w:themeFillShade="D9"/>
        <w:rPr>
          <w:lang w:eastAsia="zh-CN"/>
        </w:rPr>
      </w:pPr>
      <w:r>
        <w:rPr>
          <w:lang w:eastAsia="zh-CN"/>
        </w:rPr>
        <w:t xml:space="preserve">        ether fa:16:3e:e5:04:ee  txqueuelen 1000  (Ethernet)</w:t>
      </w:r>
    </w:p>
    <w:p w14:paraId="1DFE6214" w14:textId="77777777" w:rsidR="00C614D7" w:rsidRDefault="00C614D7" w:rsidP="00C614D7">
      <w:pPr>
        <w:pStyle w:val="2f2"/>
        <w:shd w:val="clear" w:color="auto" w:fill="D9D9D9" w:themeFill="background1" w:themeFillShade="D9"/>
        <w:rPr>
          <w:lang w:eastAsia="zh-CN"/>
        </w:rPr>
      </w:pPr>
      <w:r>
        <w:rPr>
          <w:lang w:eastAsia="zh-CN"/>
        </w:rPr>
        <w:t xml:space="preserve">        RX packets 3725  bytes 421060 (411.1 KiB)</w:t>
      </w:r>
    </w:p>
    <w:p w14:paraId="43056086" w14:textId="77777777" w:rsidR="00C614D7" w:rsidRDefault="00C614D7" w:rsidP="00C614D7">
      <w:pPr>
        <w:pStyle w:val="2f2"/>
        <w:shd w:val="clear" w:color="auto" w:fill="D9D9D9" w:themeFill="background1" w:themeFillShade="D9"/>
        <w:rPr>
          <w:lang w:eastAsia="zh-CN"/>
        </w:rPr>
      </w:pPr>
      <w:r>
        <w:rPr>
          <w:lang w:eastAsia="zh-CN"/>
        </w:rPr>
        <w:t xml:space="preserve">        RX errors 0  dropped 0  overruns 0  frame 0</w:t>
      </w:r>
    </w:p>
    <w:p w14:paraId="4054C48E" w14:textId="77777777" w:rsidR="00C614D7" w:rsidRDefault="00C614D7" w:rsidP="00C614D7">
      <w:pPr>
        <w:pStyle w:val="2f2"/>
        <w:shd w:val="clear" w:color="auto" w:fill="D9D9D9" w:themeFill="background1" w:themeFillShade="D9"/>
        <w:rPr>
          <w:lang w:eastAsia="zh-CN"/>
        </w:rPr>
      </w:pPr>
      <w:r>
        <w:rPr>
          <w:lang w:eastAsia="zh-CN"/>
        </w:rPr>
        <w:t xml:space="preserve">        TX packets 2911  bytes 581945 (568.3 KiB)</w:t>
      </w:r>
    </w:p>
    <w:p w14:paraId="0F054731" w14:textId="77777777" w:rsidR="00C614D7" w:rsidRDefault="00C614D7" w:rsidP="00C614D7">
      <w:pPr>
        <w:pStyle w:val="2f2"/>
        <w:shd w:val="clear" w:color="auto" w:fill="D9D9D9" w:themeFill="background1" w:themeFillShade="D9"/>
        <w:rPr>
          <w:lang w:eastAsia="zh-CN"/>
        </w:rPr>
      </w:pPr>
      <w:r>
        <w:rPr>
          <w:lang w:eastAsia="zh-CN"/>
        </w:rPr>
        <w:t xml:space="preserve">        TX errors 0  dropped 0 overruns 0  carrier 0  collisions 0</w:t>
      </w:r>
    </w:p>
    <w:p w14:paraId="5888E0D7" w14:textId="77777777" w:rsidR="00C614D7" w:rsidRDefault="00C614D7" w:rsidP="00C614D7">
      <w:pPr>
        <w:pStyle w:val="2f2"/>
        <w:shd w:val="clear" w:color="auto" w:fill="D9D9D9" w:themeFill="background1" w:themeFillShade="D9"/>
        <w:rPr>
          <w:lang w:eastAsia="zh-CN"/>
        </w:rPr>
      </w:pPr>
    </w:p>
    <w:p w14:paraId="1626813C" w14:textId="765F87C3" w:rsidR="00C614D7" w:rsidRDefault="00C614D7" w:rsidP="00C614D7">
      <w:pPr>
        <w:pStyle w:val="2f2"/>
        <w:shd w:val="clear" w:color="auto" w:fill="D9D9D9" w:themeFill="background1" w:themeFillShade="D9"/>
        <w:rPr>
          <w:lang w:eastAsia="zh-CN"/>
        </w:rPr>
      </w:pPr>
      <w:r>
        <w:rPr>
          <w:noProof/>
          <w:lang w:eastAsia="zh-CN"/>
        </w:rPr>
        <mc:AlternateContent>
          <mc:Choice Requires="wps">
            <w:drawing>
              <wp:anchor distT="0" distB="0" distL="114300" distR="114300" simplePos="0" relativeHeight="251667968" behindDoc="0" locked="0" layoutInCell="1" allowOverlap="1" wp14:anchorId="7EA14510" wp14:editId="5E3C4411">
                <wp:simplePos x="0" y="0"/>
                <wp:positionH relativeFrom="column">
                  <wp:posOffset>603803</wp:posOffset>
                </wp:positionH>
                <wp:positionV relativeFrom="paragraph">
                  <wp:posOffset>4059</wp:posOffset>
                </wp:positionV>
                <wp:extent cx="170815" cy="190500"/>
                <wp:effectExtent l="19050" t="19050" r="19685" b="19050"/>
                <wp:wrapNone/>
                <wp:docPr id="132" name="矩形 132"/>
                <wp:cNvGraphicFramePr/>
                <a:graphic xmlns:a="http://schemas.openxmlformats.org/drawingml/2006/main">
                  <a:graphicData uri="http://schemas.microsoft.com/office/word/2010/wordprocessingShape">
                    <wps:wsp>
                      <wps:cNvSpPr/>
                      <wps:spPr>
                        <a:xfrm>
                          <a:off x="0" y="0"/>
                          <a:ext cx="170815" cy="1905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B47AD" id="矩形 132" o:spid="_x0000_s1026" style="position:absolute;left:0;text-align:left;margin-left:47.55pt;margin-top:.3pt;width:13.45pt;height: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" filled="f" strokecolor="#c7000b" strokeweight="2.25pt"/>
            </w:pict>
          </mc:Fallback>
        </mc:AlternateContent>
      </w:r>
      <w:r>
        <w:rPr>
          <w:lang w:eastAsia="zh-CN"/>
        </w:rPr>
        <w:t>lo: flags=73&lt;UP,LOOPBACK,RUNNING&gt;  mtu 65536</w:t>
      </w:r>
    </w:p>
    <w:p w14:paraId="5E388834" w14:textId="10E683EB" w:rsidR="00C614D7" w:rsidRDefault="00C614D7" w:rsidP="00C614D7">
      <w:pPr>
        <w:pStyle w:val="2f2"/>
        <w:shd w:val="clear" w:color="auto" w:fill="D9D9D9" w:themeFill="background1" w:themeFillShade="D9"/>
        <w:rPr>
          <w:lang w:eastAsia="zh-CN"/>
        </w:rPr>
      </w:pPr>
      <w:r>
        <w:rPr>
          <w:lang w:eastAsia="zh-CN"/>
        </w:rPr>
        <w:t xml:space="preserve">        inet 127.0.0.1  netmask 255.0.0.0</w:t>
      </w:r>
    </w:p>
    <w:p w14:paraId="39CE0F94" w14:textId="77777777" w:rsidR="00C614D7" w:rsidRDefault="00C614D7" w:rsidP="00C614D7">
      <w:pPr>
        <w:pStyle w:val="2f2"/>
        <w:shd w:val="clear" w:color="auto" w:fill="D9D9D9" w:themeFill="background1" w:themeFillShade="D9"/>
        <w:rPr>
          <w:lang w:eastAsia="zh-CN"/>
        </w:rPr>
      </w:pPr>
      <w:r>
        <w:rPr>
          <w:lang w:eastAsia="zh-CN"/>
        </w:rPr>
        <w:t xml:space="preserve">        inet6 ::1  prefixlen 128  scopeid 0x10&lt;host&gt;</w:t>
      </w:r>
    </w:p>
    <w:p w14:paraId="31386EB1" w14:textId="77777777" w:rsidR="00C614D7" w:rsidRDefault="00C614D7" w:rsidP="00C614D7">
      <w:pPr>
        <w:pStyle w:val="2f2"/>
        <w:shd w:val="clear" w:color="auto" w:fill="D9D9D9" w:themeFill="background1" w:themeFillShade="D9"/>
        <w:rPr>
          <w:lang w:eastAsia="zh-CN"/>
        </w:rPr>
      </w:pPr>
      <w:r>
        <w:rPr>
          <w:lang w:eastAsia="zh-CN"/>
        </w:rPr>
        <w:t xml:space="preserve">        loop  txqueuelen 1000  (Local Loopback)</w:t>
      </w:r>
    </w:p>
    <w:p w14:paraId="5CFB528B" w14:textId="77777777" w:rsidR="00C614D7" w:rsidRDefault="00C614D7" w:rsidP="00C614D7">
      <w:pPr>
        <w:pStyle w:val="2f2"/>
        <w:shd w:val="clear" w:color="auto" w:fill="D9D9D9" w:themeFill="background1" w:themeFillShade="D9"/>
        <w:rPr>
          <w:lang w:eastAsia="zh-CN"/>
        </w:rPr>
      </w:pPr>
      <w:r>
        <w:rPr>
          <w:lang w:eastAsia="zh-CN"/>
        </w:rPr>
        <w:t xml:space="preserve">        RX packets 0  bytes 0 (0.0 B)</w:t>
      </w:r>
    </w:p>
    <w:p w14:paraId="309A7AF5" w14:textId="77777777" w:rsidR="00C614D7" w:rsidRDefault="00C614D7" w:rsidP="00C614D7">
      <w:pPr>
        <w:pStyle w:val="2f2"/>
        <w:shd w:val="clear" w:color="auto" w:fill="D9D9D9" w:themeFill="background1" w:themeFillShade="D9"/>
        <w:rPr>
          <w:lang w:eastAsia="zh-CN"/>
        </w:rPr>
      </w:pPr>
      <w:r>
        <w:rPr>
          <w:lang w:eastAsia="zh-CN"/>
        </w:rPr>
        <w:t xml:space="preserve">        RX errors 0  dropped 0  overruns 0  frame 0</w:t>
      </w:r>
    </w:p>
    <w:p w14:paraId="316BE864" w14:textId="77777777" w:rsidR="00C614D7" w:rsidRDefault="00C614D7" w:rsidP="00C614D7">
      <w:pPr>
        <w:pStyle w:val="2f2"/>
        <w:shd w:val="clear" w:color="auto" w:fill="D9D9D9" w:themeFill="background1" w:themeFillShade="D9"/>
        <w:rPr>
          <w:lang w:eastAsia="zh-CN"/>
        </w:rPr>
      </w:pPr>
      <w:r>
        <w:rPr>
          <w:lang w:eastAsia="zh-CN"/>
        </w:rPr>
        <w:t xml:space="preserve">        TX packets 0  bytes 0 (0.0 B)</w:t>
      </w:r>
    </w:p>
    <w:p w14:paraId="4A6689E5" w14:textId="13BF0093" w:rsidR="00C614D7" w:rsidRDefault="00C614D7" w:rsidP="00C614D7">
      <w:pPr>
        <w:pStyle w:val="2f2"/>
        <w:shd w:val="clear" w:color="auto" w:fill="D9D9D9" w:themeFill="background1" w:themeFillShade="D9"/>
        <w:rPr>
          <w:lang w:eastAsia="zh-CN"/>
        </w:rPr>
      </w:pPr>
      <w:r>
        <w:rPr>
          <w:lang w:eastAsia="zh-CN"/>
        </w:rPr>
        <w:t xml:space="preserve">        TX errors 0  dropped 0 overruns 0  carrier 0  collisions 0</w:t>
      </w:r>
    </w:p>
    <w:p w14:paraId="05295306" w14:textId="77777777" w:rsidR="00F73C6D" w:rsidRDefault="00F73C6D" w:rsidP="00F73C6D">
      <w:pPr>
        <w:pStyle w:val="1e"/>
      </w:pPr>
      <w:r>
        <w:rPr>
          <w:rFonts w:hint="eastAsia"/>
          <w:noProof/>
        </w:rPr>
        <w:t>由于任务</w:t>
      </w:r>
      <w:r>
        <w:rPr>
          <w:noProof/>
        </w:rPr>
        <w:t>1</w:t>
      </w:r>
      <w:r>
        <w:rPr>
          <w:rFonts w:hint="eastAsia"/>
          <w:noProof/>
        </w:rPr>
        <w:t>的</w:t>
      </w:r>
      <w:r>
        <w:rPr>
          <w:noProof/>
        </w:rPr>
        <w:t>client</w:t>
      </w:r>
      <w:r>
        <w:rPr>
          <w:rFonts w:hint="eastAsia"/>
          <w:noProof/>
        </w:rPr>
        <w:t>与</w:t>
      </w:r>
      <w:r>
        <w:rPr>
          <w:noProof/>
        </w:rPr>
        <w:t>server</w:t>
      </w:r>
      <w:r>
        <w:rPr>
          <w:rFonts w:hint="eastAsia"/>
          <w:noProof/>
        </w:rPr>
        <w:t>均运行于本机，因此指定的网络接口应该是回环地址接口</w:t>
      </w:r>
      <w:r>
        <w:rPr>
          <w:noProof/>
        </w:rPr>
        <w:t>lo</w:t>
      </w:r>
      <w:r>
        <w:rPr>
          <w:rFonts w:hint="eastAsia"/>
          <w:noProof/>
        </w:rPr>
        <w:t>。</w:t>
      </w:r>
    </w:p>
    <w:p w14:paraId="1D62AFCD" w14:textId="77777777" w:rsidR="00F73C6D" w:rsidRDefault="00F73C6D" w:rsidP="00D837EB">
      <w:pPr>
        <w:pStyle w:val="30"/>
        <w:numPr>
          <w:ilvl w:val="5"/>
          <w:numId w:val="15"/>
        </w:numPr>
        <w:tabs>
          <w:tab w:val="num" w:pos="1418"/>
        </w:tabs>
        <w:ind w:left="1620" w:right="200" w:hanging="425"/>
      </w:pPr>
      <w:r>
        <w:rPr>
          <w:rFonts w:hint="eastAsia"/>
        </w:rPr>
        <w:t>开启三个终端，一个运行客户端，一个运行服务端，一个运行</w:t>
      </w:r>
      <w:r>
        <w:t>tshark</w:t>
      </w:r>
      <w:r>
        <w:rPr>
          <w:rFonts w:hint="eastAsia"/>
        </w:rPr>
        <w:t>；</w:t>
      </w:r>
      <w:r>
        <w:t>client</w:t>
      </w:r>
      <w:r>
        <w:rPr>
          <w:rFonts w:hint="eastAsia"/>
        </w:rPr>
        <w:t>中输入发送的消息回车后，</w:t>
      </w:r>
      <w:r>
        <w:t>server</w:t>
      </w:r>
      <w:r>
        <w:rPr>
          <w:rFonts w:hint="eastAsia"/>
        </w:rPr>
        <w:t>端即能收到。</w:t>
      </w:r>
    </w:p>
    <w:p w14:paraId="6DFEFBCD" w14:textId="77777777" w:rsidR="00F73C6D" w:rsidRDefault="00F73C6D" w:rsidP="00F73C6D">
      <w:pPr>
        <w:pStyle w:val="1e"/>
      </w:pPr>
      <w:r>
        <w:t>Client</w:t>
      </w:r>
      <w:r>
        <w:rPr>
          <w:rFonts w:hint="eastAsia"/>
        </w:rPr>
        <w:t>端</w:t>
      </w:r>
    </w:p>
    <w:p w14:paraId="6A0EC761" w14:textId="41DF54CD"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task1]#</w:t>
      </w:r>
      <w:r>
        <w:rPr>
          <w:b/>
          <w:lang w:eastAsia="zh-CN"/>
        </w:rPr>
        <w:t xml:space="preserve"> ./client</w:t>
      </w:r>
      <w:r>
        <w:rPr>
          <w:lang w:eastAsia="zh-CN"/>
        </w:rPr>
        <w:t xml:space="preserve"> </w:t>
      </w:r>
    </w:p>
    <w:p w14:paraId="5403C142" w14:textId="77777777" w:rsidR="00F73C6D" w:rsidRDefault="00F73C6D" w:rsidP="00F73C6D">
      <w:pPr>
        <w:pStyle w:val="2f2"/>
        <w:shd w:val="clear" w:color="auto" w:fill="D9D9D9" w:themeFill="background1" w:themeFillShade="D9"/>
        <w:rPr>
          <w:lang w:eastAsia="zh-CN"/>
        </w:rPr>
      </w:pPr>
      <w:r>
        <w:rPr>
          <w:lang w:eastAsia="zh-CN"/>
        </w:rPr>
        <w:t>Please enter the content to be sent:</w:t>
      </w:r>
    </w:p>
    <w:p w14:paraId="2F19E5D5" w14:textId="77777777" w:rsidR="00F73C6D" w:rsidRDefault="00F73C6D" w:rsidP="00F73C6D">
      <w:pPr>
        <w:pStyle w:val="2f2"/>
        <w:shd w:val="clear" w:color="auto" w:fill="D9D9D9" w:themeFill="background1" w:themeFillShade="D9"/>
        <w:rPr>
          <w:b/>
          <w:lang w:eastAsia="zh-CN"/>
        </w:rPr>
      </w:pPr>
      <w:r>
        <w:rPr>
          <w:b/>
          <w:lang w:eastAsia="zh-CN"/>
        </w:rPr>
        <w:t>Hello World!</w:t>
      </w:r>
    </w:p>
    <w:p w14:paraId="0F92E297" w14:textId="77777777" w:rsidR="00F73C6D" w:rsidRDefault="00F73C6D" w:rsidP="00F73C6D">
      <w:pPr>
        <w:pStyle w:val="2f2"/>
        <w:shd w:val="clear" w:color="auto" w:fill="D9D9D9" w:themeFill="background1" w:themeFillShade="D9"/>
        <w:rPr>
          <w:lang w:eastAsia="zh-CN"/>
        </w:rPr>
      </w:pPr>
      <w:r>
        <w:rPr>
          <w:lang w:eastAsia="zh-CN"/>
        </w:rPr>
        <w:t>Please enter the content to be sent:</w:t>
      </w:r>
    </w:p>
    <w:p w14:paraId="110B75E7" w14:textId="77777777" w:rsidR="00F73C6D" w:rsidRDefault="00F73C6D" w:rsidP="00F73C6D">
      <w:pPr>
        <w:pStyle w:val="2f2"/>
        <w:shd w:val="clear" w:color="auto" w:fill="D9D9D9" w:themeFill="background1" w:themeFillShade="D9"/>
        <w:rPr>
          <w:b/>
          <w:lang w:eastAsia="zh-CN"/>
        </w:rPr>
      </w:pPr>
      <w:r>
        <w:rPr>
          <w:b/>
          <w:lang w:eastAsia="zh-CN"/>
        </w:rPr>
        <w:t>Happy New Year!</w:t>
      </w:r>
    </w:p>
    <w:p w14:paraId="7FB6D77C" w14:textId="77777777" w:rsidR="00F73C6D" w:rsidRDefault="00F73C6D" w:rsidP="00F73C6D">
      <w:pPr>
        <w:pStyle w:val="2f2"/>
        <w:shd w:val="clear" w:color="auto" w:fill="D9D9D9" w:themeFill="background1" w:themeFillShade="D9"/>
        <w:rPr>
          <w:lang w:eastAsia="zh-CN"/>
        </w:rPr>
      </w:pPr>
      <w:r>
        <w:rPr>
          <w:lang w:eastAsia="zh-CN"/>
        </w:rPr>
        <w:t>Please enter the content to be sent:</w:t>
      </w:r>
    </w:p>
    <w:p w14:paraId="2475B592" w14:textId="77777777" w:rsidR="00F73C6D" w:rsidRDefault="00F73C6D" w:rsidP="00F73C6D">
      <w:pPr>
        <w:pStyle w:val="2f2"/>
        <w:shd w:val="clear" w:color="auto" w:fill="D9D9D9" w:themeFill="background1" w:themeFillShade="D9"/>
        <w:rPr>
          <w:lang w:eastAsia="zh-CN"/>
        </w:rPr>
      </w:pPr>
    </w:p>
    <w:p w14:paraId="52C36FE4" w14:textId="77777777" w:rsidR="00F73C6D" w:rsidRDefault="00F73C6D" w:rsidP="00F73C6D">
      <w:pPr>
        <w:pStyle w:val="1e"/>
      </w:pPr>
      <w:r>
        <w:t>Server</w:t>
      </w:r>
      <w:r>
        <w:rPr>
          <w:rFonts w:hint="eastAsia"/>
        </w:rPr>
        <w:t>端</w:t>
      </w:r>
    </w:p>
    <w:p w14:paraId="2EA84D1B" w14:textId="348328EE"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task1]#</w:t>
      </w:r>
      <w:r>
        <w:rPr>
          <w:b/>
          <w:lang w:eastAsia="zh-CN"/>
        </w:rPr>
        <w:t xml:space="preserve"> ./server</w:t>
      </w:r>
    </w:p>
    <w:p w14:paraId="09A2BF08" w14:textId="77777777" w:rsidR="00F73C6D" w:rsidRDefault="00F73C6D" w:rsidP="00F73C6D">
      <w:pPr>
        <w:pStyle w:val="2f2"/>
        <w:shd w:val="clear" w:color="auto" w:fill="D9D9D9" w:themeFill="background1" w:themeFillShade="D9"/>
        <w:rPr>
          <w:lang w:eastAsia="zh-CN"/>
        </w:rPr>
      </w:pPr>
      <w:r>
        <w:rPr>
          <w:lang w:eastAsia="zh-CN"/>
        </w:rPr>
        <w:t>The message received is: Hello World!</w:t>
      </w:r>
    </w:p>
    <w:p w14:paraId="43874E8D" w14:textId="77777777" w:rsidR="00F73C6D" w:rsidRDefault="00F73C6D" w:rsidP="00F73C6D">
      <w:pPr>
        <w:pStyle w:val="2f2"/>
        <w:shd w:val="clear" w:color="auto" w:fill="D9D9D9" w:themeFill="background1" w:themeFillShade="D9"/>
        <w:rPr>
          <w:b/>
          <w:lang w:eastAsia="zh-CN"/>
        </w:rPr>
      </w:pPr>
      <w:r>
        <w:rPr>
          <w:lang w:eastAsia="zh-CN"/>
        </w:rPr>
        <w:t>The message received is: Happy New Year!</w:t>
      </w:r>
    </w:p>
    <w:p w14:paraId="38DD5D5A" w14:textId="77777777" w:rsidR="00F73C6D" w:rsidRDefault="00F73C6D" w:rsidP="00F73C6D">
      <w:pPr>
        <w:pStyle w:val="1e"/>
      </w:pPr>
      <w:r>
        <w:t>tshark</w:t>
      </w:r>
      <w:r>
        <w:rPr>
          <w:rFonts w:hint="eastAsia"/>
        </w:rPr>
        <w:t>端，</w:t>
      </w:r>
      <w:r>
        <w:rPr>
          <w:rFonts w:hint="eastAsia"/>
          <w:lang w:bidi="hi-IN"/>
        </w:rPr>
        <w:t>直接把抓包结果输出到命令行</w:t>
      </w:r>
    </w:p>
    <w:p w14:paraId="1F530F47" w14:textId="1368DEF6"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tshark -i lo -n -f 'udp port 40000'</w:t>
      </w:r>
    </w:p>
    <w:p w14:paraId="507DD881" w14:textId="77777777" w:rsidR="00F73C6D" w:rsidRDefault="00F73C6D" w:rsidP="00F73C6D">
      <w:pPr>
        <w:pStyle w:val="2f2"/>
        <w:shd w:val="clear" w:color="auto" w:fill="D9D9D9" w:themeFill="background1" w:themeFillShade="D9"/>
        <w:rPr>
          <w:lang w:eastAsia="zh-CN"/>
        </w:rPr>
      </w:pPr>
      <w:r>
        <w:rPr>
          <w:lang w:eastAsia="zh-CN"/>
        </w:rPr>
        <w:t>Running as user "root" and group "root". This could be dangerous.</w:t>
      </w:r>
    </w:p>
    <w:p w14:paraId="06E7B22C" w14:textId="77777777" w:rsidR="00F73C6D" w:rsidRDefault="00F73C6D" w:rsidP="00F73C6D">
      <w:pPr>
        <w:pStyle w:val="2f2"/>
        <w:shd w:val="clear" w:color="auto" w:fill="D9D9D9" w:themeFill="background1" w:themeFillShade="D9"/>
        <w:rPr>
          <w:lang w:eastAsia="zh-CN"/>
        </w:rPr>
      </w:pPr>
      <w:r>
        <w:rPr>
          <w:lang w:eastAsia="zh-CN"/>
        </w:rPr>
        <w:lastRenderedPageBreak/>
        <w:t>Capturing on 'Loopback'</w:t>
      </w:r>
    </w:p>
    <w:p w14:paraId="01AAE548" w14:textId="77777777" w:rsidR="00F73C6D" w:rsidRDefault="00F73C6D" w:rsidP="00F73C6D">
      <w:pPr>
        <w:pStyle w:val="2f2"/>
        <w:shd w:val="clear" w:color="auto" w:fill="D9D9D9" w:themeFill="background1" w:themeFillShade="D9"/>
        <w:rPr>
          <w:lang w:eastAsia="zh-CN"/>
        </w:rPr>
      </w:pPr>
      <w:r>
        <w:rPr>
          <w:lang w:eastAsia="zh-CN"/>
        </w:rPr>
        <w:t xml:space="preserve">    1 0.000000000    127.0.0.1 → 127.0.0.1    UDP 55 46360 → 40000 Len=13</w:t>
      </w:r>
    </w:p>
    <w:p w14:paraId="142A9D7A" w14:textId="77777777" w:rsidR="00F73C6D" w:rsidRDefault="00F73C6D" w:rsidP="00F73C6D">
      <w:pPr>
        <w:pStyle w:val="2f2"/>
        <w:shd w:val="clear" w:color="auto" w:fill="D9D9D9" w:themeFill="background1" w:themeFillShade="D9"/>
        <w:rPr>
          <w:rStyle w:val="1Char1"/>
          <w:b w:val="0"/>
          <w:bCs w:val="0"/>
          <w:kern w:val="0"/>
          <w:sz w:val="18"/>
          <w:szCs w:val="18"/>
        </w:rPr>
      </w:pPr>
      <w:r>
        <w:rPr>
          <w:lang w:eastAsia="zh-CN"/>
        </w:rPr>
        <w:t xml:space="preserve">    2 7.174615157    127.0.0.1 → 127.0.0.1    UDP 58 46360 → 40000 Len=16</w:t>
      </w:r>
    </w:p>
    <w:p w14:paraId="41E80C24" w14:textId="77777777" w:rsidR="00F73C6D" w:rsidRDefault="00F73C6D" w:rsidP="00D837EB">
      <w:pPr>
        <w:pStyle w:val="3"/>
        <w:numPr>
          <w:ilvl w:val="2"/>
          <w:numId w:val="15"/>
        </w:numPr>
        <w:rPr>
          <w:kern w:val="2"/>
          <w:szCs w:val="21"/>
        </w:rPr>
      </w:pPr>
      <w:bookmarkStart w:id="101" w:name="_Toc57042973"/>
      <w:r>
        <w:rPr>
          <w:rFonts w:hint="eastAsia"/>
        </w:rPr>
        <w:t>使用</w:t>
      </w:r>
      <w:r>
        <w:t>setsockopt</w:t>
      </w:r>
      <w:r>
        <w:rPr>
          <w:rFonts w:hint="eastAsia"/>
        </w:rPr>
        <w:t>发送记录路由选项</w:t>
      </w:r>
      <w:bookmarkEnd w:id="101"/>
    </w:p>
    <w:p w14:paraId="7E26A21B" w14:textId="77777777" w:rsidR="00F73C6D" w:rsidRDefault="00F73C6D" w:rsidP="00D837EB">
      <w:pPr>
        <w:pStyle w:val="4"/>
        <w:numPr>
          <w:ilvl w:val="3"/>
          <w:numId w:val="15"/>
        </w:numPr>
        <w:rPr>
          <w:rFonts w:hint="default"/>
          <w:lang w:bidi="hi-IN"/>
        </w:rPr>
      </w:pPr>
      <w:r>
        <w:rPr>
          <w:lang w:bidi="hi-IN"/>
        </w:rPr>
        <w:t>相关知识</w:t>
      </w:r>
    </w:p>
    <w:p w14:paraId="2B25EEA1" w14:textId="77777777" w:rsidR="00F73C6D" w:rsidRDefault="00F73C6D" w:rsidP="00F73C6D">
      <w:pPr>
        <w:pStyle w:val="1e"/>
        <w:rPr>
          <w:lang w:bidi="hi-IN"/>
        </w:rPr>
      </w:pPr>
      <w:r>
        <w:rPr>
          <w:lang w:bidi="hi-IN"/>
        </w:rPr>
        <w:t>getsockopt/setsockopt</w:t>
      </w:r>
      <w:r>
        <w:rPr>
          <w:rFonts w:hint="eastAsia"/>
          <w:lang w:bidi="hi-IN"/>
        </w:rPr>
        <w:t>系统调用</w:t>
      </w:r>
      <w:r>
        <w:rPr>
          <w:lang w:bidi="hi-IN"/>
        </w:rPr>
        <w:t xml:space="preserve"> </w:t>
      </w:r>
    </w:p>
    <w:p w14:paraId="69406409" w14:textId="77777777" w:rsidR="00F73C6D" w:rsidRDefault="00F73C6D" w:rsidP="00F73C6D">
      <w:pPr>
        <w:pStyle w:val="1e"/>
        <w:rPr>
          <w:lang w:bidi="hi-IN"/>
        </w:rPr>
      </w:pPr>
      <w:r>
        <w:rPr>
          <w:lang w:bidi="hi-IN"/>
        </w:rPr>
        <w:t>1</w:t>
      </w:r>
      <w:r>
        <w:rPr>
          <w:rFonts w:hint="eastAsia"/>
          <w:lang w:bidi="hi-IN"/>
        </w:rPr>
        <w:t>、功能描述：</w:t>
      </w:r>
      <w:r>
        <w:rPr>
          <w:lang w:bidi="hi-IN"/>
        </w:rPr>
        <w:t xml:space="preserve"> </w:t>
      </w:r>
    </w:p>
    <w:p w14:paraId="664AAD65" w14:textId="77777777" w:rsidR="00F73C6D" w:rsidRDefault="00F73C6D" w:rsidP="00F73C6D">
      <w:pPr>
        <w:pStyle w:val="1e"/>
        <w:ind w:firstLineChars="200" w:firstLine="420"/>
        <w:rPr>
          <w:lang w:bidi="hi-IN"/>
        </w:rPr>
      </w:pPr>
      <w:r>
        <w:rPr>
          <w:rFonts w:hint="eastAsia"/>
          <w:lang w:bidi="hi-IN"/>
        </w:rPr>
        <w:t>获取或者设置与某个套接字关联的选项。选项可能存在于多层协议中，它们总会出现在最上面的套接字层。当操作套接字选项时，选项位于的层和选项的名称必须给出。为了操作套接字层的选项，应该</w:t>
      </w:r>
      <w:r>
        <w:rPr>
          <w:lang w:bidi="hi-IN"/>
        </w:rPr>
        <w:t xml:space="preserve"> </w:t>
      </w:r>
      <w:r>
        <w:rPr>
          <w:rFonts w:hint="eastAsia"/>
          <w:lang w:bidi="hi-IN"/>
        </w:rPr>
        <w:t>将层的值指定为</w:t>
      </w:r>
      <w:r>
        <w:rPr>
          <w:lang w:bidi="hi-IN"/>
        </w:rPr>
        <w:t>SOL_SOCKET</w:t>
      </w:r>
      <w:r>
        <w:rPr>
          <w:rFonts w:hint="eastAsia"/>
          <w:lang w:bidi="hi-IN"/>
        </w:rPr>
        <w:t>。为了操作其它层的选项，控制选项的合适协议号必须给出。例如，为了表示一个选项由</w:t>
      </w:r>
      <w:r>
        <w:rPr>
          <w:lang w:bidi="hi-IN"/>
        </w:rPr>
        <w:t>IP</w:t>
      </w:r>
      <w:r>
        <w:rPr>
          <w:rFonts w:hint="eastAsia"/>
          <w:lang w:bidi="hi-IN"/>
        </w:rPr>
        <w:t>协议解析，层应该设定为协议号</w:t>
      </w:r>
      <w:r>
        <w:rPr>
          <w:lang w:bidi="hi-IN"/>
        </w:rPr>
        <w:t>IPPROTO_IP</w:t>
      </w:r>
      <w:r>
        <w:rPr>
          <w:rFonts w:hint="eastAsia"/>
          <w:lang w:bidi="hi-IN"/>
        </w:rPr>
        <w:t>。</w:t>
      </w:r>
    </w:p>
    <w:p w14:paraId="59EAECC2" w14:textId="77777777" w:rsidR="00F73C6D" w:rsidRDefault="00F73C6D" w:rsidP="00F73C6D">
      <w:pPr>
        <w:pStyle w:val="1e"/>
        <w:rPr>
          <w:lang w:bidi="hi-IN"/>
        </w:rPr>
      </w:pPr>
      <w:r>
        <w:rPr>
          <w:lang w:bidi="hi-IN"/>
        </w:rPr>
        <w:t>2</w:t>
      </w:r>
      <w:r>
        <w:rPr>
          <w:rFonts w:hint="eastAsia"/>
          <w:lang w:bidi="hi-IN"/>
        </w:rPr>
        <w:t>、用法：</w:t>
      </w:r>
      <w:r>
        <w:rPr>
          <w:lang w:bidi="hi-IN"/>
        </w:rPr>
        <w:t xml:space="preserve"> </w:t>
      </w:r>
    </w:p>
    <w:p w14:paraId="2489ABFD" w14:textId="77777777" w:rsidR="00F73C6D" w:rsidRDefault="00F73C6D" w:rsidP="00F73C6D">
      <w:pPr>
        <w:pStyle w:val="2f2"/>
        <w:rPr>
          <w:lang w:eastAsia="zh-CN" w:bidi="hi-IN"/>
        </w:rPr>
      </w:pPr>
      <w:r>
        <w:rPr>
          <w:lang w:eastAsia="zh-CN" w:bidi="hi-IN"/>
        </w:rPr>
        <w:t>//</w:t>
      </w:r>
      <w:r>
        <w:rPr>
          <w:rFonts w:hint="eastAsia"/>
          <w:lang w:eastAsia="zh-CN" w:bidi="hi-IN"/>
        </w:rPr>
        <w:t>头文件</w:t>
      </w:r>
    </w:p>
    <w:p w14:paraId="5097D6C3" w14:textId="77777777" w:rsidR="00F73C6D" w:rsidRDefault="00F73C6D" w:rsidP="00F73C6D">
      <w:pPr>
        <w:pStyle w:val="2f2"/>
        <w:rPr>
          <w:lang w:eastAsia="zh-CN" w:bidi="hi-IN"/>
        </w:rPr>
      </w:pPr>
      <w:r>
        <w:rPr>
          <w:lang w:eastAsia="zh-CN" w:bidi="hi-IN"/>
        </w:rPr>
        <w:t>#include &lt;sys/types.h&gt;</w:t>
      </w:r>
    </w:p>
    <w:p w14:paraId="6C16C61D" w14:textId="77777777" w:rsidR="00F73C6D" w:rsidRDefault="00F73C6D" w:rsidP="00F73C6D">
      <w:pPr>
        <w:pStyle w:val="2f2"/>
        <w:rPr>
          <w:lang w:eastAsia="zh-CN" w:bidi="hi-IN"/>
        </w:rPr>
      </w:pPr>
      <w:r>
        <w:rPr>
          <w:lang w:eastAsia="zh-CN" w:bidi="hi-IN"/>
        </w:rPr>
        <w:t>#include &lt;sys/socket.h&gt;</w:t>
      </w:r>
    </w:p>
    <w:p w14:paraId="40BB271E" w14:textId="77777777" w:rsidR="00F73C6D" w:rsidRDefault="00F73C6D" w:rsidP="00F73C6D">
      <w:pPr>
        <w:pStyle w:val="2f2"/>
        <w:rPr>
          <w:lang w:eastAsia="zh-CN" w:bidi="hi-IN"/>
        </w:rPr>
      </w:pPr>
      <w:r>
        <w:rPr>
          <w:lang w:eastAsia="zh-CN" w:bidi="hi-IN"/>
        </w:rPr>
        <w:t>//</w:t>
      </w:r>
      <w:r>
        <w:rPr>
          <w:rFonts w:hint="eastAsia"/>
          <w:lang w:eastAsia="zh-CN" w:bidi="hi-IN"/>
        </w:rPr>
        <w:t>函数原型</w:t>
      </w:r>
    </w:p>
    <w:p w14:paraId="66D888FB" w14:textId="77777777" w:rsidR="00F73C6D" w:rsidRDefault="00F73C6D" w:rsidP="00F73C6D">
      <w:pPr>
        <w:pStyle w:val="2f2"/>
        <w:rPr>
          <w:lang w:eastAsia="zh-CN" w:bidi="hi-IN"/>
        </w:rPr>
      </w:pPr>
      <w:r>
        <w:rPr>
          <w:lang w:eastAsia="zh-CN" w:bidi="hi-IN"/>
        </w:rPr>
        <w:t>int getsockopt(int sock, int level, int optname, void *optval, socklen_t *optlen);</w:t>
      </w:r>
    </w:p>
    <w:p w14:paraId="1C0BF248" w14:textId="77777777" w:rsidR="00F73C6D" w:rsidRDefault="00F73C6D" w:rsidP="00F73C6D">
      <w:pPr>
        <w:pStyle w:val="2f2"/>
        <w:rPr>
          <w:lang w:bidi="hi-IN"/>
        </w:rPr>
      </w:pPr>
      <w:r>
        <w:rPr>
          <w:lang w:bidi="hi-IN"/>
        </w:rPr>
        <w:t>int setsockopt(int sock, int level, int optname, const void *optval, socklen_t optlen);</w:t>
      </w:r>
    </w:p>
    <w:p w14:paraId="115A799E" w14:textId="77777777" w:rsidR="00F73C6D" w:rsidRDefault="00F73C6D" w:rsidP="00F73C6D">
      <w:pPr>
        <w:pStyle w:val="1e"/>
        <w:rPr>
          <w:lang w:bidi="hi-IN"/>
        </w:rPr>
      </w:pPr>
      <w:r>
        <w:rPr>
          <w:lang w:bidi="hi-IN"/>
        </w:rPr>
        <w:t>3</w:t>
      </w:r>
      <w:r>
        <w:rPr>
          <w:rFonts w:hint="eastAsia"/>
          <w:lang w:bidi="hi-IN"/>
        </w:rPr>
        <w:t>、参数说明：</w:t>
      </w:r>
      <w:r>
        <w:rPr>
          <w:lang w:bidi="hi-IN"/>
        </w:rPr>
        <w:t xml:space="preserve">   </w:t>
      </w:r>
    </w:p>
    <w:p w14:paraId="56F8647C" w14:textId="77777777" w:rsidR="00F73C6D" w:rsidRDefault="00F73C6D" w:rsidP="00F73C6D">
      <w:pPr>
        <w:pStyle w:val="1e"/>
        <w:rPr>
          <w:lang w:bidi="hi-IN"/>
        </w:rPr>
      </w:pPr>
      <w:r>
        <w:rPr>
          <w:lang w:bidi="hi-IN"/>
        </w:rPr>
        <w:t>sock</w:t>
      </w:r>
      <w:r>
        <w:t xml:space="preserve"> </w:t>
      </w:r>
      <w:r>
        <w:rPr>
          <w:lang w:bidi="hi-IN"/>
        </w:rPr>
        <w:t>(</w:t>
      </w:r>
      <w:r>
        <w:rPr>
          <w:rFonts w:hint="eastAsia"/>
          <w:lang w:bidi="hi-IN"/>
        </w:rPr>
        <w:t>套接字</w:t>
      </w:r>
      <w:r>
        <w:rPr>
          <w:lang w:bidi="hi-IN"/>
        </w:rPr>
        <w:t>)</w:t>
      </w:r>
      <w:r>
        <w:rPr>
          <w:rFonts w:hint="eastAsia"/>
          <w:lang w:bidi="hi-IN"/>
        </w:rPr>
        <w:t>：将要被设置或者获取选项的套接字。</w:t>
      </w:r>
    </w:p>
    <w:p w14:paraId="1233CAD5" w14:textId="77777777" w:rsidR="00F73C6D" w:rsidRDefault="00F73C6D" w:rsidP="00F73C6D">
      <w:pPr>
        <w:pStyle w:val="1e"/>
        <w:rPr>
          <w:lang w:bidi="hi-IN"/>
        </w:rPr>
      </w:pPr>
      <w:r>
        <w:rPr>
          <w:lang w:bidi="hi-IN"/>
        </w:rPr>
        <w:t>level</w:t>
      </w:r>
      <w:r>
        <w:t xml:space="preserve"> </w:t>
      </w:r>
      <w:r>
        <w:rPr>
          <w:lang w:bidi="hi-IN"/>
        </w:rPr>
        <w:t>(</w:t>
      </w:r>
      <w:r>
        <w:rPr>
          <w:rFonts w:hint="eastAsia"/>
          <w:lang w:bidi="hi-IN"/>
        </w:rPr>
        <w:t>级别</w:t>
      </w:r>
      <w:r>
        <w:rPr>
          <w:lang w:bidi="hi-IN"/>
        </w:rPr>
        <w:t>)</w:t>
      </w:r>
      <w:r>
        <w:rPr>
          <w:rFonts w:hint="eastAsia"/>
          <w:lang w:bidi="hi-IN"/>
        </w:rPr>
        <w:t>：指定选项代码的类型</w:t>
      </w:r>
      <w:r>
        <w:rPr>
          <w:lang w:bidi="hi-IN"/>
        </w:rPr>
        <w:t>/</w:t>
      </w:r>
      <w:r>
        <w:rPr>
          <w:rFonts w:hint="eastAsia"/>
          <w:lang w:bidi="hi-IN"/>
        </w:rPr>
        <w:t>选项所在的协议层。支持：</w:t>
      </w:r>
      <w:r>
        <w:rPr>
          <w:lang w:bidi="hi-IN"/>
        </w:rPr>
        <w:br/>
        <w:t>SOL_SOCKET</w:t>
      </w:r>
      <w:r>
        <w:rPr>
          <w:rFonts w:hint="eastAsia"/>
          <w:lang w:bidi="hi-IN"/>
        </w:rPr>
        <w:t>：通用套接字选项</w:t>
      </w:r>
      <w:r>
        <w:rPr>
          <w:lang w:bidi="hi-IN"/>
        </w:rPr>
        <w:br/>
        <w:t>IPPROTO_IP</w:t>
      </w:r>
      <w:r>
        <w:rPr>
          <w:rFonts w:hint="eastAsia"/>
          <w:lang w:bidi="hi-IN"/>
        </w:rPr>
        <w:t>：</w:t>
      </w:r>
      <w:r>
        <w:rPr>
          <w:lang w:bidi="hi-IN"/>
        </w:rPr>
        <w:t>IP</w:t>
      </w:r>
      <w:r>
        <w:rPr>
          <w:rFonts w:hint="eastAsia"/>
          <w:lang w:bidi="hi-IN"/>
        </w:rPr>
        <w:t>套接字选项</w:t>
      </w:r>
      <w:r>
        <w:rPr>
          <w:lang w:bidi="hi-IN"/>
        </w:rPr>
        <w:br/>
        <w:t>IPPROTO_TCP</w:t>
      </w:r>
      <w:r>
        <w:rPr>
          <w:rFonts w:hint="eastAsia"/>
          <w:lang w:bidi="hi-IN"/>
        </w:rPr>
        <w:t>：</w:t>
      </w:r>
      <w:r>
        <w:rPr>
          <w:lang w:bidi="hi-IN"/>
        </w:rPr>
        <w:t>TCP</w:t>
      </w:r>
      <w:r>
        <w:rPr>
          <w:rFonts w:hint="eastAsia"/>
          <w:lang w:bidi="hi-IN"/>
        </w:rPr>
        <w:t>套接字选项</w:t>
      </w:r>
    </w:p>
    <w:p w14:paraId="67F9026D" w14:textId="77777777" w:rsidR="00F73C6D" w:rsidRDefault="00F73C6D" w:rsidP="00F73C6D">
      <w:pPr>
        <w:pStyle w:val="1e"/>
        <w:rPr>
          <w:lang w:bidi="hi-IN"/>
        </w:rPr>
      </w:pPr>
      <w:r>
        <w:rPr>
          <w:lang w:bidi="hi-IN"/>
        </w:rPr>
        <w:t>optname</w:t>
      </w:r>
      <w:r>
        <w:t xml:space="preserve"> </w:t>
      </w:r>
      <w:r>
        <w:rPr>
          <w:lang w:bidi="hi-IN"/>
        </w:rPr>
        <w:t>(</w:t>
      </w:r>
      <w:r>
        <w:rPr>
          <w:rFonts w:hint="eastAsia"/>
          <w:lang w:bidi="hi-IN"/>
        </w:rPr>
        <w:t>选项名</w:t>
      </w:r>
      <w:r>
        <w:rPr>
          <w:lang w:bidi="hi-IN"/>
        </w:rPr>
        <w:t>)</w:t>
      </w:r>
      <w:r>
        <w:rPr>
          <w:rFonts w:hint="eastAsia"/>
          <w:lang w:bidi="hi-IN"/>
        </w:rPr>
        <w:t>：需要访问的选项名。</w:t>
      </w:r>
    </w:p>
    <w:p w14:paraId="56DF0083" w14:textId="77777777" w:rsidR="00F73C6D" w:rsidRDefault="00F73C6D" w:rsidP="00F73C6D">
      <w:pPr>
        <w:pStyle w:val="1e"/>
        <w:rPr>
          <w:lang w:eastAsia="x-none" w:bidi="hi-IN"/>
        </w:rPr>
      </w:pPr>
      <w:r>
        <w:rPr>
          <w:lang w:eastAsia="x-none" w:bidi="hi-IN"/>
        </w:rPr>
        <w:t>optval(</w:t>
      </w:r>
      <w:r>
        <w:rPr>
          <w:rFonts w:hint="eastAsia"/>
          <w:lang w:val="x-none" w:eastAsia="x-none" w:bidi="hi-IN"/>
        </w:rPr>
        <w:t>选项值</w:t>
      </w:r>
      <w:r>
        <w:rPr>
          <w:lang w:eastAsia="x-none" w:bidi="hi-IN"/>
        </w:rPr>
        <w:t>)</w:t>
      </w:r>
      <w:r>
        <w:rPr>
          <w:rFonts w:hint="eastAsia"/>
          <w:lang w:bidi="hi-IN"/>
        </w:rPr>
        <w:t>：</w:t>
      </w:r>
      <w:r>
        <w:rPr>
          <w:rFonts w:hint="eastAsia"/>
          <w:lang w:val="x-none" w:eastAsia="x-none" w:bidi="hi-IN"/>
        </w:rPr>
        <w:t>是一个指向变量的指针</w:t>
      </w:r>
      <w:r>
        <w:rPr>
          <w:rFonts w:hint="eastAsia"/>
          <w:lang w:bidi="hi-IN"/>
        </w:rPr>
        <w:t>，对于</w:t>
      </w:r>
      <w:r>
        <w:rPr>
          <w:lang w:bidi="hi-IN"/>
        </w:rPr>
        <w:t>getsockopt()</w:t>
      </w:r>
      <w:r>
        <w:rPr>
          <w:rFonts w:hint="eastAsia"/>
          <w:lang w:bidi="hi-IN"/>
        </w:rPr>
        <w:t>，指向返回选项值的缓冲；对于</w:t>
      </w:r>
      <w:r>
        <w:rPr>
          <w:lang w:bidi="hi-IN"/>
        </w:rPr>
        <w:t>setsockopt()</w:t>
      </w:r>
      <w:r>
        <w:rPr>
          <w:rFonts w:hint="eastAsia"/>
          <w:lang w:bidi="hi-IN"/>
        </w:rPr>
        <w:t>，指向包含新选项值的缓冲。</w:t>
      </w:r>
      <w:r>
        <w:rPr>
          <w:rFonts w:hint="eastAsia"/>
          <w:lang w:val="x-none" w:eastAsia="x-none" w:bidi="hi-IN"/>
        </w:rPr>
        <w:t>类型：</w:t>
      </w:r>
      <w:r>
        <w:rPr>
          <w:rFonts w:hint="eastAsia"/>
          <w:lang w:bidi="hi-IN"/>
        </w:rPr>
        <w:t>整型；支持</w:t>
      </w:r>
      <w:r>
        <w:rPr>
          <w:rFonts w:hint="eastAsia"/>
          <w:lang w:val="x-none" w:eastAsia="x-none" w:bidi="hi-IN"/>
        </w:rPr>
        <w:t>套接口结构</w:t>
      </w:r>
      <w:r>
        <w:rPr>
          <w:rFonts w:hint="eastAsia"/>
          <w:lang w:bidi="hi-IN"/>
        </w:rPr>
        <w:t>或</w:t>
      </w:r>
      <w:r>
        <w:rPr>
          <w:rFonts w:hint="eastAsia"/>
          <w:lang w:val="x-none" w:eastAsia="x-none" w:bidi="hi-IN"/>
        </w:rPr>
        <w:t>其他结构类型</w:t>
      </w:r>
      <w:r>
        <w:rPr>
          <w:rFonts w:hint="eastAsia"/>
          <w:lang w:bidi="hi-IN"/>
        </w:rPr>
        <w:t>，如：</w:t>
      </w:r>
      <w:r>
        <w:rPr>
          <w:lang w:eastAsia="x-none" w:bidi="hi-IN"/>
        </w:rPr>
        <w:t>linger{}, timeval{ }</w:t>
      </w:r>
      <w:r>
        <w:rPr>
          <w:rFonts w:hint="eastAsia"/>
          <w:lang w:bidi="hi-IN"/>
        </w:rPr>
        <w:t>。</w:t>
      </w:r>
    </w:p>
    <w:p w14:paraId="44239787" w14:textId="77777777" w:rsidR="00F73C6D" w:rsidRDefault="00F73C6D" w:rsidP="00F73C6D">
      <w:pPr>
        <w:pStyle w:val="1e"/>
        <w:rPr>
          <w:lang w:eastAsia="x-none" w:bidi="hi-IN"/>
        </w:rPr>
      </w:pPr>
      <w:r>
        <w:rPr>
          <w:lang w:eastAsia="x-none" w:bidi="hi-IN"/>
        </w:rPr>
        <w:t>optlen(</w:t>
      </w:r>
      <w:r>
        <w:rPr>
          <w:rFonts w:hint="eastAsia"/>
          <w:lang w:val="x-none" w:eastAsia="x-none" w:bidi="hi-IN"/>
        </w:rPr>
        <w:t>选项长度</w:t>
      </w:r>
      <w:r>
        <w:rPr>
          <w:lang w:eastAsia="x-none" w:bidi="hi-IN"/>
        </w:rPr>
        <w:t xml:space="preserve">) </w:t>
      </w:r>
      <w:r>
        <w:rPr>
          <w:rFonts w:hint="eastAsia"/>
          <w:lang w:val="x-none" w:eastAsia="x-none" w:bidi="hi-IN"/>
        </w:rPr>
        <w:t>：</w:t>
      </w:r>
      <w:r>
        <w:rPr>
          <w:lang w:eastAsia="x-none" w:bidi="hi-IN"/>
        </w:rPr>
        <w:t xml:space="preserve">optval </w:t>
      </w:r>
      <w:r>
        <w:rPr>
          <w:rFonts w:hint="eastAsia"/>
          <w:lang w:val="x-none" w:eastAsia="x-none" w:bidi="hi-IN"/>
        </w:rPr>
        <w:t>的大小</w:t>
      </w:r>
      <w:r>
        <w:rPr>
          <w:rFonts w:hint="eastAsia"/>
          <w:lang w:bidi="hi-IN"/>
        </w:rPr>
        <w:t>。对于</w:t>
      </w:r>
      <w:r>
        <w:rPr>
          <w:lang w:bidi="hi-IN"/>
        </w:rPr>
        <w:t>getsockopt()</w:t>
      </w:r>
      <w:r>
        <w:rPr>
          <w:rFonts w:hint="eastAsia"/>
          <w:lang w:bidi="hi-IN"/>
        </w:rPr>
        <w:t>，作为入口参数时，选项值的最大长度；作为出口参数时，选项值的实际长度。对于</w:t>
      </w:r>
      <w:r>
        <w:rPr>
          <w:lang w:bidi="hi-IN"/>
        </w:rPr>
        <w:t>setsockopt()</w:t>
      </w:r>
      <w:r>
        <w:rPr>
          <w:rFonts w:hint="eastAsia"/>
          <w:lang w:bidi="hi-IN"/>
        </w:rPr>
        <w:t>，现选项的长度。</w:t>
      </w:r>
    </w:p>
    <w:p w14:paraId="2478EC23" w14:textId="77777777" w:rsidR="00F73C6D" w:rsidRDefault="00F73C6D" w:rsidP="00F73C6D">
      <w:pPr>
        <w:pStyle w:val="1e"/>
        <w:rPr>
          <w:lang w:bidi="hi-IN"/>
        </w:rPr>
      </w:pPr>
      <w:r>
        <w:rPr>
          <w:lang w:bidi="hi-IN"/>
        </w:rPr>
        <w:t>4</w:t>
      </w:r>
      <w:r>
        <w:rPr>
          <w:rFonts w:hint="eastAsia"/>
          <w:lang w:bidi="hi-IN"/>
        </w:rPr>
        <w:t>、返回值说明：成功执行时，返回</w:t>
      </w:r>
      <w:r>
        <w:rPr>
          <w:lang w:bidi="hi-IN"/>
        </w:rPr>
        <w:t>0</w:t>
      </w:r>
      <w:r>
        <w:rPr>
          <w:rFonts w:hint="eastAsia"/>
          <w:lang w:bidi="hi-IN"/>
        </w:rPr>
        <w:t>。失败返回</w:t>
      </w:r>
      <w:r>
        <w:rPr>
          <w:lang w:bidi="hi-IN"/>
        </w:rPr>
        <w:t>-1</w:t>
      </w:r>
      <w:r>
        <w:rPr>
          <w:rFonts w:hint="eastAsia"/>
          <w:lang w:bidi="hi-IN"/>
        </w:rPr>
        <w:t>，</w:t>
      </w:r>
      <w:r>
        <w:rPr>
          <w:lang w:bidi="hi-IN"/>
        </w:rPr>
        <w:t>errno</w:t>
      </w:r>
      <w:r>
        <w:rPr>
          <w:rFonts w:hint="eastAsia"/>
          <w:lang w:bidi="hi-IN"/>
        </w:rPr>
        <w:t>被设为以下的某个值：</w:t>
      </w:r>
      <w:r>
        <w:rPr>
          <w:lang w:bidi="hi-IN"/>
        </w:rPr>
        <w:t xml:space="preserve">   </w:t>
      </w:r>
    </w:p>
    <w:p w14:paraId="4E07C93D" w14:textId="77777777" w:rsidR="00F73C6D" w:rsidRDefault="00F73C6D" w:rsidP="00F73C6D">
      <w:pPr>
        <w:pStyle w:val="1e"/>
        <w:rPr>
          <w:lang w:bidi="hi-IN"/>
        </w:rPr>
      </w:pPr>
      <w:r>
        <w:rPr>
          <w:lang w:bidi="hi-IN"/>
        </w:rPr>
        <w:t>EBADF</w:t>
      </w:r>
      <w:r>
        <w:rPr>
          <w:rFonts w:hint="eastAsia"/>
          <w:lang w:bidi="hi-IN"/>
        </w:rPr>
        <w:t>：</w:t>
      </w:r>
      <w:r>
        <w:rPr>
          <w:lang w:bidi="hi-IN"/>
        </w:rPr>
        <w:t>sock</w:t>
      </w:r>
      <w:r>
        <w:rPr>
          <w:rFonts w:hint="eastAsia"/>
          <w:lang w:bidi="hi-IN"/>
        </w:rPr>
        <w:t>不是有效的文件描述词</w:t>
      </w:r>
    </w:p>
    <w:p w14:paraId="1BC010CA" w14:textId="77777777" w:rsidR="00F73C6D" w:rsidRDefault="00F73C6D" w:rsidP="00F73C6D">
      <w:pPr>
        <w:pStyle w:val="1e"/>
        <w:rPr>
          <w:lang w:bidi="hi-IN"/>
        </w:rPr>
      </w:pPr>
      <w:r>
        <w:rPr>
          <w:lang w:bidi="hi-IN"/>
        </w:rPr>
        <w:lastRenderedPageBreak/>
        <w:t>EFAULT</w:t>
      </w:r>
      <w:r>
        <w:rPr>
          <w:rFonts w:hint="eastAsia"/>
          <w:lang w:bidi="hi-IN"/>
        </w:rPr>
        <w:t>：</w:t>
      </w:r>
      <w:r>
        <w:rPr>
          <w:lang w:bidi="hi-IN"/>
        </w:rPr>
        <w:t>optval</w:t>
      </w:r>
      <w:r>
        <w:rPr>
          <w:rFonts w:hint="eastAsia"/>
          <w:lang w:bidi="hi-IN"/>
        </w:rPr>
        <w:t>指向的内存并非有效的进程空间</w:t>
      </w:r>
    </w:p>
    <w:p w14:paraId="3250D0E1" w14:textId="77777777" w:rsidR="00F73C6D" w:rsidRDefault="00F73C6D" w:rsidP="00F73C6D">
      <w:pPr>
        <w:pStyle w:val="1e"/>
        <w:rPr>
          <w:lang w:bidi="hi-IN"/>
        </w:rPr>
      </w:pPr>
      <w:r>
        <w:rPr>
          <w:lang w:bidi="hi-IN"/>
        </w:rPr>
        <w:t>EINVAL</w:t>
      </w:r>
      <w:r>
        <w:rPr>
          <w:rFonts w:hint="eastAsia"/>
          <w:lang w:bidi="hi-IN"/>
        </w:rPr>
        <w:t>：在调用</w:t>
      </w:r>
      <w:r>
        <w:rPr>
          <w:lang w:bidi="hi-IN"/>
        </w:rPr>
        <w:t>setsockopt()</w:t>
      </w:r>
      <w:r>
        <w:rPr>
          <w:rFonts w:hint="eastAsia"/>
          <w:lang w:bidi="hi-IN"/>
        </w:rPr>
        <w:t>时，</w:t>
      </w:r>
      <w:r>
        <w:rPr>
          <w:lang w:bidi="hi-IN"/>
        </w:rPr>
        <w:t>optlen</w:t>
      </w:r>
      <w:r>
        <w:rPr>
          <w:rFonts w:hint="eastAsia"/>
          <w:lang w:bidi="hi-IN"/>
        </w:rPr>
        <w:t>无效</w:t>
      </w:r>
    </w:p>
    <w:p w14:paraId="616A03C1" w14:textId="77777777" w:rsidR="00F73C6D" w:rsidRDefault="00F73C6D" w:rsidP="00F73C6D">
      <w:pPr>
        <w:pStyle w:val="1e"/>
        <w:rPr>
          <w:lang w:bidi="hi-IN"/>
        </w:rPr>
      </w:pPr>
      <w:r>
        <w:rPr>
          <w:lang w:bidi="hi-IN"/>
        </w:rPr>
        <w:t>ENOPROTOOPT</w:t>
      </w:r>
      <w:r>
        <w:rPr>
          <w:rFonts w:hint="eastAsia"/>
          <w:lang w:bidi="hi-IN"/>
        </w:rPr>
        <w:t>：指定的协议层不能识别选项</w:t>
      </w:r>
    </w:p>
    <w:p w14:paraId="3B1EEFE9" w14:textId="77777777" w:rsidR="00F73C6D" w:rsidRDefault="00F73C6D" w:rsidP="00F73C6D">
      <w:pPr>
        <w:pStyle w:val="1e"/>
        <w:rPr>
          <w:lang w:bidi="hi-IN"/>
        </w:rPr>
      </w:pPr>
      <w:r>
        <w:rPr>
          <w:lang w:bidi="hi-IN"/>
        </w:rPr>
        <w:t>ENOTSOCK</w:t>
      </w:r>
      <w:r>
        <w:rPr>
          <w:rFonts w:hint="eastAsia"/>
          <w:lang w:bidi="hi-IN"/>
        </w:rPr>
        <w:t>：</w:t>
      </w:r>
      <w:r>
        <w:rPr>
          <w:lang w:bidi="hi-IN"/>
        </w:rPr>
        <w:t>sock</w:t>
      </w:r>
      <w:r>
        <w:rPr>
          <w:rFonts w:hint="eastAsia"/>
          <w:lang w:bidi="hi-IN"/>
        </w:rPr>
        <w:t>描述的不是套接字</w:t>
      </w:r>
    </w:p>
    <w:p w14:paraId="2CE68D98" w14:textId="77777777" w:rsidR="00F73C6D" w:rsidRDefault="00F73C6D" w:rsidP="00D837EB">
      <w:pPr>
        <w:pStyle w:val="4"/>
        <w:numPr>
          <w:ilvl w:val="3"/>
          <w:numId w:val="15"/>
        </w:numPr>
        <w:rPr>
          <w:rFonts w:hint="default"/>
          <w:lang w:bidi="hi-IN"/>
        </w:rPr>
      </w:pPr>
      <w:r>
        <w:rPr>
          <w:lang w:bidi="hi-IN"/>
        </w:rPr>
        <w:t>实验步骤</w:t>
      </w:r>
    </w:p>
    <w:p w14:paraId="23D2D2CB" w14:textId="77777777" w:rsidR="00F73C6D" w:rsidRDefault="00F73C6D" w:rsidP="00D837EB">
      <w:pPr>
        <w:pStyle w:val="30"/>
        <w:numPr>
          <w:ilvl w:val="5"/>
          <w:numId w:val="15"/>
        </w:numPr>
        <w:tabs>
          <w:tab w:val="num" w:pos="1418"/>
        </w:tabs>
        <w:ind w:left="1620" w:right="200" w:hanging="425"/>
        <w:rPr>
          <w:rFonts w:cs="Huawei Sans"/>
          <w:lang w:bidi="hi-IN"/>
        </w:rPr>
      </w:pPr>
      <w:r>
        <w:rPr>
          <w:rFonts w:hint="eastAsia"/>
        </w:rPr>
        <w:t>正确编写满足功能的源文件，包括服务端</w:t>
      </w:r>
      <w:r>
        <w:rPr>
          <w:rFonts w:hint="eastAsia"/>
          <w:lang w:val="x-none" w:eastAsia="x-none"/>
        </w:rPr>
        <w:t>源文件</w:t>
      </w:r>
      <w:r>
        <w:rPr>
          <w:rFonts w:hint="eastAsia"/>
        </w:rPr>
        <w:t>和客户端源</w:t>
      </w:r>
      <w:r>
        <w:rPr>
          <w:rFonts w:hint="eastAsia"/>
          <w:lang w:val="x-none" w:eastAsia="x-none"/>
        </w:rPr>
        <w:t>文件</w:t>
      </w:r>
      <w:r>
        <w:rPr>
          <w:rFonts w:hint="eastAsia"/>
        </w:rPr>
        <w:t>（服务端同任务</w:t>
      </w:r>
      <w:r>
        <w:t>1</w:t>
      </w:r>
      <w:r>
        <w:rPr>
          <w:rFonts w:hint="eastAsia"/>
        </w:rPr>
        <w:t>，客户端添加了记录路由代码）。在这里我们的示例源文件存放在</w:t>
      </w:r>
      <w:r>
        <w:t>tasks_k/8/task3</w:t>
      </w:r>
      <w:r>
        <w:rPr>
          <w:rFonts w:hint="eastAsia"/>
        </w:rPr>
        <w:t>目录下。</w:t>
      </w:r>
    </w:p>
    <w:p w14:paraId="69ED6FAA" w14:textId="267F6377"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 </w:t>
      </w:r>
      <w:r>
        <w:rPr>
          <w:b/>
          <w:lang w:eastAsia="zh-CN"/>
        </w:rPr>
        <w:t>cd tasks_k/8/task3</w:t>
      </w:r>
    </w:p>
    <w:p w14:paraId="54E1B642" w14:textId="23A470BC"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ls</w:t>
      </w:r>
    </w:p>
    <w:p w14:paraId="7219D239" w14:textId="77777777" w:rsidR="00F73C6D" w:rsidRDefault="00F73C6D" w:rsidP="00F73C6D">
      <w:pPr>
        <w:pStyle w:val="2f2"/>
        <w:shd w:val="clear" w:color="auto" w:fill="D9D9D9" w:themeFill="background1" w:themeFillShade="D9"/>
        <w:rPr>
          <w:lang w:eastAsia="zh-CN"/>
        </w:rPr>
      </w:pPr>
      <w:r>
        <w:rPr>
          <w:lang w:eastAsia="zh-CN"/>
        </w:rPr>
        <w:t>client.c  server.c  setsockopt.xml</w:t>
      </w:r>
    </w:p>
    <w:p w14:paraId="63A2C326" w14:textId="77777777" w:rsidR="00F73C6D" w:rsidRDefault="00F73C6D" w:rsidP="00D837EB">
      <w:pPr>
        <w:pStyle w:val="30"/>
        <w:numPr>
          <w:ilvl w:val="5"/>
          <w:numId w:val="15"/>
        </w:numPr>
        <w:tabs>
          <w:tab w:val="num" w:pos="1418"/>
        </w:tabs>
        <w:ind w:left="1620" w:right="200" w:hanging="425"/>
      </w:pPr>
      <w:r>
        <w:rPr>
          <w:rFonts w:hint="eastAsia"/>
        </w:rPr>
        <w:t>编译源文件。</w:t>
      </w:r>
    </w:p>
    <w:p w14:paraId="76257F1D" w14:textId="7EDDA7BB"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 </w:t>
      </w:r>
      <w:r>
        <w:rPr>
          <w:b/>
          <w:lang w:eastAsia="zh-CN"/>
        </w:rPr>
        <w:t>gcc server.c -o server</w:t>
      </w:r>
    </w:p>
    <w:p w14:paraId="178A7479" w14:textId="6B4145AA"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gcc client.c -o client</w:t>
      </w:r>
    </w:p>
    <w:p w14:paraId="35A30007" w14:textId="0BE518A3"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ls</w:t>
      </w:r>
    </w:p>
    <w:p w14:paraId="4944DD9D" w14:textId="77777777" w:rsidR="00F73C6D" w:rsidRDefault="00F73C6D" w:rsidP="00F73C6D">
      <w:pPr>
        <w:pStyle w:val="2f2"/>
        <w:shd w:val="clear" w:color="auto" w:fill="D9D9D9" w:themeFill="background1" w:themeFillShade="D9"/>
        <w:rPr>
          <w:lang w:eastAsia="zh-CN"/>
        </w:rPr>
      </w:pPr>
      <w:r>
        <w:rPr>
          <w:lang w:eastAsia="zh-CN"/>
        </w:rPr>
        <w:t>client  client.c  server  server.c</w:t>
      </w:r>
    </w:p>
    <w:p w14:paraId="71F6BE67" w14:textId="77777777" w:rsidR="00F73C6D" w:rsidRDefault="00F73C6D" w:rsidP="00D837EB">
      <w:pPr>
        <w:pStyle w:val="30"/>
        <w:numPr>
          <w:ilvl w:val="5"/>
          <w:numId w:val="15"/>
        </w:numPr>
        <w:tabs>
          <w:tab w:val="num" w:pos="1418"/>
        </w:tabs>
        <w:ind w:left="1620" w:right="200" w:hanging="425"/>
      </w:pPr>
      <w:r>
        <w:rPr>
          <w:rFonts w:hint="eastAsia"/>
        </w:rPr>
        <w:t>开启三个终端，一个运行客户端，一个运行服务端，一个运行</w:t>
      </w:r>
      <w:r>
        <w:t>tshark</w:t>
      </w:r>
      <w:r>
        <w:rPr>
          <w:rFonts w:hint="eastAsia"/>
        </w:rPr>
        <w:t>。</w:t>
      </w:r>
    </w:p>
    <w:p w14:paraId="21F3649D" w14:textId="77777777" w:rsidR="00F73C6D" w:rsidRDefault="00F73C6D" w:rsidP="00F73C6D">
      <w:pPr>
        <w:pStyle w:val="1e"/>
      </w:pPr>
      <w:r>
        <w:t>Client</w:t>
      </w:r>
      <w:r>
        <w:rPr>
          <w:rFonts w:hint="eastAsia"/>
        </w:rPr>
        <w:t>端</w:t>
      </w:r>
    </w:p>
    <w:p w14:paraId="1167A3CB" w14:textId="5CA56857" w:rsidR="00F73C6D" w:rsidRDefault="00F73C6D" w:rsidP="00F73C6D">
      <w:pPr>
        <w:pStyle w:val="2f2"/>
        <w:shd w:val="clear" w:color="auto" w:fill="D9D9D9" w:themeFill="background1" w:themeFillShade="D9"/>
        <w:rPr>
          <w:lang w:eastAsia="zh-CN"/>
        </w:rPr>
      </w:pPr>
      <w:r>
        <w:rPr>
          <w:lang w:eastAsia="zh-CN"/>
        </w:rPr>
        <w:t>[</w:t>
      </w:r>
      <w:r w:rsidR="000A3D30">
        <w:rPr>
          <w:lang w:eastAsia="zh-CN"/>
        </w:rPr>
        <w:t>root@openEuler</w:t>
      </w:r>
      <w:r>
        <w:rPr>
          <w:lang w:eastAsia="zh-CN"/>
        </w:rPr>
        <w:t xml:space="preserve"> task3]#</w:t>
      </w:r>
      <w:r>
        <w:rPr>
          <w:b/>
          <w:lang w:eastAsia="zh-CN"/>
        </w:rPr>
        <w:t xml:space="preserve"> ./client</w:t>
      </w:r>
      <w:r>
        <w:rPr>
          <w:lang w:eastAsia="zh-CN"/>
        </w:rPr>
        <w:t xml:space="preserve"> </w:t>
      </w:r>
    </w:p>
    <w:p w14:paraId="50036488" w14:textId="77777777" w:rsidR="00F73C6D" w:rsidRDefault="00F73C6D" w:rsidP="00F73C6D">
      <w:pPr>
        <w:pStyle w:val="2f2"/>
        <w:shd w:val="clear" w:color="auto" w:fill="D9D9D9" w:themeFill="background1" w:themeFillShade="D9"/>
        <w:rPr>
          <w:lang w:eastAsia="zh-CN"/>
        </w:rPr>
      </w:pPr>
      <w:r>
        <w:rPr>
          <w:lang w:eastAsia="zh-CN"/>
        </w:rPr>
        <w:t>Please enter the content to be sent:</w:t>
      </w:r>
    </w:p>
    <w:p w14:paraId="2D34A1AE" w14:textId="77777777" w:rsidR="00F73C6D" w:rsidRDefault="00F73C6D" w:rsidP="00F73C6D">
      <w:pPr>
        <w:pStyle w:val="2f2"/>
        <w:shd w:val="clear" w:color="auto" w:fill="D9D9D9" w:themeFill="background1" w:themeFillShade="D9"/>
        <w:rPr>
          <w:b/>
          <w:lang w:eastAsia="zh-CN"/>
        </w:rPr>
      </w:pPr>
      <w:r>
        <w:rPr>
          <w:b/>
          <w:lang w:eastAsia="zh-CN"/>
        </w:rPr>
        <w:t>Hello!</w:t>
      </w:r>
    </w:p>
    <w:p w14:paraId="572B55BE" w14:textId="77777777" w:rsidR="00F73C6D" w:rsidRDefault="00F73C6D" w:rsidP="00F73C6D">
      <w:pPr>
        <w:pStyle w:val="2f2"/>
        <w:shd w:val="clear" w:color="auto" w:fill="D9D9D9" w:themeFill="background1" w:themeFillShade="D9"/>
        <w:rPr>
          <w:lang w:eastAsia="zh-CN"/>
        </w:rPr>
      </w:pPr>
      <w:r>
        <w:rPr>
          <w:lang w:eastAsia="zh-CN"/>
        </w:rPr>
        <w:t>Please enter the content to be sent:</w:t>
      </w:r>
    </w:p>
    <w:p w14:paraId="34854971" w14:textId="77777777" w:rsidR="00F73C6D" w:rsidRDefault="00F73C6D" w:rsidP="00F73C6D">
      <w:pPr>
        <w:pStyle w:val="2f2"/>
        <w:shd w:val="clear" w:color="auto" w:fill="D9D9D9" w:themeFill="background1" w:themeFillShade="D9"/>
        <w:rPr>
          <w:b/>
          <w:lang w:eastAsia="zh-CN"/>
        </w:rPr>
      </w:pPr>
      <w:r>
        <w:rPr>
          <w:b/>
          <w:lang w:eastAsia="zh-CN"/>
        </w:rPr>
        <w:t>How are you?</w:t>
      </w:r>
    </w:p>
    <w:p w14:paraId="785F51B5" w14:textId="77777777" w:rsidR="00F73C6D" w:rsidRDefault="00F73C6D" w:rsidP="00F73C6D">
      <w:pPr>
        <w:pStyle w:val="2f2"/>
        <w:shd w:val="clear" w:color="auto" w:fill="D9D9D9" w:themeFill="background1" w:themeFillShade="D9"/>
        <w:rPr>
          <w:lang w:eastAsia="zh-CN"/>
        </w:rPr>
      </w:pPr>
      <w:r>
        <w:rPr>
          <w:lang w:eastAsia="zh-CN"/>
        </w:rPr>
        <w:t>Please enter the content to be sent:</w:t>
      </w:r>
    </w:p>
    <w:p w14:paraId="7BCE8EE7" w14:textId="77777777" w:rsidR="00F73C6D" w:rsidRDefault="00F73C6D" w:rsidP="00F73C6D">
      <w:pPr>
        <w:pStyle w:val="2f2"/>
        <w:shd w:val="clear" w:color="auto" w:fill="D9D9D9" w:themeFill="background1" w:themeFillShade="D9"/>
        <w:rPr>
          <w:b/>
          <w:lang w:eastAsia="zh-CN"/>
        </w:rPr>
      </w:pPr>
      <w:r>
        <w:rPr>
          <w:b/>
          <w:lang w:eastAsia="zh-CN"/>
        </w:rPr>
        <w:t>Nice to meet you!</w:t>
      </w:r>
    </w:p>
    <w:p w14:paraId="3E4D2163" w14:textId="77777777" w:rsidR="00F73C6D" w:rsidRDefault="00F73C6D" w:rsidP="00F73C6D">
      <w:pPr>
        <w:pStyle w:val="1e"/>
      </w:pPr>
      <w:r>
        <w:t>Server</w:t>
      </w:r>
      <w:r>
        <w:rPr>
          <w:rFonts w:hint="eastAsia"/>
        </w:rPr>
        <w:t>端</w:t>
      </w:r>
    </w:p>
    <w:p w14:paraId="3006BB57" w14:textId="429E1AE4"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w:t>
      </w:r>
      <w:r>
        <w:rPr>
          <w:b/>
          <w:lang w:eastAsia="zh-CN"/>
        </w:rPr>
        <w:t xml:space="preserve"> ./server</w:t>
      </w:r>
    </w:p>
    <w:p w14:paraId="0D4DD36C" w14:textId="77777777" w:rsidR="00F73C6D" w:rsidRDefault="00F73C6D" w:rsidP="00F73C6D">
      <w:pPr>
        <w:pStyle w:val="2f2"/>
        <w:shd w:val="clear" w:color="auto" w:fill="D9D9D9" w:themeFill="background1" w:themeFillShade="D9"/>
        <w:rPr>
          <w:lang w:eastAsia="zh-CN"/>
        </w:rPr>
      </w:pPr>
      <w:r>
        <w:rPr>
          <w:lang w:eastAsia="zh-CN"/>
        </w:rPr>
        <w:t>The message received is: Hello!</w:t>
      </w:r>
    </w:p>
    <w:p w14:paraId="7DB48F67" w14:textId="77777777" w:rsidR="00F73C6D" w:rsidRDefault="00F73C6D" w:rsidP="00F73C6D">
      <w:pPr>
        <w:pStyle w:val="2f2"/>
        <w:shd w:val="clear" w:color="auto" w:fill="D9D9D9" w:themeFill="background1" w:themeFillShade="D9"/>
        <w:rPr>
          <w:lang w:eastAsia="zh-CN"/>
        </w:rPr>
      </w:pPr>
      <w:r>
        <w:rPr>
          <w:lang w:eastAsia="zh-CN"/>
        </w:rPr>
        <w:t>The message received is: How are you?</w:t>
      </w:r>
    </w:p>
    <w:p w14:paraId="12EE52F7" w14:textId="77777777" w:rsidR="00F73C6D" w:rsidRDefault="00F73C6D" w:rsidP="00F73C6D">
      <w:pPr>
        <w:pStyle w:val="2f2"/>
        <w:shd w:val="clear" w:color="auto" w:fill="D9D9D9" w:themeFill="background1" w:themeFillShade="D9"/>
        <w:rPr>
          <w:b/>
          <w:lang w:eastAsia="zh-CN"/>
        </w:rPr>
      </w:pPr>
      <w:r>
        <w:rPr>
          <w:lang w:eastAsia="zh-CN"/>
        </w:rPr>
        <w:t>The message received is: Nice to meet you!</w:t>
      </w:r>
    </w:p>
    <w:p w14:paraId="5BF17A9C" w14:textId="77777777" w:rsidR="00F73C6D" w:rsidRDefault="00F73C6D" w:rsidP="00F73C6D">
      <w:pPr>
        <w:pStyle w:val="1e"/>
      </w:pPr>
      <w:r>
        <w:t>tshark</w:t>
      </w:r>
      <w:r>
        <w:rPr>
          <w:rFonts w:hint="eastAsia"/>
        </w:rPr>
        <w:t>端，</w:t>
      </w:r>
      <w:r>
        <w:rPr>
          <w:rFonts w:hint="eastAsia"/>
          <w:lang w:bidi="hi-IN"/>
        </w:rPr>
        <w:t>直接把抓包结果输出到命令行</w:t>
      </w:r>
    </w:p>
    <w:p w14:paraId="59F9AB4E" w14:textId="63C8488C" w:rsidR="00F73C6D" w:rsidRDefault="00F73C6D" w:rsidP="00F73C6D">
      <w:pPr>
        <w:pStyle w:val="2f2"/>
        <w:shd w:val="clear" w:color="auto" w:fill="D9D9D9" w:themeFill="background1" w:themeFillShade="D9"/>
        <w:rPr>
          <w:b/>
          <w:lang w:eastAsia="zh-CN"/>
        </w:rPr>
      </w:pPr>
      <w:r>
        <w:rPr>
          <w:lang w:eastAsia="zh-CN"/>
        </w:rPr>
        <w:t>[</w:t>
      </w:r>
      <w:r w:rsidR="000A3D30">
        <w:rPr>
          <w:lang w:eastAsia="zh-CN"/>
        </w:rPr>
        <w:t>root@openEuler</w:t>
      </w:r>
      <w:r>
        <w:rPr>
          <w:lang w:eastAsia="zh-CN"/>
        </w:rPr>
        <w:t xml:space="preserve"> task3]# </w:t>
      </w:r>
      <w:r>
        <w:rPr>
          <w:b/>
          <w:lang w:eastAsia="zh-CN"/>
        </w:rPr>
        <w:t>tshark -i lo -n -f 'udp port 40000' -T pdml &gt; ./setsockopt.xml</w:t>
      </w:r>
    </w:p>
    <w:p w14:paraId="5A2DBA1C" w14:textId="77777777" w:rsidR="00F73C6D" w:rsidRDefault="00F73C6D" w:rsidP="00F73C6D">
      <w:pPr>
        <w:pStyle w:val="2f2"/>
        <w:shd w:val="clear" w:color="auto" w:fill="D9D9D9" w:themeFill="background1" w:themeFillShade="D9"/>
        <w:rPr>
          <w:lang w:eastAsia="zh-CN"/>
        </w:rPr>
      </w:pPr>
      <w:r>
        <w:rPr>
          <w:lang w:eastAsia="zh-CN"/>
        </w:rPr>
        <w:t>Running as user "root" and group "root". This could be dangerous.</w:t>
      </w:r>
    </w:p>
    <w:p w14:paraId="274997CB" w14:textId="77777777" w:rsidR="00F73C6D" w:rsidRDefault="00F73C6D" w:rsidP="00F73C6D">
      <w:pPr>
        <w:pStyle w:val="2f2"/>
        <w:shd w:val="clear" w:color="auto" w:fill="D9D9D9" w:themeFill="background1" w:themeFillShade="D9"/>
        <w:rPr>
          <w:lang w:eastAsia="zh-CN"/>
        </w:rPr>
      </w:pPr>
      <w:r>
        <w:rPr>
          <w:lang w:eastAsia="zh-CN"/>
        </w:rPr>
        <w:t>Capturing on 'Loopback'</w:t>
      </w:r>
    </w:p>
    <w:p w14:paraId="4D51157F" w14:textId="02BCB490" w:rsidR="00F73C6D" w:rsidRDefault="00F73C6D" w:rsidP="00F73C6D">
      <w:pPr>
        <w:pStyle w:val="2f2"/>
        <w:shd w:val="clear" w:color="auto" w:fill="D9D9D9" w:themeFill="background1" w:themeFillShade="D9"/>
      </w:pPr>
      <w:r>
        <w:rPr>
          <w:noProof/>
          <w:lang w:eastAsia="zh-CN"/>
        </w:rPr>
        <mc:AlternateContent>
          <mc:Choice Requires="wps">
            <w:drawing>
              <wp:anchor distT="0" distB="0" distL="114300" distR="114300" simplePos="0" relativeHeight="251668992" behindDoc="0" locked="0" layoutInCell="1" allowOverlap="1" wp14:anchorId="0BE36257" wp14:editId="039EEB7C">
                <wp:simplePos x="0" y="0"/>
                <wp:positionH relativeFrom="column">
                  <wp:posOffset>651510</wp:posOffset>
                </wp:positionH>
                <wp:positionV relativeFrom="paragraph">
                  <wp:posOffset>5715</wp:posOffset>
                </wp:positionV>
                <wp:extent cx="129540" cy="136525"/>
                <wp:effectExtent l="19050" t="19050" r="22860" b="15875"/>
                <wp:wrapNone/>
                <wp:docPr id="136" name="矩形 136"/>
                <wp:cNvGraphicFramePr/>
                <a:graphic xmlns:a="http://schemas.openxmlformats.org/drawingml/2006/main">
                  <a:graphicData uri="http://schemas.microsoft.com/office/word/2010/wordprocessingShape">
                    <wps:wsp>
                      <wps:cNvSpPr/>
                      <wps:spPr>
                        <a:xfrm>
                          <a:off x="0" y="0"/>
                          <a:ext cx="129540" cy="1358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A6479" id="矩形 136" o:spid="_x0000_s1026" style="position:absolute;left:0;text-align:left;margin-left:51.3pt;margin-top:.45pt;width:10.2pt;height:1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" filled="f" strokecolor="#c7000b" strokeweight="2.25pt"/>
            </w:pict>
          </mc:Fallback>
        </mc:AlternateContent>
      </w:r>
      <w:r>
        <w:rPr>
          <w:lang w:eastAsia="zh-CN"/>
        </w:rPr>
        <w:t>3</w:t>
      </w:r>
    </w:p>
    <w:p w14:paraId="35BBB085" w14:textId="13C68DEA" w:rsidR="00F73C6D" w:rsidRDefault="00C614D7" w:rsidP="00C614D7">
      <w:pPr>
        <w:pStyle w:val="1e"/>
        <w:rPr>
          <w:rFonts w:cs="Huawei Sans"/>
        </w:rPr>
      </w:pPr>
      <w:r>
        <w:rPr>
          <w:rFonts w:hint="eastAsia"/>
        </w:rPr>
        <w:t>请</w:t>
      </w:r>
      <w:r w:rsidR="00F73C6D">
        <w:rPr>
          <w:rFonts w:hint="eastAsia"/>
        </w:rPr>
        <w:t>在重定向的</w:t>
      </w:r>
      <w:r w:rsidR="00F73C6D">
        <w:t xml:space="preserve">setsockopt.xml </w:t>
      </w:r>
      <w:r>
        <w:rPr>
          <w:rFonts w:hint="eastAsia"/>
        </w:rPr>
        <w:t>文件中查看相应</w:t>
      </w:r>
      <w:r w:rsidR="00F73C6D">
        <w:rPr>
          <w:rFonts w:hint="eastAsia"/>
        </w:rPr>
        <w:t>路由内容</w:t>
      </w:r>
      <w:r>
        <w:rPr>
          <w:rFonts w:hint="eastAsia"/>
        </w:rPr>
        <w:t>（</w:t>
      </w:r>
      <w:r w:rsidR="00F73C6D">
        <w:rPr>
          <w:rFonts w:cs="Huawei Sans"/>
          <w:noProof/>
        </w:rPr>
        <w:t>client</w:t>
      </w:r>
      <w:r w:rsidR="00F73C6D">
        <w:rPr>
          <w:rFonts w:cs="Huawei Sans" w:hint="eastAsia"/>
          <w:noProof/>
        </w:rPr>
        <w:t>与</w:t>
      </w:r>
      <w:r w:rsidR="00F73C6D">
        <w:rPr>
          <w:rFonts w:cs="Huawei Sans"/>
          <w:noProof/>
        </w:rPr>
        <w:t>server</w:t>
      </w:r>
      <w:r w:rsidR="00F73C6D">
        <w:rPr>
          <w:rFonts w:cs="Huawei Sans" w:hint="eastAsia"/>
          <w:noProof/>
        </w:rPr>
        <w:t>有</w:t>
      </w:r>
      <w:r w:rsidR="00F73C6D">
        <w:rPr>
          <w:rFonts w:cs="Huawei Sans"/>
          <w:noProof/>
        </w:rPr>
        <w:t>3</w:t>
      </w:r>
      <w:r w:rsidR="00F73C6D">
        <w:rPr>
          <w:rFonts w:cs="Huawei Sans" w:hint="eastAsia"/>
          <w:noProof/>
        </w:rPr>
        <w:t>次通信，则</w:t>
      </w:r>
      <w:r w:rsidR="00F73C6D">
        <w:rPr>
          <w:rFonts w:cs="Huawei Sans"/>
        </w:rPr>
        <w:t>setsockopt.xml</w:t>
      </w:r>
      <w:r w:rsidR="00F73C6D">
        <w:rPr>
          <w:rFonts w:cs="Huawei Sans" w:hint="eastAsia"/>
        </w:rPr>
        <w:t>文件中会有</w:t>
      </w:r>
      <w:r w:rsidR="00F73C6D">
        <w:rPr>
          <w:rFonts w:cs="Huawei Sans"/>
        </w:rPr>
        <w:t>3</w:t>
      </w:r>
      <w:r w:rsidR="00F73C6D">
        <w:rPr>
          <w:rFonts w:cs="Huawei Sans" w:hint="eastAsia"/>
        </w:rPr>
        <w:t>段记录路由的内容</w:t>
      </w:r>
      <w:r>
        <w:rPr>
          <w:rFonts w:cs="Huawei Sans" w:hint="eastAsia"/>
        </w:rPr>
        <w:t>）</w:t>
      </w:r>
      <w:r w:rsidR="00F73C6D">
        <w:rPr>
          <w:rFonts w:cs="Huawei Sans" w:hint="eastAsia"/>
        </w:rPr>
        <w:t>。</w:t>
      </w:r>
    </w:p>
    <w:p w14:paraId="7C6FC08B" w14:textId="77777777" w:rsidR="00F73C6D" w:rsidRDefault="00F73C6D" w:rsidP="00F73C6D">
      <w:pPr>
        <w:rPr>
          <w:rFonts w:ascii="Huawei Sans" w:eastAsia="方正兰亭黑简体" w:hAnsi="Huawei Sans" w:cs="Huawei Sans"/>
        </w:rPr>
      </w:pPr>
    </w:p>
    <w:p w14:paraId="55CCBB93" w14:textId="77777777" w:rsidR="00D77840" w:rsidRDefault="00D77840" w:rsidP="00F73C6D">
      <w:pPr>
        <w:rPr>
          <w:rFonts w:ascii="Huawei Sans" w:eastAsia="方正兰亭黑简体" w:hAnsi="Huawei Sans" w:cs="Huawei Sans"/>
        </w:rPr>
      </w:pPr>
    </w:p>
    <w:p w14:paraId="2A44DFD4" w14:textId="77777777" w:rsidR="00D77840" w:rsidRDefault="00D77840" w:rsidP="00F73C6D">
      <w:pPr>
        <w:rPr>
          <w:rFonts w:ascii="Huawei Sans" w:eastAsia="方正兰亭黑简体" w:hAnsi="Huawei Sans" w:cs="Huawei Sans"/>
        </w:rPr>
      </w:pPr>
    </w:p>
    <w:p w14:paraId="2F4B914C" w14:textId="77777777" w:rsidR="00D77840" w:rsidRDefault="00D77840" w:rsidP="00F73C6D">
      <w:pPr>
        <w:rPr>
          <w:rFonts w:ascii="Huawei Sans" w:eastAsia="方正兰亭黑简体" w:hAnsi="Huawei Sans" w:cs="Huawei Sans"/>
        </w:rPr>
      </w:pPr>
    </w:p>
    <w:sectPr w:rsidR="00D77840" w:rsidSect="00793309">
      <w:headerReference w:type="first" r:id="rId58"/>
      <w:pgSz w:w="11906" w:h="16838" w:code="9"/>
      <w:pgMar w:top="1701" w:right="1134" w:bottom="1701" w:left="1134" w:header="567" w:footer="567" w:gutter="0"/>
      <w:pgNumType w:start="1"/>
      <w:cols w:space="425"/>
      <w:titlePg/>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6C10AF" w14:textId="77777777" w:rsidR="00FE07E3" w:rsidRDefault="00FE07E3" w:rsidP="00940D2A">
      <w:pPr>
        <w:spacing w:before="0" w:after="0" w:line="240" w:lineRule="auto"/>
      </w:pPr>
      <w:r>
        <w:separator/>
      </w:r>
    </w:p>
  </w:endnote>
  <w:endnote w:type="continuationSeparator" w:id="0">
    <w:p w14:paraId="00BA1DCA" w14:textId="77777777" w:rsidR="00FE07E3" w:rsidRDefault="00FE07E3"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Trebuchet MS"/>
    <w:charset w:val="00"/>
    <w:family w:val="swiss"/>
    <w:pitch w:val="variable"/>
    <w:sig w:usb0="00000001" w:usb1="500078FB" w:usb2="00000008" w:usb3="00000000" w:csb0="0000009F" w:csb1="00000000"/>
  </w:font>
  <w:font w:name="方正兰亭黑简体">
    <w:altName w:val="Arial Unicode MS"/>
    <w:charset w:val="86"/>
    <w:family w:val="auto"/>
    <w:pitch w:val="variable"/>
    <w:sig w:usb0="00000000"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Aria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Microsoft YaHei"/>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Calibri">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A1981" w14:textId="4ACA8F16" w:rsidR="001141E3" w:rsidRDefault="001141E3" w:rsidP="00793309">
    <w:pPr>
      <w:pStyle w:val="ac"/>
      <w:tabs>
        <w:tab w:val="left" w:pos="7598"/>
      </w:tabs>
      <w:jc w:val="left"/>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F0563B" w14:textId="77777777" w:rsidR="00FE07E3" w:rsidRDefault="00FE07E3" w:rsidP="00940D2A">
      <w:pPr>
        <w:spacing w:before="0" w:after="0" w:line="240" w:lineRule="auto"/>
      </w:pPr>
      <w:r>
        <w:separator/>
      </w:r>
    </w:p>
  </w:footnote>
  <w:footnote w:type="continuationSeparator" w:id="0">
    <w:p w14:paraId="0AEBBC8B" w14:textId="77777777" w:rsidR="00FE07E3" w:rsidRDefault="00FE07E3"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1141E3" w:rsidRPr="009D4127" w:rsidRDefault="001141E3" w:rsidP="00033B54">
    <w:pPr>
      <w:pStyle w:val="a6"/>
      <w:rPr>
        <w:rFonts w:ascii="Huawei Sans" w:eastAsia="方正兰亭黑简体" w:hAnsi="Huawei Sans"/>
      </w:rPr>
    </w:pPr>
  </w:p>
  <w:p w14:paraId="6619D47F" w14:textId="77777777" w:rsidR="001141E3" w:rsidRPr="009D4127" w:rsidRDefault="001141E3" w:rsidP="00033B54">
    <w:pPr>
      <w:pStyle w:val="a6"/>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141E3" w:rsidRPr="009D4127" w14:paraId="2FAC5D03" w14:textId="77777777" w:rsidTr="00854769">
      <w:trPr>
        <w:cantSplit/>
        <w:trHeight w:hRule="exact" w:val="738"/>
      </w:trPr>
      <w:tc>
        <w:tcPr>
          <w:tcW w:w="1134" w:type="dxa"/>
        </w:tcPr>
        <w:p w14:paraId="07F9ECB9" w14:textId="0621B518" w:rsidR="001141E3" w:rsidRPr="009D4127" w:rsidRDefault="001141E3" w:rsidP="00854769">
          <w:pPr>
            <w:pStyle w:val="afff9"/>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11" name="图片 2"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1141E3" w:rsidRPr="009D4127" w:rsidRDefault="001141E3" w:rsidP="00033B54">
          <w:pPr>
            <w:spacing w:before="120"/>
            <w:rPr>
              <w:rFonts w:ascii="Huawei Sans" w:eastAsia="方正兰亭黑简体" w:hAnsi="Huawei Sans"/>
            </w:rPr>
          </w:pPr>
        </w:p>
      </w:tc>
      <w:tc>
        <w:tcPr>
          <w:tcW w:w="7371" w:type="dxa"/>
          <w:vAlign w:val="bottom"/>
        </w:tcPr>
        <w:p w14:paraId="541AEA52" w14:textId="3601F63F" w:rsidR="001141E3" w:rsidRPr="009D4127" w:rsidRDefault="001141E3" w:rsidP="00BC78DA">
          <w:pPr>
            <w:pStyle w:val="TableNote"/>
            <w:ind w:left="0"/>
            <w:jc w:val="center"/>
            <w:rPr>
              <w:rFonts w:ascii="Huawei Sans" w:eastAsia="方正兰亭黑简体" w:hAnsi="Huawei Sans"/>
              <w:noProof/>
            </w:rPr>
          </w:pPr>
          <w:r w:rsidRPr="00547DC8">
            <w:rPr>
              <w:rFonts w:ascii="Huawei Sans" w:eastAsia="方正兰亭黑简体" w:hAnsi="Huawei Sans" w:hint="eastAsia"/>
              <w:noProof/>
            </w:rPr>
            <w:t>《</w:t>
          </w:r>
          <w:r w:rsidRPr="00547DC8">
            <w:rPr>
              <w:rFonts w:ascii="Huawei Sans" w:eastAsia="方正兰亭黑简体" w:hAnsi="Huawei Sans"/>
              <w:noProof/>
            </w:rPr>
            <w:t>openEuler</w:t>
          </w:r>
          <w:r w:rsidRPr="00547DC8">
            <w:rPr>
              <w:rFonts w:ascii="Huawei Sans" w:eastAsia="方正兰亭黑简体" w:hAnsi="Huawei Sans"/>
              <w:noProof/>
            </w:rPr>
            <w:t>操作系统》内核实验手册</w:t>
          </w:r>
          <w:r>
            <w:rPr>
              <w:rFonts w:ascii="Huawei Sans" w:eastAsia="方正兰亭黑简体" w:hAnsi="Huawei Sans" w:hint="eastAsia"/>
              <w:noProof/>
            </w:rPr>
            <w:t>鲲鹏云</w:t>
          </w:r>
          <w:r>
            <w:rPr>
              <w:rFonts w:ascii="Huawei Sans" w:eastAsia="方正兰亭黑简体" w:hAnsi="Huawei Sans" w:hint="eastAsia"/>
              <w:noProof/>
            </w:rPr>
            <w:t>ECS</w:t>
          </w:r>
          <w:r w:rsidRPr="00547DC8">
            <w:rPr>
              <w:rFonts w:ascii="Huawei Sans" w:eastAsia="方正兰亭黑简体" w:hAnsi="Huawei Sans"/>
              <w:noProof/>
            </w:rPr>
            <w:t>版</w:t>
          </w:r>
          <w:r w:rsidR="00BD066D">
            <w:rPr>
              <w:rFonts w:ascii="Huawei Sans" w:eastAsia="方正兰亭黑简体" w:hAnsi="Huawei Sans" w:hint="eastAsia"/>
              <w:noProof/>
            </w:rPr>
            <w:t>v</w:t>
          </w:r>
          <w:r w:rsidR="00BD066D">
            <w:rPr>
              <w:rFonts w:ascii="Huawei Sans" w:eastAsia="方正兰亭黑简体" w:hAnsi="Huawei Sans"/>
              <w:noProof/>
            </w:rPr>
            <w:t>1.0</w:t>
          </w:r>
        </w:p>
      </w:tc>
      <w:tc>
        <w:tcPr>
          <w:tcW w:w="1134" w:type="dxa"/>
          <w:vAlign w:val="bottom"/>
        </w:tcPr>
        <w:p w14:paraId="279C3BBC" w14:textId="1A924E70" w:rsidR="001141E3" w:rsidRPr="009D4127" w:rsidRDefault="001141E3"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4E041B">
            <w:rPr>
              <w:rFonts w:ascii="Huawei Sans" w:eastAsia="方正兰亭黑简体" w:hAnsi="Huawei Sans"/>
              <w:noProof/>
            </w:rPr>
            <w:t>18</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1141E3" w:rsidRPr="009D4127" w:rsidRDefault="001141E3" w:rsidP="00033B54">
    <w:pPr>
      <w:pStyle w:val="a6"/>
      <w:rPr>
        <w:rFonts w:ascii="Huawei Sans" w:eastAsia="方正兰亭黑简体" w:hAnsi="Huawei Sans"/>
      </w:rPr>
    </w:pPr>
  </w:p>
  <w:p w14:paraId="76432B8F" w14:textId="77777777" w:rsidR="001141E3" w:rsidRPr="009D4127" w:rsidRDefault="001141E3" w:rsidP="00033B54">
    <w:pPr>
      <w:pStyle w:val="a6"/>
      <w:rPr>
        <w:rFonts w:ascii="Huawei Sans" w:eastAsia="方正兰亭黑简体" w:hAnsi="Huawei Sans"/>
      </w:rPr>
    </w:pPr>
  </w:p>
  <w:p w14:paraId="2CCE42D9" w14:textId="77777777" w:rsidR="001141E3" w:rsidRPr="009D4127" w:rsidRDefault="001141E3">
    <w:pPr>
      <w:pStyle w:val="a6"/>
      <w:rPr>
        <w:rFonts w:ascii="Huawei Sans" w:eastAsia="方正兰亭黑简体" w:hAnsi="Huawei San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141E3" w:rsidRPr="009D4127" w14:paraId="636269D9" w14:textId="77777777" w:rsidTr="001141E3">
      <w:trPr>
        <w:cantSplit/>
        <w:trHeight w:hRule="exact" w:val="738"/>
      </w:trPr>
      <w:tc>
        <w:tcPr>
          <w:tcW w:w="1134" w:type="dxa"/>
        </w:tcPr>
        <w:p w14:paraId="25544D78" w14:textId="77777777" w:rsidR="001141E3" w:rsidRPr="009D4127" w:rsidRDefault="001141E3" w:rsidP="00793309">
          <w:pPr>
            <w:pStyle w:val="afff9"/>
            <w:jc w:val="left"/>
            <w:rPr>
              <w:rFonts w:ascii="Huawei Sans" w:eastAsia="方正兰亭黑简体" w:hAnsi="Huawei Sans"/>
            </w:rPr>
          </w:pPr>
          <w:r w:rsidRPr="009D4127">
            <w:rPr>
              <w:rFonts w:ascii="Huawei Sans" w:eastAsia="方正兰亭黑简体" w:hAnsi="Huawei Sans"/>
              <w:noProof/>
            </w:rPr>
            <w:drawing>
              <wp:inline distT="0" distB="0" distL="0" distR="0" wp14:anchorId="51839F3E" wp14:editId="4180FF91">
                <wp:extent cx="424800" cy="432623"/>
                <wp:effectExtent l="0" t="0" r="0" b="5715"/>
                <wp:docPr id="1" name="图片 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2E2CB02A" w14:textId="77777777" w:rsidR="001141E3" w:rsidRPr="009D4127" w:rsidRDefault="001141E3" w:rsidP="00793309">
          <w:pPr>
            <w:spacing w:before="120"/>
            <w:rPr>
              <w:rFonts w:ascii="Huawei Sans" w:eastAsia="方正兰亭黑简体" w:hAnsi="Huawei Sans"/>
            </w:rPr>
          </w:pPr>
        </w:p>
      </w:tc>
      <w:tc>
        <w:tcPr>
          <w:tcW w:w="7371" w:type="dxa"/>
          <w:vAlign w:val="bottom"/>
        </w:tcPr>
        <w:p w14:paraId="036EFE3F" w14:textId="3FF7EA7B" w:rsidR="001141E3" w:rsidRPr="009D4127" w:rsidRDefault="001141E3" w:rsidP="00793309">
          <w:pPr>
            <w:pStyle w:val="TableNote"/>
            <w:ind w:left="0"/>
            <w:jc w:val="center"/>
            <w:rPr>
              <w:rFonts w:ascii="Huawei Sans" w:eastAsia="方正兰亭黑简体" w:hAnsi="Huawei Sans"/>
              <w:noProof/>
            </w:rPr>
          </w:pPr>
          <w:r w:rsidRPr="00547DC8">
            <w:rPr>
              <w:rFonts w:ascii="Huawei Sans" w:eastAsia="方正兰亭黑简体" w:hAnsi="Huawei Sans" w:hint="eastAsia"/>
              <w:noProof/>
            </w:rPr>
            <w:t>《</w:t>
          </w:r>
          <w:r w:rsidRPr="00547DC8">
            <w:rPr>
              <w:rFonts w:ascii="Huawei Sans" w:eastAsia="方正兰亭黑简体" w:hAnsi="Huawei Sans"/>
              <w:noProof/>
            </w:rPr>
            <w:t>openEuler</w:t>
          </w:r>
          <w:r w:rsidRPr="00547DC8">
            <w:rPr>
              <w:rFonts w:ascii="Huawei Sans" w:eastAsia="方正兰亭黑简体" w:hAnsi="Huawei Sans"/>
              <w:noProof/>
            </w:rPr>
            <w:t>操作系统》内核实验手册</w:t>
          </w:r>
          <w:r>
            <w:rPr>
              <w:rFonts w:ascii="Huawei Sans" w:eastAsia="方正兰亭黑简体" w:hAnsi="Huawei Sans" w:hint="eastAsia"/>
              <w:noProof/>
            </w:rPr>
            <w:t>鲲鹏云</w:t>
          </w:r>
          <w:r>
            <w:rPr>
              <w:rFonts w:ascii="Huawei Sans" w:eastAsia="方正兰亭黑简体" w:hAnsi="Huawei Sans" w:hint="eastAsia"/>
              <w:noProof/>
            </w:rPr>
            <w:t>ECS</w:t>
          </w:r>
          <w:r w:rsidRPr="00547DC8">
            <w:rPr>
              <w:rFonts w:ascii="Huawei Sans" w:eastAsia="方正兰亭黑简体" w:hAnsi="Huawei Sans"/>
              <w:noProof/>
            </w:rPr>
            <w:t>版</w:t>
          </w:r>
        </w:p>
      </w:tc>
      <w:tc>
        <w:tcPr>
          <w:tcW w:w="1134" w:type="dxa"/>
          <w:vAlign w:val="bottom"/>
        </w:tcPr>
        <w:p w14:paraId="541C7933" w14:textId="77777777" w:rsidR="001141E3" w:rsidRPr="009D4127" w:rsidRDefault="001141E3" w:rsidP="00793309">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4E041B">
            <w:rPr>
              <w:rFonts w:ascii="Huawei Sans" w:eastAsia="方正兰亭黑简体" w:hAnsi="Huawei Sans"/>
              <w:noProof/>
            </w:rPr>
            <w:t>1</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10061E71" w14:textId="77777777" w:rsidR="001141E3" w:rsidRDefault="001141E3">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A275A"/>
    <w:multiLevelType w:val="multilevel"/>
    <w:tmpl w:val="4E5EE6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nsid w:val="171657A1"/>
    <w:multiLevelType w:val="multilevel"/>
    <w:tmpl w:val="0536341E"/>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27A641A3"/>
    <w:multiLevelType w:val="hybridMultilevel"/>
    <w:tmpl w:val="B4325154"/>
    <w:lvl w:ilvl="0" w:tplc="2CCABAEE">
      <w:start w:val="1"/>
      <w:numFmt w:val="decimal"/>
      <w:lvlText w:val="（%1）"/>
      <w:lvlJc w:val="left"/>
      <w:pPr>
        <w:ind w:left="1561" w:hanging="540"/>
      </w:pPr>
    </w:lvl>
    <w:lvl w:ilvl="1" w:tplc="04090019">
      <w:start w:val="1"/>
      <w:numFmt w:val="lowerLetter"/>
      <w:lvlText w:val="%2)"/>
      <w:lvlJc w:val="left"/>
      <w:pPr>
        <w:ind w:left="1861" w:hanging="420"/>
      </w:pPr>
    </w:lvl>
    <w:lvl w:ilvl="2" w:tplc="0409001B">
      <w:start w:val="1"/>
      <w:numFmt w:val="lowerRoman"/>
      <w:lvlText w:val="%3."/>
      <w:lvlJc w:val="right"/>
      <w:pPr>
        <w:ind w:left="2281" w:hanging="420"/>
      </w:pPr>
    </w:lvl>
    <w:lvl w:ilvl="3" w:tplc="0409000F">
      <w:start w:val="1"/>
      <w:numFmt w:val="decimal"/>
      <w:lvlText w:val="%4."/>
      <w:lvlJc w:val="left"/>
      <w:pPr>
        <w:ind w:left="2701" w:hanging="420"/>
      </w:pPr>
    </w:lvl>
    <w:lvl w:ilvl="4" w:tplc="04090019">
      <w:start w:val="1"/>
      <w:numFmt w:val="lowerLetter"/>
      <w:lvlText w:val="%5)"/>
      <w:lvlJc w:val="left"/>
      <w:pPr>
        <w:ind w:left="3121" w:hanging="420"/>
      </w:pPr>
    </w:lvl>
    <w:lvl w:ilvl="5" w:tplc="0409001B">
      <w:start w:val="1"/>
      <w:numFmt w:val="lowerRoman"/>
      <w:lvlText w:val="%6."/>
      <w:lvlJc w:val="right"/>
      <w:pPr>
        <w:ind w:left="3541" w:hanging="420"/>
      </w:pPr>
    </w:lvl>
    <w:lvl w:ilvl="6" w:tplc="0409000F">
      <w:start w:val="1"/>
      <w:numFmt w:val="decimal"/>
      <w:lvlText w:val="%7."/>
      <w:lvlJc w:val="left"/>
      <w:pPr>
        <w:ind w:left="3961" w:hanging="420"/>
      </w:pPr>
    </w:lvl>
    <w:lvl w:ilvl="7" w:tplc="04090019">
      <w:start w:val="1"/>
      <w:numFmt w:val="lowerLetter"/>
      <w:lvlText w:val="%8)"/>
      <w:lvlJc w:val="left"/>
      <w:pPr>
        <w:ind w:left="4381" w:hanging="420"/>
      </w:pPr>
    </w:lvl>
    <w:lvl w:ilvl="8" w:tplc="0409001B">
      <w:start w:val="1"/>
      <w:numFmt w:val="lowerRoman"/>
      <w:lvlText w:val="%9."/>
      <w:lvlJc w:val="right"/>
      <w:pPr>
        <w:ind w:left="4801" w:hanging="420"/>
      </w:pPr>
    </w:lvl>
  </w:abstractNum>
  <w:abstractNum w:abstractNumId="8">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1">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2">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7">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7"/>
  </w:num>
  <w:num w:numId="2">
    <w:abstractNumId w:val="10"/>
  </w:num>
  <w:num w:numId="3">
    <w:abstractNumId w:val="6"/>
  </w:num>
  <w:num w:numId="4">
    <w:abstractNumId w:val="3"/>
  </w:num>
  <w:num w:numId="5">
    <w:abstractNumId w:val="12"/>
  </w:num>
  <w:num w:numId="6">
    <w:abstractNumId w:val="5"/>
  </w:num>
  <w:num w:numId="7">
    <w:abstractNumId w:val="2"/>
  </w:num>
  <w:num w:numId="8">
    <w:abstractNumId w:val="9"/>
  </w:num>
  <w:num w:numId="9">
    <w:abstractNumId w:val="13"/>
  </w:num>
  <w:num w:numId="10">
    <w:abstractNumId w:val="11"/>
  </w:num>
  <w:num w:numId="11">
    <w:abstractNumId w:val="14"/>
  </w:num>
  <w:num w:numId="12">
    <w:abstractNumId w:val="1"/>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5"/>
  </w:num>
  <w:num w:numId="18">
    <w:abstractNumId w:val="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003"/>
    <w:rsid w:val="00007325"/>
    <w:rsid w:val="00010C0A"/>
    <w:rsid w:val="00011630"/>
    <w:rsid w:val="00011962"/>
    <w:rsid w:val="00011B50"/>
    <w:rsid w:val="00013155"/>
    <w:rsid w:val="00014276"/>
    <w:rsid w:val="000145D8"/>
    <w:rsid w:val="00014C0D"/>
    <w:rsid w:val="000171EC"/>
    <w:rsid w:val="00017C40"/>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337"/>
    <w:rsid w:val="00054DE4"/>
    <w:rsid w:val="00062A99"/>
    <w:rsid w:val="00064F80"/>
    <w:rsid w:val="0006678D"/>
    <w:rsid w:val="0006684D"/>
    <w:rsid w:val="00066A44"/>
    <w:rsid w:val="00066F4D"/>
    <w:rsid w:val="00070957"/>
    <w:rsid w:val="00071923"/>
    <w:rsid w:val="00071988"/>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3D30"/>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250F"/>
    <w:rsid w:val="000C3F98"/>
    <w:rsid w:val="000C62CD"/>
    <w:rsid w:val="000D0045"/>
    <w:rsid w:val="000D0502"/>
    <w:rsid w:val="000D2513"/>
    <w:rsid w:val="000D41DD"/>
    <w:rsid w:val="000D57E7"/>
    <w:rsid w:val="000D601E"/>
    <w:rsid w:val="000D79DE"/>
    <w:rsid w:val="000E12FE"/>
    <w:rsid w:val="000E16AA"/>
    <w:rsid w:val="000E3396"/>
    <w:rsid w:val="000E3FA8"/>
    <w:rsid w:val="000E48ED"/>
    <w:rsid w:val="000E5B3B"/>
    <w:rsid w:val="000F0E6E"/>
    <w:rsid w:val="000F21A1"/>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4F4E"/>
    <w:rsid w:val="00106460"/>
    <w:rsid w:val="00106A4A"/>
    <w:rsid w:val="00107072"/>
    <w:rsid w:val="00107DA6"/>
    <w:rsid w:val="00110F4C"/>
    <w:rsid w:val="0011199D"/>
    <w:rsid w:val="001141E3"/>
    <w:rsid w:val="00114A3D"/>
    <w:rsid w:val="00115D12"/>
    <w:rsid w:val="0011636E"/>
    <w:rsid w:val="00116DBF"/>
    <w:rsid w:val="001178C7"/>
    <w:rsid w:val="00117C30"/>
    <w:rsid w:val="00120C0B"/>
    <w:rsid w:val="0012112D"/>
    <w:rsid w:val="00122A8A"/>
    <w:rsid w:val="00125657"/>
    <w:rsid w:val="00131CAC"/>
    <w:rsid w:val="00134805"/>
    <w:rsid w:val="00135512"/>
    <w:rsid w:val="00135B97"/>
    <w:rsid w:val="00135C53"/>
    <w:rsid w:val="00141351"/>
    <w:rsid w:val="0014145E"/>
    <w:rsid w:val="0014154F"/>
    <w:rsid w:val="00142926"/>
    <w:rsid w:val="00142A7F"/>
    <w:rsid w:val="00142F34"/>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72027"/>
    <w:rsid w:val="00172E55"/>
    <w:rsid w:val="0017327A"/>
    <w:rsid w:val="0017451A"/>
    <w:rsid w:val="00176B45"/>
    <w:rsid w:val="00180259"/>
    <w:rsid w:val="0018080D"/>
    <w:rsid w:val="00180E3E"/>
    <w:rsid w:val="00181143"/>
    <w:rsid w:val="00185231"/>
    <w:rsid w:val="00185AA1"/>
    <w:rsid w:val="00185EEE"/>
    <w:rsid w:val="00187508"/>
    <w:rsid w:val="00187DEF"/>
    <w:rsid w:val="00190A41"/>
    <w:rsid w:val="00191323"/>
    <w:rsid w:val="00191D15"/>
    <w:rsid w:val="001921A9"/>
    <w:rsid w:val="00194015"/>
    <w:rsid w:val="001964B5"/>
    <w:rsid w:val="00196C9F"/>
    <w:rsid w:val="00197385"/>
    <w:rsid w:val="001A14C4"/>
    <w:rsid w:val="001A24AF"/>
    <w:rsid w:val="001A29B5"/>
    <w:rsid w:val="001A3936"/>
    <w:rsid w:val="001A42A4"/>
    <w:rsid w:val="001A7817"/>
    <w:rsid w:val="001B0FF2"/>
    <w:rsid w:val="001B1484"/>
    <w:rsid w:val="001B18BF"/>
    <w:rsid w:val="001B1F9B"/>
    <w:rsid w:val="001B20C3"/>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D001D"/>
    <w:rsid w:val="001D0149"/>
    <w:rsid w:val="001D0278"/>
    <w:rsid w:val="001D18DC"/>
    <w:rsid w:val="001D669F"/>
    <w:rsid w:val="001D6842"/>
    <w:rsid w:val="001D7530"/>
    <w:rsid w:val="001D7DDA"/>
    <w:rsid w:val="001E30B9"/>
    <w:rsid w:val="001E382D"/>
    <w:rsid w:val="001E4D05"/>
    <w:rsid w:val="001E5B72"/>
    <w:rsid w:val="001E6211"/>
    <w:rsid w:val="001E6ABB"/>
    <w:rsid w:val="001E71BD"/>
    <w:rsid w:val="001F1D00"/>
    <w:rsid w:val="001F3661"/>
    <w:rsid w:val="001F4C88"/>
    <w:rsid w:val="001F54BE"/>
    <w:rsid w:val="002004D8"/>
    <w:rsid w:val="00200836"/>
    <w:rsid w:val="0020153C"/>
    <w:rsid w:val="00203E5B"/>
    <w:rsid w:val="002044DD"/>
    <w:rsid w:val="00204A7A"/>
    <w:rsid w:val="00206AA0"/>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4CC4"/>
    <w:rsid w:val="002352DE"/>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5F7B"/>
    <w:rsid w:val="00257718"/>
    <w:rsid w:val="002605B0"/>
    <w:rsid w:val="00260775"/>
    <w:rsid w:val="00262636"/>
    <w:rsid w:val="00264059"/>
    <w:rsid w:val="002652D5"/>
    <w:rsid w:val="002711F9"/>
    <w:rsid w:val="00271653"/>
    <w:rsid w:val="00273DF1"/>
    <w:rsid w:val="00274DC5"/>
    <w:rsid w:val="0027689A"/>
    <w:rsid w:val="00276B83"/>
    <w:rsid w:val="00276BD2"/>
    <w:rsid w:val="002819BC"/>
    <w:rsid w:val="00282C8C"/>
    <w:rsid w:val="00284CBB"/>
    <w:rsid w:val="002867B5"/>
    <w:rsid w:val="002867C1"/>
    <w:rsid w:val="00287854"/>
    <w:rsid w:val="00287B6B"/>
    <w:rsid w:val="00287E2E"/>
    <w:rsid w:val="0029076F"/>
    <w:rsid w:val="002907EC"/>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48D0"/>
    <w:rsid w:val="002E5399"/>
    <w:rsid w:val="002E5D8C"/>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33F7"/>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10EF"/>
    <w:rsid w:val="00361792"/>
    <w:rsid w:val="00361D0C"/>
    <w:rsid w:val="00361F14"/>
    <w:rsid w:val="00362546"/>
    <w:rsid w:val="003629CB"/>
    <w:rsid w:val="00362BAD"/>
    <w:rsid w:val="00362ECF"/>
    <w:rsid w:val="0036631D"/>
    <w:rsid w:val="00366E4B"/>
    <w:rsid w:val="00370DC3"/>
    <w:rsid w:val="00373B2C"/>
    <w:rsid w:val="00373BF1"/>
    <w:rsid w:val="00375EAD"/>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E9E"/>
    <w:rsid w:val="003C2E2D"/>
    <w:rsid w:val="003C30C3"/>
    <w:rsid w:val="003C39E6"/>
    <w:rsid w:val="003C3B28"/>
    <w:rsid w:val="003C5BE1"/>
    <w:rsid w:val="003D2573"/>
    <w:rsid w:val="003D2786"/>
    <w:rsid w:val="003E06CC"/>
    <w:rsid w:val="003E115D"/>
    <w:rsid w:val="003E1CCE"/>
    <w:rsid w:val="003E1F44"/>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53CB"/>
    <w:rsid w:val="0041039A"/>
    <w:rsid w:val="00411791"/>
    <w:rsid w:val="00413400"/>
    <w:rsid w:val="004136A5"/>
    <w:rsid w:val="0041409F"/>
    <w:rsid w:val="0041641C"/>
    <w:rsid w:val="00416E2E"/>
    <w:rsid w:val="00420B72"/>
    <w:rsid w:val="00421845"/>
    <w:rsid w:val="00422748"/>
    <w:rsid w:val="004278B5"/>
    <w:rsid w:val="004300F4"/>
    <w:rsid w:val="004314CE"/>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47B4"/>
    <w:rsid w:val="00454F11"/>
    <w:rsid w:val="00455497"/>
    <w:rsid w:val="00457348"/>
    <w:rsid w:val="004601F1"/>
    <w:rsid w:val="0046183B"/>
    <w:rsid w:val="004622AB"/>
    <w:rsid w:val="00462D8E"/>
    <w:rsid w:val="0046363A"/>
    <w:rsid w:val="00463820"/>
    <w:rsid w:val="00464E48"/>
    <w:rsid w:val="00466677"/>
    <w:rsid w:val="0046676C"/>
    <w:rsid w:val="0046690C"/>
    <w:rsid w:val="00466E8E"/>
    <w:rsid w:val="00470A8F"/>
    <w:rsid w:val="004722EF"/>
    <w:rsid w:val="00473CB2"/>
    <w:rsid w:val="00473FEF"/>
    <w:rsid w:val="004754D1"/>
    <w:rsid w:val="00476FB1"/>
    <w:rsid w:val="00477927"/>
    <w:rsid w:val="004821F6"/>
    <w:rsid w:val="004832FC"/>
    <w:rsid w:val="0048347D"/>
    <w:rsid w:val="00483F9A"/>
    <w:rsid w:val="00486E75"/>
    <w:rsid w:val="00487A1C"/>
    <w:rsid w:val="00487E35"/>
    <w:rsid w:val="00490EDD"/>
    <w:rsid w:val="00491A2E"/>
    <w:rsid w:val="004933CE"/>
    <w:rsid w:val="004957AB"/>
    <w:rsid w:val="00496E4C"/>
    <w:rsid w:val="00496EE5"/>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39DC"/>
    <w:rsid w:val="004C41B3"/>
    <w:rsid w:val="004C7563"/>
    <w:rsid w:val="004D2AC9"/>
    <w:rsid w:val="004D2AE8"/>
    <w:rsid w:val="004D2C13"/>
    <w:rsid w:val="004D5CF1"/>
    <w:rsid w:val="004D5DC8"/>
    <w:rsid w:val="004D643F"/>
    <w:rsid w:val="004D69D2"/>
    <w:rsid w:val="004E03A7"/>
    <w:rsid w:val="004E041B"/>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CA9"/>
    <w:rsid w:val="004F3E1C"/>
    <w:rsid w:val="004F6280"/>
    <w:rsid w:val="004F697C"/>
    <w:rsid w:val="004F6CED"/>
    <w:rsid w:val="004F6E46"/>
    <w:rsid w:val="005016A8"/>
    <w:rsid w:val="00501B07"/>
    <w:rsid w:val="00501EA8"/>
    <w:rsid w:val="00503848"/>
    <w:rsid w:val="00503D14"/>
    <w:rsid w:val="00504B55"/>
    <w:rsid w:val="0050614A"/>
    <w:rsid w:val="00506FB0"/>
    <w:rsid w:val="00507E2A"/>
    <w:rsid w:val="005135D9"/>
    <w:rsid w:val="00514347"/>
    <w:rsid w:val="005214A7"/>
    <w:rsid w:val="00522580"/>
    <w:rsid w:val="00523C28"/>
    <w:rsid w:val="0052474E"/>
    <w:rsid w:val="00526952"/>
    <w:rsid w:val="00526BBC"/>
    <w:rsid w:val="00530302"/>
    <w:rsid w:val="00530D24"/>
    <w:rsid w:val="0053194D"/>
    <w:rsid w:val="00533708"/>
    <w:rsid w:val="005350A0"/>
    <w:rsid w:val="00536900"/>
    <w:rsid w:val="00536D4D"/>
    <w:rsid w:val="00537472"/>
    <w:rsid w:val="00543953"/>
    <w:rsid w:val="00543A76"/>
    <w:rsid w:val="00543FDE"/>
    <w:rsid w:val="00545A3D"/>
    <w:rsid w:val="005476F7"/>
    <w:rsid w:val="00547873"/>
    <w:rsid w:val="00547DC8"/>
    <w:rsid w:val="0055520C"/>
    <w:rsid w:val="0055595D"/>
    <w:rsid w:val="00556DB2"/>
    <w:rsid w:val="005578B6"/>
    <w:rsid w:val="005607FC"/>
    <w:rsid w:val="00562E3E"/>
    <w:rsid w:val="00563999"/>
    <w:rsid w:val="005706B5"/>
    <w:rsid w:val="00571B40"/>
    <w:rsid w:val="00573C39"/>
    <w:rsid w:val="0057476C"/>
    <w:rsid w:val="0057502B"/>
    <w:rsid w:val="005750C8"/>
    <w:rsid w:val="00577A5F"/>
    <w:rsid w:val="00577A8B"/>
    <w:rsid w:val="00577CDF"/>
    <w:rsid w:val="00581446"/>
    <w:rsid w:val="00581962"/>
    <w:rsid w:val="00585E01"/>
    <w:rsid w:val="00586D12"/>
    <w:rsid w:val="00592EA9"/>
    <w:rsid w:val="00594091"/>
    <w:rsid w:val="00596A92"/>
    <w:rsid w:val="005A0AAD"/>
    <w:rsid w:val="005A1A80"/>
    <w:rsid w:val="005A1E6F"/>
    <w:rsid w:val="005A26CE"/>
    <w:rsid w:val="005A348F"/>
    <w:rsid w:val="005A53D7"/>
    <w:rsid w:val="005A751D"/>
    <w:rsid w:val="005B0949"/>
    <w:rsid w:val="005B1188"/>
    <w:rsid w:val="005B11F5"/>
    <w:rsid w:val="005B1811"/>
    <w:rsid w:val="005B2518"/>
    <w:rsid w:val="005B2BFD"/>
    <w:rsid w:val="005B30B2"/>
    <w:rsid w:val="005B310A"/>
    <w:rsid w:val="005B3DDC"/>
    <w:rsid w:val="005B5054"/>
    <w:rsid w:val="005B5970"/>
    <w:rsid w:val="005B6D8C"/>
    <w:rsid w:val="005B755C"/>
    <w:rsid w:val="005B7DC2"/>
    <w:rsid w:val="005B7E6C"/>
    <w:rsid w:val="005C391B"/>
    <w:rsid w:val="005C4B55"/>
    <w:rsid w:val="005C4E64"/>
    <w:rsid w:val="005C7FAB"/>
    <w:rsid w:val="005D203C"/>
    <w:rsid w:val="005D2A15"/>
    <w:rsid w:val="005D2DB6"/>
    <w:rsid w:val="005D4160"/>
    <w:rsid w:val="005D419D"/>
    <w:rsid w:val="005D499C"/>
    <w:rsid w:val="005D4B94"/>
    <w:rsid w:val="005D4C6C"/>
    <w:rsid w:val="005E004F"/>
    <w:rsid w:val="005E0257"/>
    <w:rsid w:val="005E08C3"/>
    <w:rsid w:val="005E2BA8"/>
    <w:rsid w:val="005E2DD2"/>
    <w:rsid w:val="005E4B56"/>
    <w:rsid w:val="005E5310"/>
    <w:rsid w:val="005F10B1"/>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5F1D"/>
    <w:rsid w:val="00636190"/>
    <w:rsid w:val="00636666"/>
    <w:rsid w:val="0063740C"/>
    <w:rsid w:val="0064022C"/>
    <w:rsid w:val="00640FAB"/>
    <w:rsid w:val="00641667"/>
    <w:rsid w:val="00641F46"/>
    <w:rsid w:val="00641FC7"/>
    <w:rsid w:val="006420EA"/>
    <w:rsid w:val="00643B99"/>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A4C"/>
    <w:rsid w:val="006765F5"/>
    <w:rsid w:val="00676C2A"/>
    <w:rsid w:val="00680302"/>
    <w:rsid w:val="00680585"/>
    <w:rsid w:val="00680B76"/>
    <w:rsid w:val="00681061"/>
    <w:rsid w:val="00683953"/>
    <w:rsid w:val="0068422F"/>
    <w:rsid w:val="00691C48"/>
    <w:rsid w:val="00691CA6"/>
    <w:rsid w:val="0069554C"/>
    <w:rsid w:val="00695D19"/>
    <w:rsid w:val="00697D2C"/>
    <w:rsid w:val="006A144A"/>
    <w:rsid w:val="006A22A1"/>
    <w:rsid w:val="006A25D7"/>
    <w:rsid w:val="006A39FD"/>
    <w:rsid w:val="006A458E"/>
    <w:rsid w:val="006A4649"/>
    <w:rsid w:val="006A6A33"/>
    <w:rsid w:val="006A7AB4"/>
    <w:rsid w:val="006B58EE"/>
    <w:rsid w:val="006B5E98"/>
    <w:rsid w:val="006B6A79"/>
    <w:rsid w:val="006C1E0B"/>
    <w:rsid w:val="006C425F"/>
    <w:rsid w:val="006C4329"/>
    <w:rsid w:val="006C559F"/>
    <w:rsid w:val="006C65AA"/>
    <w:rsid w:val="006C756C"/>
    <w:rsid w:val="006D0B05"/>
    <w:rsid w:val="006D46A5"/>
    <w:rsid w:val="006D622A"/>
    <w:rsid w:val="006E0824"/>
    <w:rsid w:val="006E17E3"/>
    <w:rsid w:val="006E2DF2"/>
    <w:rsid w:val="006E2F9F"/>
    <w:rsid w:val="006E70B8"/>
    <w:rsid w:val="006F206B"/>
    <w:rsid w:val="006F23AF"/>
    <w:rsid w:val="006F2A6C"/>
    <w:rsid w:val="006F3081"/>
    <w:rsid w:val="006F30BD"/>
    <w:rsid w:val="006F4046"/>
    <w:rsid w:val="006F58F0"/>
    <w:rsid w:val="006F6B63"/>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2A75"/>
    <w:rsid w:val="00742D5E"/>
    <w:rsid w:val="0074365E"/>
    <w:rsid w:val="007455B8"/>
    <w:rsid w:val="0074627D"/>
    <w:rsid w:val="0074648A"/>
    <w:rsid w:val="007476D8"/>
    <w:rsid w:val="007511FB"/>
    <w:rsid w:val="007513EB"/>
    <w:rsid w:val="00752B9C"/>
    <w:rsid w:val="0075561F"/>
    <w:rsid w:val="0075691C"/>
    <w:rsid w:val="00756FCA"/>
    <w:rsid w:val="00757266"/>
    <w:rsid w:val="007578B3"/>
    <w:rsid w:val="00760AD1"/>
    <w:rsid w:val="00762127"/>
    <w:rsid w:val="007638B2"/>
    <w:rsid w:val="00764748"/>
    <w:rsid w:val="00765F00"/>
    <w:rsid w:val="0076735B"/>
    <w:rsid w:val="007673B1"/>
    <w:rsid w:val="00771F53"/>
    <w:rsid w:val="00774DDB"/>
    <w:rsid w:val="007750B2"/>
    <w:rsid w:val="00775422"/>
    <w:rsid w:val="00780864"/>
    <w:rsid w:val="00781B39"/>
    <w:rsid w:val="0078266A"/>
    <w:rsid w:val="0078422C"/>
    <w:rsid w:val="00785ECF"/>
    <w:rsid w:val="00787543"/>
    <w:rsid w:val="00790918"/>
    <w:rsid w:val="00790CE5"/>
    <w:rsid w:val="00791CC2"/>
    <w:rsid w:val="00792F48"/>
    <w:rsid w:val="00793309"/>
    <w:rsid w:val="007946B0"/>
    <w:rsid w:val="00796312"/>
    <w:rsid w:val="007A0830"/>
    <w:rsid w:val="007A0C9B"/>
    <w:rsid w:val="007A1649"/>
    <w:rsid w:val="007A2E34"/>
    <w:rsid w:val="007A40F2"/>
    <w:rsid w:val="007A4B89"/>
    <w:rsid w:val="007B1662"/>
    <w:rsid w:val="007B1E9D"/>
    <w:rsid w:val="007B43DA"/>
    <w:rsid w:val="007B5364"/>
    <w:rsid w:val="007B570C"/>
    <w:rsid w:val="007B5F15"/>
    <w:rsid w:val="007B656E"/>
    <w:rsid w:val="007C0C8B"/>
    <w:rsid w:val="007C16D6"/>
    <w:rsid w:val="007C58EA"/>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4F2E"/>
    <w:rsid w:val="007E59F2"/>
    <w:rsid w:val="007E5E20"/>
    <w:rsid w:val="007E6778"/>
    <w:rsid w:val="007E6AC9"/>
    <w:rsid w:val="007F1CDC"/>
    <w:rsid w:val="007F2ED8"/>
    <w:rsid w:val="007F349E"/>
    <w:rsid w:val="007F5A96"/>
    <w:rsid w:val="007F72E4"/>
    <w:rsid w:val="007F79DF"/>
    <w:rsid w:val="007F7AA3"/>
    <w:rsid w:val="007F7C13"/>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2A"/>
    <w:rsid w:val="00865C51"/>
    <w:rsid w:val="00866CFB"/>
    <w:rsid w:val="00870F0E"/>
    <w:rsid w:val="008711C0"/>
    <w:rsid w:val="008731B3"/>
    <w:rsid w:val="0087575D"/>
    <w:rsid w:val="008763C5"/>
    <w:rsid w:val="0087789B"/>
    <w:rsid w:val="00877F78"/>
    <w:rsid w:val="008815FE"/>
    <w:rsid w:val="00883CD8"/>
    <w:rsid w:val="00883E98"/>
    <w:rsid w:val="008845C4"/>
    <w:rsid w:val="00884B45"/>
    <w:rsid w:val="00887F79"/>
    <w:rsid w:val="00890300"/>
    <w:rsid w:val="0089043C"/>
    <w:rsid w:val="00890E6E"/>
    <w:rsid w:val="0089106F"/>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A5E8A"/>
    <w:rsid w:val="008B0E3E"/>
    <w:rsid w:val="008B17EE"/>
    <w:rsid w:val="008B34F2"/>
    <w:rsid w:val="008B4D70"/>
    <w:rsid w:val="008B5835"/>
    <w:rsid w:val="008B6D57"/>
    <w:rsid w:val="008B7B9B"/>
    <w:rsid w:val="008C0438"/>
    <w:rsid w:val="008C09F3"/>
    <w:rsid w:val="008C2E4D"/>
    <w:rsid w:val="008C30F4"/>
    <w:rsid w:val="008C5037"/>
    <w:rsid w:val="008C7F85"/>
    <w:rsid w:val="008D2C22"/>
    <w:rsid w:val="008D6FBA"/>
    <w:rsid w:val="008D76B5"/>
    <w:rsid w:val="008E0285"/>
    <w:rsid w:val="008E322E"/>
    <w:rsid w:val="008E6235"/>
    <w:rsid w:val="008E68BA"/>
    <w:rsid w:val="008E72B4"/>
    <w:rsid w:val="008F2081"/>
    <w:rsid w:val="008F7FF9"/>
    <w:rsid w:val="00900AEF"/>
    <w:rsid w:val="00901AB7"/>
    <w:rsid w:val="00902B2B"/>
    <w:rsid w:val="00903192"/>
    <w:rsid w:val="00903F93"/>
    <w:rsid w:val="009058A8"/>
    <w:rsid w:val="00907A51"/>
    <w:rsid w:val="00907F52"/>
    <w:rsid w:val="00912A6C"/>
    <w:rsid w:val="00914937"/>
    <w:rsid w:val="009158F0"/>
    <w:rsid w:val="0091628A"/>
    <w:rsid w:val="009171BC"/>
    <w:rsid w:val="0092083F"/>
    <w:rsid w:val="00921088"/>
    <w:rsid w:val="009227DD"/>
    <w:rsid w:val="00923F55"/>
    <w:rsid w:val="0092482D"/>
    <w:rsid w:val="00925318"/>
    <w:rsid w:val="00925EA4"/>
    <w:rsid w:val="009301F6"/>
    <w:rsid w:val="00931412"/>
    <w:rsid w:val="009317A1"/>
    <w:rsid w:val="009319E8"/>
    <w:rsid w:val="00934483"/>
    <w:rsid w:val="00937764"/>
    <w:rsid w:val="009379C2"/>
    <w:rsid w:val="00940D2A"/>
    <w:rsid w:val="00941295"/>
    <w:rsid w:val="00941CE0"/>
    <w:rsid w:val="00943F7A"/>
    <w:rsid w:val="00947A35"/>
    <w:rsid w:val="00950A31"/>
    <w:rsid w:val="00951F14"/>
    <w:rsid w:val="009540D2"/>
    <w:rsid w:val="009574FE"/>
    <w:rsid w:val="00963BC9"/>
    <w:rsid w:val="009642C5"/>
    <w:rsid w:val="00964E90"/>
    <w:rsid w:val="00965B42"/>
    <w:rsid w:val="00967337"/>
    <w:rsid w:val="00967407"/>
    <w:rsid w:val="00967511"/>
    <w:rsid w:val="0096779F"/>
    <w:rsid w:val="00970D02"/>
    <w:rsid w:val="0097211B"/>
    <w:rsid w:val="00972BB4"/>
    <w:rsid w:val="00974657"/>
    <w:rsid w:val="009761C5"/>
    <w:rsid w:val="0097664E"/>
    <w:rsid w:val="00977DD6"/>
    <w:rsid w:val="00980F37"/>
    <w:rsid w:val="00982BE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6177"/>
    <w:rsid w:val="009B7234"/>
    <w:rsid w:val="009B7760"/>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58E3"/>
    <w:rsid w:val="009E6D66"/>
    <w:rsid w:val="009E7B91"/>
    <w:rsid w:val="009F15B5"/>
    <w:rsid w:val="009F3595"/>
    <w:rsid w:val="009F4AF8"/>
    <w:rsid w:val="009F5451"/>
    <w:rsid w:val="009F5D6B"/>
    <w:rsid w:val="009F675F"/>
    <w:rsid w:val="009F72A5"/>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AD"/>
    <w:rsid w:val="00A22743"/>
    <w:rsid w:val="00A22BAD"/>
    <w:rsid w:val="00A24A27"/>
    <w:rsid w:val="00A25571"/>
    <w:rsid w:val="00A25C4E"/>
    <w:rsid w:val="00A27105"/>
    <w:rsid w:val="00A30296"/>
    <w:rsid w:val="00A32195"/>
    <w:rsid w:val="00A3398E"/>
    <w:rsid w:val="00A37BAA"/>
    <w:rsid w:val="00A40B3C"/>
    <w:rsid w:val="00A42333"/>
    <w:rsid w:val="00A47302"/>
    <w:rsid w:val="00A47728"/>
    <w:rsid w:val="00A51A89"/>
    <w:rsid w:val="00A5245A"/>
    <w:rsid w:val="00A531D2"/>
    <w:rsid w:val="00A53288"/>
    <w:rsid w:val="00A539FD"/>
    <w:rsid w:val="00A5523D"/>
    <w:rsid w:val="00A55634"/>
    <w:rsid w:val="00A55F0C"/>
    <w:rsid w:val="00A57961"/>
    <w:rsid w:val="00A61F42"/>
    <w:rsid w:val="00A621E5"/>
    <w:rsid w:val="00A65E23"/>
    <w:rsid w:val="00A67072"/>
    <w:rsid w:val="00A673A0"/>
    <w:rsid w:val="00A6744F"/>
    <w:rsid w:val="00A70A70"/>
    <w:rsid w:val="00A73422"/>
    <w:rsid w:val="00A73D37"/>
    <w:rsid w:val="00A73FA6"/>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65"/>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F18DD"/>
    <w:rsid w:val="00AF2E9B"/>
    <w:rsid w:val="00AF63C5"/>
    <w:rsid w:val="00AF79D0"/>
    <w:rsid w:val="00B0131B"/>
    <w:rsid w:val="00B019CA"/>
    <w:rsid w:val="00B0343B"/>
    <w:rsid w:val="00B039AF"/>
    <w:rsid w:val="00B03E5E"/>
    <w:rsid w:val="00B03F48"/>
    <w:rsid w:val="00B042E9"/>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A0F"/>
    <w:rsid w:val="00B23E35"/>
    <w:rsid w:val="00B27534"/>
    <w:rsid w:val="00B3026B"/>
    <w:rsid w:val="00B3254B"/>
    <w:rsid w:val="00B32B98"/>
    <w:rsid w:val="00B32C83"/>
    <w:rsid w:val="00B3672F"/>
    <w:rsid w:val="00B37A3E"/>
    <w:rsid w:val="00B40687"/>
    <w:rsid w:val="00B40D7A"/>
    <w:rsid w:val="00B4225D"/>
    <w:rsid w:val="00B434B0"/>
    <w:rsid w:val="00B476CD"/>
    <w:rsid w:val="00B51FE4"/>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5A84"/>
    <w:rsid w:val="00B81DEF"/>
    <w:rsid w:val="00B82F1B"/>
    <w:rsid w:val="00B83916"/>
    <w:rsid w:val="00B83DFF"/>
    <w:rsid w:val="00B8503A"/>
    <w:rsid w:val="00B90C54"/>
    <w:rsid w:val="00B90E9B"/>
    <w:rsid w:val="00B919A9"/>
    <w:rsid w:val="00B93002"/>
    <w:rsid w:val="00B94FB4"/>
    <w:rsid w:val="00B9558A"/>
    <w:rsid w:val="00B95E78"/>
    <w:rsid w:val="00B9624E"/>
    <w:rsid w:val="00B96C7D"/>
    <w:rsid w:val="00BA165E"/>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8DA"/>
    <w:rsid w:val="00BC7C8F"/>
    <w:rsid w:val="00BD0135"/>
    <w:rsid w:val="00BD066D"/>
    <w:rsid w:val="00BD0B27"/>
    <w:rsid w:val="00BD38BD"/>
    <w:rsid w:val="00BE05AF"/>
    <w:rsid w:val="00BE174A"/>
    <w:rsid w:val="00BE194F"/>
    <w:rsid w:val="00BE1DA9"/>
    <w:rsid w:val="00BE3B30"/>
    <w:rsid w:val="00BE5A13"/>
    <w:rsid w:val="00BE6A13"/>
    <w:rsid w:val="00BF046A"/>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C21"/>
    <w:rsid w:val="00C07E78"/>
    <w:rsid w:val="00C11862"/>
    <w:rsid w:val="00C11E5E"/>
    <w:rsid w:val="00C12837"/>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106"/>
    <w:rsid w:val="00C46510"/>
    <w:rsid w:val="00C50259"/>
    <w:rsid w:val="00C50344"/>
    <w:rsid w:val="00C5274C"/>
    <w:rsid w:val="00C5363D"/>
    <w:rsid w:val="00C54293"/>
    <w:rsid w:val="00C57360"/>
    <w:rsid w:val="00C57AA7"/>
    <w:rsid w:val="00C57E7D"/>
    <w:rsid w:val="00C602AF"/>
    <w:rsid w:val="00C614D7"/>
    <w:rsid w:val="00C63397"/>
    <w:rsid w:val="00C66E34"/>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43E"/>
    <w:rsid w:val="00C919E6"/>
    <w:rsid w:val="00C91D8E"/>
    <w:rsid w:val="00C92BC4"/>
    <w:rsid w:val="00C95961"/>
    <w:rsid w:val="00CA29F8"/>
    <w:rsid w:val="00CA332F"/>
    <w:rsid w:val="00CA563B"/>
    <w:rsid w:val="00CA5672"/>
    <w:rsid w:val="00CA5B38"/>
    <w:rsid w:val="00CA64E4"/>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2891"/>
    <w:rsid w:val="00CE31C9"/>
    <w:rsid w:val="00CE4471"/>
    <w:rsid w:val="00CE4BA5"/>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4F75"/>
    <w:rsid w:val="00D063A8"/>
    <w:rsid w:val="00D064FF"/>
    <w:rsid w:val="00D065EA"/>
    <w:rsid w:val="00D069B3"/>
    <w:rsid w:val="00D07622"/>
    <w:rsid w:val="00D07E88"/>
    <w:rsid w:val="00D100E0"/>
    <w:rsid w:val="00D11BC7"/>
    <w:rsid w:val="00D12A88"/>
    <w:rsid w:val="00D13439"/>
    <w:rsid w:val="00D14B03"/>
    <w:rsid w:val="00D14EEA"/>
    <w:rsid w:val="00D1550F"/>
    <w:rsid w:val="00D157DD"/>
    <w:rsid w:val="00D173F3"/>
    <w:rsid w:val="00D2174E"/>
    <w:rsid w:val="00D22B29"/>
    <w:rsid w:val="00D23189"/>
    <w:rsid w:val="00D2538A"/>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034"/>
    <w:rsid w:val="00D711C3"/>
    <w:rsid w:val="00D72DB1"/>
    <w:rsid w:val="00D7434C"/>
    <w:rsid w:val="00D747A4"/>
    <w:rsid w:val="00D7687D"/>
    <w:rsid w:val="00D76A65"/>
    <w:rsid w:val="00D77840"/>
    <w:rsid w:val="00D831FC"/>
    <w:rsid w:val="00D837EB"/>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4C0"/>
    <w:rsid w:val="00D93007"/>
    <w:rsid w:val="00D9376B"/>
    <w:rsid w:val="00D94261"/>
    <w:rsid w:val="00D94299"/>
    <w:rsid w:val="00D94588"/>
    <w:rsid w:val="00DA23CF"/>
    <w:rsid w:val="00DA37A8"/>
    <w:rsid w:val="00DA3CE9"/>
    <w:rsid w:val="00DA58B2"/>
    <w:rsid w:val="00DA58E1"/>
    <w:rsid w:val="00DA649B"/>
    <w:rsid w:val="00DA7B74"/>
    <w:rsid w:val="00DB0D5A"/>
    <w:rsid w:val="00DB2748"/>
    <w:rsid w:val="00DB53C2"/>
    <w:rsid w:val="00DB649A"/>
    <w:rsid w:val="00DB7765"/>
    <w:rsid w:val="00DC1FBE"/>
    <w:rsid w:val="00DC2761"/>
    <w:rsid w:val="00DC2C3A"/>
    <w:rsid w:val="00DC300C"/>
    <w:rsid w:val="00DC33B4"/>
    <w:rsid w:val="00DC5960"/>
    <w:rsid w:val="00DC6966"/>
    <w:rsid w:val="00DC6DD9"/>
    <w:rsid w:val="00DC7A65"/>
    <w:rsid w:val="00DC7C6B"/>
    <w:rsid w:val="00DD0015"/>
    <w:rsid w:val="00DD0CE4"/>
    <w:rsid w:val="00DD12E4"/>
    <w:rsid w:val="00DD2D28"/>
    <w:rsid w:val="00DD370A"/>
    <w:rsid w:val="00DD3ABB"/>
    <w:rsid w:val="00DD5B11"/>
    <w:rsid w:val="00DD7BE0"/>
    <w:rsid w:val="00DD7EA6"/>
    <w:rsid w:val="00DE26CF"/>
    <w:rsid w:val="00DE2D12"/>
    <w:rsid w:val="00DE3E92"/>
    <w:rsid w:val="00DE428D"/>
    <w:rsid w:val="00DE58FA"/>
    <w:rsid w:val="00DE6573"/>
    <w:rsid w:val="00DE6816"/>
    <w:rsid w:val="00DE76AD"/>
    <w:rsid w:val="00DF0619"/>
    <w:rsid w:val="00DF1A87"/>
    <w:rsid w:val="00DF3AB4"/>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3FF8"/>
    <w:rsid w:val="00F04521"/>
    <w:rsid w:val="00F04810"/>
    <w:rsid w:val="00F04A3F"/>
    <w:rsid w:val="00F055C4"/>
    <w:rsid w:val="00F064EA"/>
    <w:rsid w:val="00F06E9C"/>
    <w:rsid w:val="00F073BE"/>
    <w:rsid w:val="00F1087F"/>
    <w:rsid w:val="00F11616"/>
    <w:rsid w:val="00F11A16"/>
    <w:rsid w:val="00F1237A"/>
    <w:rsid w:val="00F12554"/>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6F0"/>
    <w:rsid w:val="00F56732"/>
    <w:rsid w:val="00F60443"/>
    <w:rsid w:val="00F60D1E"/>
    <w:rsid w:val="00F60D3E"/>
    <w:rsid w:val="00F62169"/>
    <w:rsid w:val="00F64E13"/>
    <w:rsid w:val="00F65914"/>
    <w:rsid w:val="00F70B27"/>
    <w:rsid w:val="00F7124E"/>
    <w:rsid w:val="00F719DD"/>
    <w:rsid w:val="00F71FEF"/>
    <w:rsid w:val="00F7304E"/>
    <w:rsid w:val="00F73117"/>
    <w:rsid w:val="00F73215"/>
    <w:rsid w:val="00F738F5"/>
    <w:rsid w:val="00F739A7"/>
    <w:rsid w:val="00F73C6D"/>
    <w:rsid w:val="00F73F7D"/>
    <w:rsid w:val="00F749B0"/>
    <w:rsid w:val="00F75204"/>
    <w:rsid w:val="00F7529E"/>
    <w:rsid w:val="00F75C29"/>
    <w:rsid w:val="00F77175"/>
    <w:rsid w:val="00F8338E"/>
    <w:rsid w:val="00F85AF1"/>
    <w:rsid w:val="00F8786D"/>
    <w:rsid w:val="00F90BA4"/>
    <w:rsid w:val="00F936A3"/>
    <w:rsid w:val="00F959A4"/>
    <w:rsid w:val="00F959FD"/>
    <w:rsid w:val="00F95E42"/>
    <w:rsid w:val="00F96BA0"/>
    <w:rsid w:val="00F970AA"/>
    <w:rsid w:val="00F97B9A"/>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07E3"/>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73C6D"/>
    <w:pPr>
      <w:keepNext/>
      <w:numPr>
        <w:numId w:val="4"/>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Char"/>
    <w:autoRedefine/>
    <w:qFormat/>
    <w:rsid w:val="00FC5DD0"/>
    <w:pPr>
      <w:keepNext/>
      <w:keepLines/>
      <w:numPr>
        <w:ilvl w:val="1"/>
        <w:numId w:val="13"/>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Char"/>
    <w:autoRedefine/>
    <w:qFormat/>
    <w:rsid w:val="009D4127"/>
    <w:pPr>
      <w:keepNext/>
      <w:keepLines/>
      <w:numPr>
        <w:ilvl w:val="2"/>
        <w:numId w:val="13"/>
      </w:numPr>
      <w:spacing w:before="200"/>
      <w:outlineLvl w:val="2"/>
    </w:pPr>
    <w:rPr>
      <w:rFonts w:ascii="Huawei Sans" w:eastAsia="方正兰亭黑简体" w:hAnsi="Huawei Sans"/>
      <w:noProof/>
      <w:sz w:val="32"/>
      <w:szCs w:val="32"/>
    </w:rPr>
  </w:style>
  <w:style w:type="paragraph" w:styleId="4">
    <w:name w:val="heading 4"/>
    <w:aliases w:val="ALT+4"/>
    <w:basedOn w:val="a2"/>
    <w:next w:val="5"/>
    <w:link w:val="4Char"/>
    <w:autoRedefine/>
    <w:qFormat/>
    <w:rsid w:val="009D4127"/>
    <w:pPr>
      <w:keepNext/>
      <w:keepLines/>
      <w:numPr>
        <w:ilvl w:val="3"/>
        <w:numId w:val="13"/>
      </w:numPr>
      <w:outlineLvl w:val="3"/>
    </w:pPr>
    <w:rPr>
      <w:rFonts w:ascii="Huawei Sans" w:eastAsia="方正兰亭黑简体" w:hAnsi="Huawei Sans" w:hint="eastAsia"/>
      <w:noProof/>
      <w:sz w:val="28"/>
      <w:szCs w:val="28"/>
    </w:rPr>
  </w:style>
  <w:style w:type="paragraph" w:styleId="5">
    <w:name w:val="heading 5"/>
    <w:aliases w:val="ALT+5"/>
    <w:basedOn w:val="a2"/>
    <w:next w:val="BlockLabel"/>
    <w:link w:val="5Char"/>
    <w:autoRedefine/>
    <w:qFormat/>
    <w:rsid w:val="009D4127"/>
    <w:pPr>
      <w:keepNext/>
      <w:keepLines/>
      <w:numPr>
        <w:ilvl w:val="4"/>
        <w:numId w:val="13"/>
      </w:numPr>
      <w:outlineLvl w:val="4"/>
    </w:pPr>
    <w:rPr>
      <w:rFonts w:ascii="Huawei Sans" w:eastAsia="方正兰亭黑简体" w:hAnsi="Huawei Sans" w:hint="eastAsia"/>
      <w:noProof/>
      <w:sz w:val="24"/>
      <w:szCs w:val="24"/>
    </w:rPr>
  </w:style>
  <w:style w:type="paragraph" w:styleId="6">
    <w:name w:val="heading 6"/>
    <w:basedOn w:val="a2"/>
    <w:next w:val="a2"/>
    <w:link w:val="6Char"/>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Char"/>
    <w:qFormat/>
    <w:rsid w:val="00963BC9"/>
    <w:pPr>
      <w:keepLines/>
      <w:numPr>
        <w:numId w:val="0"/>
      </w:numPr>
      <w:topLinePunct w:val="0"/>
      <w:outlineLvl w:val="6"/>
    </w:pPr>
    <w:rPr>
      <w:bCs w:val="0"/>
    </w:rPr>
  </w:style>
  <w:style w:type="paragraph" w:styleId="8">
    <w:name w:val="heading 8"/>
    <w:basedOn w:val="2"/>
    <w:next w:val="90"/>
    <w:link w:val="8Char"/>
    <w:qFormat/>
    <w:rsid w:val="008938AC"/>
    <w:pPr>
      <w:numPr>
        <w:ilvl w:val="0"/>
        <w:numId w:val="0"/>
      </w:numPr>
      <w:topLinePunct w:val="0"/>
      <w:spacing w:before="200"/>
      <w:outlineLvl w:val="7"/>
    </w:pPr>
    <w:rPr>
      <w:rFonts w:cs="Times New Roman"/>
    </w:rPr>
  </w:style>
  <w:style w:type="paragraph" w:styleId="90">
    <w:name w:val="heading 9"/>
    <w:basedOn w:val="3"/>
    <w:next w:val="a2"/>
    <w:link w:val="9Char"/>
    <w:qFormat/>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blInd w:w="113" w:type="dxa"/>
      <w:tblCellMar>
        <w:top w:w="0" w:type="dxa"/>
        <w:left w:w="108" w:type="dxa"/>
        <w:bottom w:w="0" w:type="dxa"/>
        <w:right w:w="108" w:type="dxa"/>
      </w:tblCellMa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CellMar>
        <w:top w:w="0" w:type="dxa"/>
        <w:left w:w="108" w:type="dxa"/>
        <w:bottom w:w="0" w:type="dxa"/>
        <w:right w:w="108" w:type="dxa"/>
      </w:tblCellMar>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link w:val="Char0"/>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1484"/>
    <w:pPr>
      <w:ind w:left="0"/>
    </w:pPr>
    <w:rPr>
      <w:rFonts w:ascii="Huawei Sans" w:eastAsia="方正兰亭黑简体" w:hAnsi="Huawei Sans" w:cs="Book Antiqua"/>
      <w:b/>
      <w:bCs/>
      <w:sz w:val="24"/>
      <w:szCs w:val="24"/>
    </w:rPr>
  </w:style>
  <w:style w:type="paragraph" w:styleId="20">
    <w:name w:val="toc 2"/>
    <w:basedOn w:val="a2"/>
    <w:next w:val="a2"/>
    <w:uiPriority w:val="39"/>
    <w:rsid w:val="001B1484"/>
    <w:pPr>
      <w:ind w:left="0"/>
    </w:pPr>
    <w:rPr>
      <w:rFonts w:ascii="Huawei Sans" w:eastAsia="方正兰亭黑简体" w:hAnsi="Huawei Sans"/>
      <w:noProof/>
    </w:rPr>
  </w:style>
  <w:style w:type="paragraph" w:styleId="31">
    <w:name w:val="toc 3"/>
    <w:basedOn w:val="a2"/>
    <w:next w:val="a2"/>
    <w:uiPriority w:val="39"/>
    <w:rsid w:val="001B1484"/>
    <w:pPr>
      <w:ind w:left="0"/>
    </w:pPr>
    <w:rPr>
      <w:rFonts w:ascii="Huawei Sans" w:eastAsia="方正兰亭黑简体" w:hAnsi="Huawei Sans"/>
      <w:noProof/>
    </w:rPr>
  </w:style>
  <w:style w:type="paragraph" w:styleId="41">
    <w:name w:val="toc 4"/>
    <w:basedOn w:val="a2"/>
    <w:next w:val="a2"/>
    <w:uiPriority w:val="39"/>
    <w:rsid w:val="001B1484"/>
    <w:pPr>
      <w:ind w:left="0"/>
    </w:pPr>
    <w:rPr>
      <w:rFonts w:ascii="Huawei Sans" w:eastAsia="方正兰亭黑简体" w:hAnsi="Huawei Sans"/>
    </w:rPr>
  </w:style>
  <w:style w:type="paragraph" w:styleId="52">
    <w:name w:val="toc 5"/>
    <w:basedOn w:val="a2"/>
    <w:next w:val="a2"/>
    <w:uiPriority w:val="39"/>
    <w:rsid w:val="001B1484"/>
    <w:pPr>
      <w:ind w:left="0"/>
    </w:pPr>
    <w:rPr>
      <w:rFonts w:ascii="Huawei Sans" w:eastAsia="方正兰亭黑简体" w:hAnsi="Huawei Sans"/>
    </w:rPr>
  </w:style>
  <w:style w:type="paragraph" w:styleId="60">
    <w:name w:val="toc 6"/>
    <w:basedOn w:val="a2"/>
    <w:next w:val="a2"/>
    <w:autoRedefine/>
    <w:uiPriority w:val="39"/>
    <w:rsid w:val="001B1484"/>
    <w:pPr>
      <w:ind w:left="2100"/>
    </w:pPr>
    <w:rPr>
      <w:rFonts w:ascii="Huawei Sans" w:eastAsia="方正兰亭黑简体" w:hAnsi="Huawei Sans"/>
      <w:sz w:val="24"/>
    </w:rPr>
  </w:style>
  <w:style w:type="paragraph" w:styleId="70">
    <w:name w:val="toc 7"/>
    <w:basedOn w:val="a2"/>
    <w:next w:val="a2"/>
    <w:autoRedefine/>
    <w:uiPriority w:val="39"/>
    <w:rsid w:val="001B1484"/>
    <w:pPr>
      <w:ind w:left="2520"/>
    </w:pPr>
    <w:rPr>
      <w:rFonts w:ascii="Huawei Sans" w:eastAsia="方正兰亭黑简体" w:hAnsi="Huawei Sans"/>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link w:val="Char1"/>
    <w:semiHidden/>
    <w:rsid w:val="009D0E48"/>
    <w:pPr>
      <w:shd w:val="clear" w:color="auto" w:fill="000080"/>
    </w:pPr>
  </w:style>
  <w:style w:type="paragraph" w:styleId="ac">
    <w:name w:val="footer"/>
    <w:basedOn w:val="HeadingLeft"/>
    <w:link w:val="Char2"/>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link w:val="Char3"/>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4"/>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link w:val="Char5"/>
    <w:semiHidden/>
    <w:rsid w:val="009D0E48"/>
    <w:rPr>
      <w:sz w:val="18"/>
      <w:szCs w:val="18"/>
    </w:rPr>
  </w:style>
  <w:style w:type="paragraph" w:styleId="af2">
    <w:name w:val="annotation text"/>
    <w:basedOn w:val="a2"/>
    <w:link w:val="Char6"/>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link w:val="Char7"/>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link w:val="Char8"/>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link w:val="HTMLChar"/>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link w:val="HTMLChar0"/>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5">
    <w:name w:val="Table Colorful 1"/>
    <w:basedOn w:val="a4"/>
    <w:semiHidden/>
    <w:rsid w:val="009D0E48"/>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link w:val="Char9"/>
    <w:semiHidden/>
    <w:rsid w:val="009D0E48"/>
  </w:style>
  <w:style w:type="paragraph" w:styleId="afd">
    <w:name w:val="Plain Text"/>
    <w:basedOn w:val="a2"/>
    <w:link w:val="Chara"/>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link w:val="Charb"/>
    <w:semiHidden/>
    <w:rsid w:val="009D0E48"/>
  </w:style>
  <w:style w:type="paragraph" w:styleId="aff0">
    <w:name w:val="Subtitle"/>
    <w:basedOn w:val="a2"/>
    <w:link w:val="Charc"/>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link w:val="Chard"/>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link w:val="Chare"/>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link w:val="Charf"/>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link w:val="Charf0"/>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link w:val="Charf1"/>
    <w:semiHidden/>
    <w:rsid w:val="009D0E48"/>
    <w:pPr>
      <w:spacing w:after="120"/>
    </w:pPr>
  </w:style>
  <w:style w:type="paragraph" w:styleId="afff3">
    <w:name w:val="Body Text First Indent"/>
    <w:basedOn w:val="afff2"/>
    <w:link w:val="Charf2"/>
    <w:semiHidden/>
    <w:rsid w:val="009D0E48"/>
    <w:pPr>
      <w:ind w:firstLineChars="100" w:firstLine="420"/>
    </w:pPr>
  </w:style>
  <w:style w:type="paragraph" w:styleId="afff4">
    <w:name w:val="Body Text Indent"/>
    <w:basedOn w:val="a2"/>
    <w:link w:val="Charf3"/>
    <w:semiHidden/>
    <w:rsid w:val="009D0E48"/>
    <w:pPr>
      <w:spacing w:after="120"/>
      <w:ind w:leftChars="200" w:left="420"/>
    </w:pPr>
  </w:style>
  <w:style w:type="paragraph" w:styleId="2f">
    <w:name w:val="Body Text First Indent 2"/>
    <w:basedOn w:val="afff4"/>
    <w:link w:val="2Char0"/>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link w:val="2Char1"/>
    <w:semiHidden/>
    <w:rsid w:val="009D0E48"/>
    <w:pPr>
      <w:spacing w:after="120" w:line="480" w:lineRule="auto"/>
    </w:pPr>
  </w:style>
  <w:style w:type="paragraph" w:styleId="3f">
    <w:name w:val="Body Text 3"/>
    <w:basedOn w:val="a2"/>
    <w:link w:val="3Char0"/>
    <w:semiHidden/>
    <w:rsid w:val="009D0E48"/>
    <w:pPr>
      <w:spacing w:after="120"/>
    </w:pPr>
    <w:rPr>
      <w:sz w:val="16"/>
      <w:szCs w:val="16"/>
    </w:rPr>
  </w:style>
  <w:style w:type="paragraph" w:styleId="2f1">
    <w:name w:val="Body Text Indent 2"/>
    <w:basedOn w:val="a2"/>
    <w:link w:val="2Char2"/>
    <w:semiHidden/>
    <w:rsid w:val="009D0E48"/>
    <w:pPr>
      <w:spacing w:after="120" w:line="480" w:lineRule="auto"/>
      <w:ind w:leftChars="200" w:left="420"/>
    </w:pPr>
  </w:style>
  <w:style w:type="paragraph" w:styleId="3f0">
    <w:name w:val="Body Text Indent 3"/>
    <w:basedOn w:val="a2"/>
    <w:link w:val="3Char1"/>
    <w:semiHidden/>
    <w:rsid w:val="009D0E48"/>
    <w:pPr>
      <w:spacing w:after="120"/>
      <w:ind w:leftChars="200" w:left="420"/>
    </w:pPr>
    <w:rPr>
      <w:sz w:val="16"/>
      <w:szCs w:val="16"/>
    </w:rPr>
  </w:style>
  <w:style w:type="paragraph" w:styleId="afff6">
    <w:name w:val="Note Heading"/>
    <w:basedOn w:val="a2"/>
    <w:next w:val="a2"/>
    <w:link w:val="Charf4"/>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4">
    <w:name w:val="脚注文本 Char"/>
    <w:basedOn w:val="a3"/>
    <w:link w:val="af"/>
    <w:uiPriority w:val="99"/>
    <w:rsid w:val="00A5245A"/>
    <w:rPr>
      <w:rFonts w:cs="Arial"/>
      <w:kern w:val="2"/>
      <w:sz w:val="18"/>
      <w:szCs w:val="18"/>
    </w:rPr>
  </w:style>
  <w:style w:type="character" w:styleId="afff8">
    <w:name w:val="Subtle Emphasis"/>
    <w:basedOn w:val="a3"/>
    <w:uiPriority w:val="19"/>
    <w:qFormat/>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f5"/>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f5">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f6"/>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f6">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qFormat/>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F73C6D"/>
    <w:rPr>
      <w:rFonts w:ascii="Huawei Sans" w:eastAsia="方正兰亭黑简体" w:hAnsi="Huawei Sans"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f7"/>
    <w:autoRedefine/>
    <w:uiPriority w:val="34"/>
    <w:qFormat/>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f7">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2">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254FAD"/>
    <w:pPr>
      <w:topLinePunct w:val="0"/>
      <w:adjustRightInd/>
      <w:ind w:left="1021"/>
    </w:pPr>
    <w:rPr>
      <w:rFonts w:ascii="Huawei Sans" w:eastAsia="方正兰亭黑简体" w:hAnsi="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254FAD"/>
    <w:rPr>
      <w:rFonts w:ascii="Huawei Sans" w:eastAsia="方正兰亭黑简体" w:hAnsi="Huawei Sans" w:cs="微软雅黑"/>
      <w:sz w:val="21"/>
    </w:rPr>
  </w:style>
  <w:style w:type="paragraph" w:customStyle="1" w:styleId="2f2">
    <w:name w:val="2.命令"/>
    <w:basedOn w:val="a2"/>
    <w:link w:val="2f3"/>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254FAD"/>
    <w:rPr>
      <w:rFonts w:ascii="Huawei Sans" w:eastAsia="方正兰亭黑简体" w:hAnsi="Huawei Sans" w:cs="Courier New"/>
      <w:sz w:val="18"/>
      <w:szCs w:val="18"/>
      <w:lang w:eastAsia="en-US"/>
    </w:rPr>
  </w:style>
  <w:style w:type="paragraph" w:customStyle="1" w:styleId="30">
    <w:name w:val="3.步骤"/>
    <w:basedOn w:val="a2"/>
    <w:link w:val="3f1"/>
    <w:autoRedefine/>
    <w:qFormat/>
    <w:rsid w:val="00254FAD"/>
    <w:pPr>
      <w:numPr>
        <w:ilvl w:val="5"/>
        <w:numId w:val="4"/>
      </w:numPr>
      <w:tabs>
        <w:tab w:val="clear" w:pos="1701"/>
        <w:tab w:val="num" w:pos="1418"/>
      </w:tabs>
      <w:spacing w:before="160" w:after="160"/>
      <w:ind w:left="1559" w:hanging="425"/>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Char">
    <w:name w:val="标题 2 Char"/>
    <w:aliases w:val="ALT+2 Char"/>
    <w:basedOn w:val="a3"/>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3"/>
    <w:link w:val="3"/>
    <w:rsid w:val="009D4127"/>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4">
    <w:name w:val="表格样式"/>
    <w:basedOn w:val="a4"/>
    <w:uiPriority w:val="99"/>
    <w:rsid w:val="00E75EA5"/>
    <w:tblP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254FAD"/>
    <w:rPr>
      <w:rFonts w:ascii="Huawei Sans" w:eastAsia="方正兰亭黑简体" w:hAnsi="Huawei Sans" w:cs="微软雅黑"/>
      <w:sz w:val="21"/>
    </w:rPr>
  </w:style>
  <w:style w:type="paragraph" w:customStyle="1" w:styleId="50">
    <w:name w:val="5.表格标题"/>
    <w:basedOn w:val="a2"/>
    <w:link w:val="5c"/>
    <w:autoRedefine/>
    <w:qFormat/>
    <w:rsid w:val="00FC5DD0"/>
    <w:pPr>
      <w:keepNext/>
      <w:numPr>
        <w:ilvl w:val="8"/>
        <w:numId w:val="4"/>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FC5DD0"/>
    <w:pPr>
      <w:keepNext/>
      <w:numPr>
        <w:ilvl w:val="7"/>
        <w:numId w:val="4"/>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3"/>
    <w:link w:val="9"/>
    <w:rsid w:val="00FC5DD0"/>
    <w:rPr>
      <w:rFonts w:ascii="Huawei Sans" w:eastAsia="方正兰亭黑简体" w:hAnsi="Huawei Sans" w:cs="微软雅黑"/>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5">
    <w:name w:val="No Spacing"/>
    <w:uiPriority w:val="1"/>
    <w:qFormat/>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qFormat/>
    <w:rsid w:val="004A31D9"/>
    <w:rPr>
      <w:rFonts w:ascii="微软雅黑" w:eastAsia="微软雅黑" w:hAnsi="微软雅黑" w:cs="微软雅黑"/>
      <w:i/>
      <w:iCs/>
      <w:color w:val="4F81BD" w:themeColor="accent1"/>
    </w:rPr>
  </w:style>
  <w:style w:type="paragraph" w:styleId="affff7">
    <w:name w:val="Quote"/>
    <w:basedOn w:val="a2"/>
    <w:next w:val="a2"/>
    <w:link w:val="Charf8"/>
    <w:uiPriority w:val="29"/>
    <w:qFormat/>
    <w:rsid w:val="004A31D9"/>
    <w:pPr>
      <w:spacing w:before="200" w:after="160"/>
      <w:ind w:left="864" w:right="864"/>
      <w:jc w:val="center"/>
    </w:pPr>
    <w:rPr>
      <w:i/>
      <w:iCs/>
      <w:color w:val="404040" w:themeColor="text1" w:themeTint="BF"/>
    </w:rPr>
  </w:style>
  <w:style w:type="character" w:customStyle="1" w:styleId="Charf8">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f9"/>
    <w:autoRedefine/>
    <w:uiPriority w:val="30"/>
    <w:qFormat/>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9">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qFormat/>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qFormat/>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qFormat/>
    <w:rsid w:val="004A31D9"/>
    <w:rPr>
      <w:rFonts w:ascii="微软雅黑" w:eastAsia="微软雅黑" w:hAnsi="微软雅黑" w:cs="微软雅黑"/>
      <w:b/>
      <w:bCs/>
      <w:i/>
      <w:iCs/>
      <w:spacing w:val="5"/>
    </w:rPr>
  </w:style>
  <w:style w:type="character" w:customStyle="1" w:styleId="4Char">
    <w:name w:val="标题 4 Char"/>
    <w:aliases w:val="ALT+4 Char"/>
    <w:basedOn w:val="a3"/>
    <w:link w:val="4"/>
    <w:rsid w:val="00F73C6D"/>
    <w:rPr>
      <w:rFonts w:ascii="Huawei Sans" w:eastAsia="方正兰亭黑简体" w:hAnsi="Huawei Sans" w:cs="微软雅黑"/>
      <w:noProof/>
      <w:sz w:val="28"/>
      <w:szCs w:val="28"/>
    </w:rPr>
  </w:style>
  <w:style w:type="character" w:customStyle="1" w:styleId="5Char">
    <w:name w:val="标题 5 Char"/>
    <w:aliases w:val="ALT+5 Char"/>
    <w:basedOn w:val="a3"/>
    <w:link w:val="5"/>
    <w:rsid w:val="00F73C6D"/>
    <w:rPr>
      <w:rFonts w:ascii="Huawei Sans" w:eastAsia="方正兰亭黑简体" w:hAnsi="Huawei Sans" w:cs="微软雅黑"/>
      <w:noProof/>
      <w:sz w:val="24"/>
      <w:szCs w:val="24"/>
    </w:rPr>
  </w:style>
  <w:style w:type="character" w:customStyle="1" w:styleId="6Char">
    <w:name w:val="标题 6 Char"/>
    <w:basedOn w:val="a3"/>
    <w:link w:val="6"/>
    <w:semiHidden/>
    <w:rsid w:val="00F73C6D"/>
    <w:rPr>
      <w:rFonts w:ascii="Arial" w:eastAsia="黑体" w:hAnsi="Arial"/>
      <w:b/>
      <w:bCs/>
    </w:rPr>
  </w:style>
  <w:style w:type="character" w:customStyle="1" w:styleId="7Char">
    <w:name w:val="标题 7 Char"/>
    <w:basedOn w:val="a3"/>
    <w:link w:val="7"/>
    <w:rsid w:val="00F73C6D"/>
    <w:rPr>
      <w:rFonts w:ascii="Huawei Sans" w:eastAsia="方正兰亭黑简体" w:hAnsi="Huawei Sans" w:cs="微软雅黑"/>
      <w:b/>
      <w:sz w:val="44"/>
      <w:szCs w:val="44"/>
    </w:rPr>
  </w:style>
  <w:style w:type="character" w:customStyle="1" w:styleId="8Char">
    <w:name w:val="标题 8 Char"/>
    <w:basedOn w:val="a3"/>
    <w:link w:val="8"/>
    <w:rsid w:val="00F73C6D"/>
    <w:rPr>
      <w:rFonts w:ascii="Huawei Sans" w:eastAsia="方正兰亭黑简体" w:hAnsi="Huawei Sans"/>
      <w:bCs/>
      <w:noProof/>
      <w:sz w:val="36"/>
      <w:szCs w:val="36"/>
      <w:lang w:eastAsia="en-US"/>
    </w:rPr>
  </w:style>
  <w:style w:type="character" w:customStyle="1" w:styleId="9Char">
    <w:name w:val="标题 9 Char"/>
    <w:basedOn w:val="a3"/>
    <w:link w:val="90"/>
    <w:rsid w:val="00F73C6D"/>
    <w:rPr>
      <w:rFonts w:ascii="Huawei Sans" w:eastAsia="方正兰亭黑简体" w:hAnsi="Huawei Sans"/>
      <w:noProof/>
      <w:sz w:val="32"/>
      <w:szCs w:val="32"/>
    </w:rPr>
  </w:style>
  <w:style w:type="character" w:customStyle="1" w:styleId="HTMLChar">
    <w:name w:val="HTML 地址 Char"/>
    <w:basedOn w:val="a3"/>
    <w:link w:val="HTML2"/>
    <w:semiHidden/>
    <w:rsid w:val="00F73C6D"/>
    <w:rPr>
      <w:rFonts w:ascii="微软雅黑" w:eastAsia="微软雅黑" w:hAnsi="微软雅黑" w:cs="微软雅黑"/>
      <w:i/>
      <w:iCs/>
    </w:rPr>
  </w:style>
  <w:style w:type="character" w:customStyle="1" w:styleId="1Char1">
    <w:name w:val="标题 1 Char1"/>
    <w:aliases w:val="ALT+1 Char1"/>
    <w:uiPriority w:val="6"/>
    <w:rsid w:val="00F73C6D"/>
    <w:rPr>
      <w:b/>
      <w:bCs/>
      <w:kern w:val="2"/>
      <w:sz w:val="44"/>
      <w:szCs w:val="44"/>
    </w:rPr>
  </w:style>
  <w:style w:type="character" w:customStyle="1" w:styleId="4Char1">
    <w:name w:val="标题 4 Char1"/>
    <w:aliases w:val="ALT+4 Char1"/>
    <w:basedOn w:val="a3"/>
    <w:semiHidden/>
    <w:rsid w:val="00F73C6D"/>
    <w:rPr>
      <w:rFonts w:asciiTheme="majorHAnsi" w:eastAsiaTheme="majorEastAsia" w:hAnsiTheme="majorHAnsi" w:cstheme="majorBidi"/>
      <w:b/>
      <w:bCs/>
      <w:sz w:val="28"/>
      <w:szCs w:val="28"/>
    </w:rPr>
  </w:style>
  <w:style w:type="character" w:customStyle="1" w:styleId="HTMLChar0">
    <w:name w:val="HTML 预设格式 Char"/>
    <w:basedOn w:val="a3"/>
    <w:link w:val="HTML8"/>
    <w:semiHidden/>
    <w:rsid w:val="00F73C6D"/>
    <w:rPr>
      <w:rFonts w:ascii="Courier New" w:eastAsia="微软雅黑" w:hAnsi="Courier New" w:cs="Courier New"/>
    </w:rPr>
  </w:style>
  <w:style w:type="character" w:customStyle="1" w:styleId="Char6">
    <w:name w:val="批注文字 Char"/>
    <w:basedOn w:val="a3"/>
    <w:link w:val="af2"/>
    <w:semiHidden/>
    <w:rsid w:val="00F73C6D"/>
    <w:rPr>
      <w:rFonts w:ascii="微软雅黑" w:eastAsia="微软雅黑" w:hAnsi="微软雅黑" w:cs="微软雅黑"/>
    </w:rPr>
  </w:style>
  <w:style w:type="character" w:customStyle="1" w:styleId="Char8">
    <w:name w:val="尾注文本 Char"/>
    <w:basedOn w:val="a3"/>
    <w:link w:val="af7"/>
    <w:semiHidden/>
    <w:rsid w:val="00F73C6D"/>
    <w:rPr>
      <w:rFonts w:ascii="微软雅黑" w:eastAsia="微软雅黑" w:hAnsi="微软雅黑" w:cs="微软雅黑"/>
    </w:rPr>
  </w:style>
  <w:style w:type="character" w:customStyle="1" w:styleId="Char3">
    <w:name w:val="宏文本 Char"/>
    <w:basedOn w:val="a3"/>
    <w:link w:val="ae"/>
    <w:semiHidden/>
    <w:rsid w:val="00F73C6D"/>
    <w:rPr>
      <w:rFonts w:ascii="Courier New" w:hAnsi="Courier New" w:cs="Courier New"/>
      <w:kern w:val="2"/>
      <w:sz w:val="24"/>
      <w:szCs w:val="24"/>
    </w:rPr>
  </w:style>
  <w:style w:type="character" w:customStyle="1" w:styleId="Char0">
    <w:name w:val="标题 Char"/>
    <w:basedOn w:val="a3"/>
    <w:link w:val="a8"/>
    <w:rsid w:val="00F73C6D"/>
    <w:rPr>
      <w:rFonts w:ascii="Arial" w:eastAsia="微软雅黑" w:hAnsi="Arial" w:cs="微软雅黑"/>
      <w:b/>
      <w:bCs/>
      <w:sz w:val="32"/>
      <w:szCs w:val="32"/>
    </w:rPr>
  </w:style>
  <w:style w:type="character" w:customStyle="1" w:styleId="Chard">
    <w:name w:val="结束语 Char"/>
    <w:basedOn w:val="a3"/>
    <w:link w:val="aff2"/>
    <w:semiHidden/>
    <w:rsid w:val="00F73C6D"/>
    <w:rPr>
      <w:rFonts w:ascii="微软雅黑" w:eastAsia="微软雅黑" w:hAnsi="微软雅黑" w:cs="微软雅黑"/>
    </w:rPr>
  </w:style>
  <w:style w:type="character" w:customStyle="1" w:styleId="Chare">
    <w:name w:val="签名 Char"/>
    <w:basedOn w:val="a3"/>
    <w:link w:val="aff8"/>
    <w:semiHidden/>
    <w:rsid w:val="00F73C6D"/>
    <w:rPr>
      <w:rFonts w:ascii="微软雅黑" w:eastAsia="微软雅黑" w:hAnsi="微软雅黑" w:cs="微软雅黑"/>
    </w:rPr>
  </w:style>
  <w:style w:type="character" w:customStyle="1" w:styleId="Charf1">
    <w:name w:val="正文文本 Char"/>
    <w:basedOn w:val="a3"/>
    <w:link w:val="afff2"/>
    <w:semiHidden/>
    <w:rsid w:val="00F73C6D"/>
    <w:rPr>
      <w:rFonts w:ascii="微软雅黑" w:eastAsia="微软雅黑" w:hAnsi="微软雅黑" w:cs="微软雅黑"/>
    </w:rPr>
  </w:style>
  <w:style w:type="character" w:customStyle="1" w:styleId="Charf3">
    <w:name w:val="正文文本缩进 Char"/>
    <w:basedOn w:val="a3"/>
    <w:link w:val="afff4"/>
    <w:semiHidden/>
    <w:rsid w:val="00F73C6D"/>
    <w:rPr>
      <w:rFonts w:ascii="微软雅黑" w:eastAsia="微软雅黑" w:hAnsi="微软雅黑" w:cs="微软雅黑"/>
    </w:rPr>
  </w:style>
  <w:style w:type="character" w:customStyle="1" w:styleId="Charf0">
    <w:name w:val="信息标题 Char"/>
    <w:basedOn w:val="a3"/>
    <w:link w:val="affd"/>
    <w:semiHidden/>
    <w:rsid w:val="00F73C6D"/>
    <w:rPr>
      <w:rFonts w:ascii="Arial" w:eastAsia="微软雅黑" w:hAnsi="Arial" w:cs="微软雅黑"/>
      <w:shd w:val="pct20" w:color="auto" w:fill="auto"/>
    </w:rPr>
  </w:style>
  <w:style w:type="character" w:customStyle="1" w:styleId="Charc">
    <w:name w:val="副标题 Char"/>
    <w:basedOn w:val="a3"/>
    <w:link w:val="aff0"/>
    <w:rsid w:val="00F73C6D"/>
    <w:rPr>
      <w:rFonts w:ascii="Arial" w:eastAsia="微软雅黑" w:hAnsi="Arial" w:cs="微软雅黑"/>
      <w:b/>
      <w:bCs/>
      <w:kern w:val="28"/>
      <w:sz w:val="32"/>
      <w:szCs w:val="32"/>
    </w:rPr>
  </w:style>
  <w:style w:type="character" w:customStyle="1" w:styleId="Char9">
    <w:name w:val="称呼 Char"/>
    <w:basedOn w:val="a3"/>
    <w:link w:val="afc"/>
    <w:semiHidden/>
    <w:rsid w:val="00F73C6D"/>
    <w:rPr>
      <w:rFonts w:ascii="微软雅黑" w:eastAsia="微软雅黑" w:hAnsi="微软雅黑" w:cs="微软雅黑"/>
    </w:rPr>
  </w:style>
  <w:style w:type="character" w:customStyle="1" w:styleId="Charf">
    <w:name w:val="日期 Char"/>
    <w:basedOn w:val="a3"/>
    <w:link w:val="affa"/>
    <w:semiHidden/>
    <w:rsid w:val="00F73C6D"/>
    <w:rPr>
      <w:rFonts w:ascii="微软雅黑" w:eastAsia="微软雅黑" w:hAnsi="微软雅黑" w:cs="微软雅黑"/>
    </w:rPr>
  </w:style>
  <w:style w:type="character" w:customStyle="1" w:styleId="Charf2">
    <w:name w:val="正文首行缩进 Char"/>
    <w:basedOn w:val="Charf1"/>
    <w:link w:val="afff3"/>
    <w:semiHidden/>
    <w:rsid w:val="00F73C6D"/>
    <w:rPr>
      <w:rFonts w:ascii="微软雅黑" w:eastAsia="微软雅黑" w:hAnsi="微软雅黑" w:cs="微软雅黑"/>
    </w:rPr>
  </w:style>
  <w:style w:type="character" w:customStyle="1" w:styleId="2Char0">
    <w:name w:val="正文首行缩进 2 Char"/>
    <w:basedOn w:val="Charf3"/>
    <w:link w:val="2f"/>
    <w:semiHidden/>
    <w:rsid w:val="00F73C6D"/>
    <w:rPr>
      <w:rFonts w:ascii="微软雅黑" w:eastAsia="微软雅黑" w:hAnsi="微软雅黑" w:cs="微软雅黑"/>
    </w:rPr>
  </w:style>
  <w:style w:type="character" w:customStyle="1" w:styleId="Charf4">
    <w:name w:val="注释标题 Char"/>
    <w:basedOn w:val="a3"/>
    <w:link w:val="afff6"/>
    <w:semiHidden/>
    <w:rsid w:val="00F73C6D"/>
    <w:rPr>
      <w:rFonts w:ascii="微软雅黑" w:eastAsia="微软雅黑" w:hAnsi="微软雅黑" w:cs="微软雅黑"/>
    </w:rPr>
  </w:style>
  <w:style w:type="character" w:customStyle="1" w:styleId="2Char1">
    <w:name w:val="正文文本 2 Char"/>
    <w:basedOn w:val="a3"/>
    <w:link w:val="2f0"/>
    <w:semiHidden/>
    <w:rsid w:val="00F73C6D"/>
    <w:rPr>
      <w:rFonts w:ascii="微软雅黑" w:eastAsia="微软雅黑" w:hAnsi="微软雅黑" w:cs="微软雅黑"/>
    </w:rPr>
  </w:style>
  <w:style w:type="character" w:customStyle="1" w:styleId="3Char0">
    <w:name w:val="正文文本 3 Char"/>
    <w:basedOn w:val="a3"/>
    <w:link w:val="3f"/>
    <w:semiHidden/>
    <w:rsid w:val="00F73C6D"/>
    <w:rPr>
      <w:rFonts w:ascii="微软雅黑" w:eastAsia="微软雅黑" w:hAnsi="微软雅黑" w:cs="微软雅黑"/>
      <w:sz w:val="16"/>
      <w:szCs w:val="16"/>
    </w:rPr>
  </w:style>
  <w:style w:type="character" w:customStyle="1" w:styleId="2Char2">
    <w:name w:val="正文文本缩进 2 Char"/>
    <w:basedOn w:val="a3"/>
    <w:link w:val="2f1"/>
    <w:semiHidden/>
    <w:rsid w:val="00F73C6D"/>
    <w:rPr>
      <w:rFonts w:ascii="微软雅黑" w:eastAsia="微软雅黑" w:hAnsi="微软雅黑" w:cs="微软雅黑"/>
    </w:rPr>
  </w:style>
  <w:style w:type="character" w:customStyle="1" w:styleId="3Char1">
    <w:name w:val="正文文本缩进 3 Char"/>
    <w:basedOn w:val="a3"/>
    <w:link w:val="3f0"/>
    <w:semiHidden/>
    <w:rsid w:val="00F73C6D"/>
    <w:rPr>
      <w:rFonts w:ascii="微软雅黑" w:eastAsia="微软雅黑" w:hAnsi="微软雅黑" w:cs="微软雅黑"/>
      <w:sz w:val="16"/>
      <w:szCs w:val="16"/>
    </w:rPr>
  </w:style>
  <w:style w:type="character" w:customStyle="1" w:styleId="Char1">
    <w:name w:val="文档结构图 Char"/>
    <w:basedOn w:val="a3"/>
    <w:link w:val="ab"/>
    <w:semiHidden/>
    <w:rsid w:val="00F73C6D"/>
    <w:rPr>
      <w:rFonts w:ascii="微软雅黑" w:eastAsia="微软雅黑" w:hAnsi="微软雅黑" w:cs="微软雅黑"/>
      <w:shd w:val="clear" w:color="auto" w:fill="000080"/>
    </w:rPr>
  </w:style>
  <w:style w:type="character" w:customStyle="1" w:styleId="Chara">
    <w:name w:val="纯文本 Char"/>
    <w:basedOn w:val="a3"/>
    <w:link w:val="afd"/>
    <w:semiHidden/>
    <w:rsid w:val="00F73C6D"/>
    <w:rPr>
      <w:rFonts w:ascii="宋体" w:eastAsia="微软雅黑" w:hAnsi="Courier New" w:cs="Courier New"/>
    </w:rPr>
  </w:style>
  <w:style w:type="character" w:customStyle="1" w:styleId="Charb">
    <w:name w:val="电子邮件签名 Char"/>
    <w:basedOn w:val="a3"/>
    <w:link w:val="aff"/>
    <w:semiHidden/>
    <w:rsid w:val="00F73C6D"/>
    <w:rPr>
      <w:rFonts w:ascii="微软雅黑" w:eastAsia="微软雅黑" w:hAnsi="微软雅黑" w:cs="微软雅黑"/>
    </w:rPr>
  </w:style>
  <w:style w:type="character" w:customStyle="1" w:styleId="Char7">
    <w:name w:val="批注主题 Char"/>
    <w:basedOn w:val="Char6"/>
    <w:link w:val="af4"/>
    <w:semiHidden/>
    <w:rsid w:val="00F73C6D"/>
    <w:rPr>
      <w:rFonts w:ascii="微软雅黑" w:eastAsia="微软雅黑" w:hAnsi="微软雅黑" w:cs="微软雅黑"/>
      <w:b/>
      <w:bCs/>
    </w:rPr>
  </w:style>
  <w:style w:type="character" w:customStyle="1" w:styleId="Char5">
    <w:name w:val="批注框文本 Char"/>
    <w:basedOn w:val="a3"/>
    <w:link w:val="af1"/>
    <w:semiHidden/>
    <w:rsid w:val="00F73C6D"/>
    <w:rPr>
      <w:rFonts w:ascii="微软雅黑" w:eastAsia="微软雅黑" w:hAnsi="微软雅黑" w:cs="微软雅黑"/>
      <w:sz w:val="18"/>
      <w:szCs w:val="18"/>
    </w:rPr>
  </w:style>
  <w:style w:type="paragraph" w:customStyle="1" w:styleId="affffc">
    <w:name w:val="英文名称"/>
    <w:rsid w:val="00F73C6D"/>
    <w:pPr>
      <w:widowControl w:val="0"/>
      <w:jc w:val="both"/>
    </w:pPr>
    <w:rPr>
      <w:rFonts w:ascii="Arial Unicode MS" w:eastAsia="Arial Unicode MS" w:hAnsi="Arial Unicode MS" w:cs="Arial Unicode MS"/>
      <w:color w:val="000000"/>
      <w:kern w:val="2"/>
      <w:sz w:val="24"/>
      <w:szCs w:val="24"/>
      <w:u w:color="000000"/>
    </w:rPr>
  </w:style>
  <w:style w:type="character" w:customStyle="1" w:styleId="Char10">
    <w:name w:val="页眉 Char1"/>
    <w:basedOn w:val="a3"/>
    <w:semiHidden/>
    <w:rsid w:val="00F73C6D"/>
    <w:rPr>
      <w:rFonts w:ascii="微软雅黑" w:eastAsia="微软雅黑" w:hAnsi="微软雅黑" w:cs="微软雅黑" w:hint="eastAsia"/>
      <w:sz w:val="18"/>
      <w:szCs w:val="18"/>
    </w:rPr>
  </w:style>
  <w:style w:type="character" w:customStyle="1" w:styleId="keyword">
    <w:name w:val="keyword"/>
    <w:rsid w:val="00F73C6D"/>
  </w:style>
  <w:style w:type="character" w:customStyle="1" w:styleId="operator">
    <w:name w:val="operator"/>
    <w:rsid w:val="00F73C6D"/>
  </w:style>
  <w:style w:type="character" w:customStyle="1" w:styleId="number">
    <w:name w:val="number"/>
    <w:rsid w:val="00F73C6D"/>
  </w:style>
  <w:style w:type="character" w:customStyle="1" w:styleId="variable">
    <w:name w:val="variable"/>
    <w:rsid w:val="00F73C6D"/>
  </w:style>
  <w:style w:type="character" w:customStyle="1" w:styleId="comment">
    <w:name w:val="comment"/>
    <w:rsid w:val="00F73C6D"/>
  </w:style>
  <w:style w:type="character" w:customStyle="1" w:styleId="apple-converted-space">
    <w:name w:val="apple-converted-space"/>
    <w:rsid w:val="00F73C6D"/>
  </w:style>
  <w:style w:type="character" w:customStyle="1" w:styleId="affffd">
    <w:name w:val="未处理的提及"/>
    <w:uiPriority w:val="99"/>
    <w:semiHidden/>
    <w:rsid w:val="00F73C6D"/>
    <w:rPr>
      <w:color w:val="605E5C"/>
      <w:shd w:val="clear" w:color="auto" w:fill="E1DFDD"/>
    </w:rPr>
  </w:style>
  <w:style w:type="character" w:customStyle="1" w:styleId="affffe">
    <w:name w:val="页眉 字符"/>
    <w:rsid w:val="00F73C6D"/>
    <w:rPr>
      <w:kern w:val="2"/>
      <w:sz w:val="18"/>
      <w:szCs w:val="18"/>
    </w:rPr>
  </w:style>
  <w:style w:type="character" w:customStyle="1" w:styleId="3f2">
    <w:name w:val="标题 3 字符"/>
    <w:semiHidden/>
    <w:rsid w:val="00F73C6D"/>
    <w:rPr>
      <w:b/>
      <w:bCs/>
      <w:kern w:val="2"/>
      <w:sz w:val="32"/>
      <w:szCs w:val="32"/>
    </w:rPr>
  </w:style>
  <w:style w:type="table" w:customStyle="1" w:styleId="V10">
    <w:name w:val="实验手册V1.0专用"/>
    <w:basedOn w:val="a4"/>
    <w:uiPriority w:val="99"/>
    <w:rsid w:val="00F60443"/>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9732026">
      <w:bodyDiv w:val="1"/>
      <w:marLeft w:val="0"/>
      <w:marRight w:val="0"/>
      <w:marTop w:val="0"/>
      <w:marBottom w:val="0"/>
      <w:divBdr>
        <w:top w:val="none" w:sz="0" w:space="0" w:color="auto"/>
        <w:left w:val="none" w:sz="0" w:space="0" w:color="auto"/>
        <w:bottom w:val="none" w:sz="0" w:space="0" w:color="auto"/>
        <w:right w:val="none" w:sz="0" w:space="0" w:color="auto"/>
      </w:divBdr>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console.huaweicloud.com/"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jpe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yperlink" Target="https://hcia.obs.cn-north-4.myhuaweicloud.com/v1.5/putty.exe" TargetMode="Externa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eader" Target="header2.xml"/><Relationship Id="rId5" Type="http://schemas.openxmlformats.org/officeDocument/2006/relationships/customXml" Target="../customXml/item4.xml"/><Relationship Id="rId19" Type="http://schemas.openxmlformats.org/officeDocument/2006/relationships/image" Target="media/image4.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http://my.csdn.net/uploads/201204/10/1334044170_5136.jpg" TargetMode="Externa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hyperlink" Target="https://winscp.net/eng/index.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7.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1.bin"/><Relationship Id="rId49" Type="http://schemas.openxmlformats.org/officeDocument/2006/relationships/image" Target="media/image33.png"/><Relationship Id="rId57" Type="http://schemas.openxmlformats.org/officeDocument/2006/relationships/image" Target="media/image39.jpe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base64.us/"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6005BC-B012-497A-BF20-FA19AD74A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0</TotalTime>
  <Pages>86</Pages>
  <Words>11060</Words>
  <Characters>63046</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73959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2012dnd.com</cp:lastModifiedBy>
  <cp:revision>2</cp:revision>
  <cp:lastPrinted>2016-11-21T02:33:00Z</cp:lastPrinted>
  <dcterms:created xsi:type="dcterms:W3CDTF">2021-05-05T08:43:00Z</dcterms:created>
  <dcterms:modified xsi:type="dcterms:W3CDTF">2021-05-05T08:43:00Z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(3)UvtJ6Zj1FnY8pM4RsOc8WPkrQs4wseWEpmzt83FSnnNlwYcNGYJLyvdjHuxyr5pHtNk+TNYW
UTKDZF8bkVDq6cXo9op4cUiTu4uMfSS0ThFiCwIn5P5zlP+341NAdrv+mIy9vrjlsl2nu1IF
esKBMPNeV1/Wrgl/u0aPB40M5ra+6SEJUV6MxTQE38RDJvthw8wR8UV1QTqDiTuXGqk0TOtR
5ImNJSWeMxY0AE6bts</vt:lpwstr>
  </property>
  <property fmtid="{D5CDD505-2E9C-101B-9397-08002B2CF9AE}" pid="15" name="_2015_ms_pID_7253431">
    <vt:lpwstr>iN5oRMuRdV7ZMuLmc1rbXDQ7Sfg7V3u/OyhgBx7YIYm9i/iziWrs0x
xq0nlqxPXiysVIG6XbeLNWNaOlEUpX2ZkrBr3E+3ha8lYbtdZJyRwLMTN+Kam/opyYPjJoaj
U4VjtTMBFgmJ8ogcid02hJllBBDEzV5dZPVYMKRLoj0i9hXjw/r3UtELNINoShY/2yeFgwWB
3u0m44lZHhMYKnx3oUlnJnUjLuBGgWRtulnH</vt:lpwstr>
  </property>
  <property fmtid="{D5CDD505-2E9C-101B-9397-08002B2CF9AE}" pid="16" name="ContentTypeId">
    <vt:lpwstr>0x010100CC226774B8D87F4D92D9D1F6859ED44E</vt:lpwstr>
  </property>
  <property fmtid="{D5CDD505-2E9C-101B-9397-08002B2CF9AE}" pid="17" name="_2015_ms_pID_7253432">
    <vt:lpwstr>pg==</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1574825726</vt:lpwstr>
  </property>
</Properties>
</file>